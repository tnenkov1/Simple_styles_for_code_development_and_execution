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3D72" w14:textId="77777777" w:rsidR="002A56BD" w:rsidRPr="002A56BD" w:rsidRDefault="002A56BD" w:rsidP="00457A2A">
      <w:pPr>
        <w:rPr>
          <w:b/>
          <w:bCs/>
          <w:lang w:val="en-US"/>
        </w:rPr>
      </w:pPr>
    </w:p>
    <w:p w14:paraId="10033E9E" w14:textId="64B4CAF2" w:rsidR="00EA4FEF" w:rsidRPr="00A3334E" w:rsidRDefault="007C21AD" w:rsidP="00EA4FEF">
      <w:pPr>
        <w:pStyle w:val="Heading1"/>
        <w:jc w:val="center"/>
        <w:rPr>
          <w:lang w:val="en-US"/>
        </w:rPr>
      </w:pPr>
      <w:r w:rsidRPr="00A3334E">
        <w:t xml:space="preserve">Стил на </w:t>
      </w:r>
      <w:r w:rsidR="007A45AC" w:rsidRPr="00A3334E">
        <w:t>разработване</w:t>
      </w:r>
      <w:r w:rsidR="00CC2A03" w:rsidRPr="00A3334E">
        <w:t xml:space="preserve"> и изпълнение на код</w:t>
      </w:r>
    </w:p>
    <w:p w14:paraId="51250248" w14:textId="77777777" w:rsidR="006E0B94" w:rsidRPr="00A3334E" w:rsidRDefault="006E0B94" w:rsidP="006E0B94"/>
    <w:p w14:paraId="0274D602" w14:textId="07D1451E" w:rsidR="00B31EB2" w:rsidRDefault="00B31EB2" w:rsidP="00DC205C">
      <w:pPr>
        <w:pStyle w:val="Heading2"/>
        <w:rPr>
          <w:lang w:val="en-US"/>
        </w:rPr>
      </w:pPr>
      <w:r w:rsidRPr="00A3334E">
        <w:t xml:space="preserve">1. </w:t>
      </w:r>
      <w:r w:rsidR="00540F38" w:rsidRPr="00A3334E">
        <w:t>Общи сведения за стиловете на разработване и изпълнение на код</w:t>
      </w:r>
    </w:p>
    <w:p w14:paraId="19EA23DD" w14:textId="77777777" w:rsidR="00DC205C" w:rsidRPr="00DC205C" w:rsidRDefault="00DC205C" w:rsidP="00DC205C">
      <w:pPr>
        <w:rPr>
          <w:lang w:val="en-US"/>
        </w:rPr>
      </w:pP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457A2A" w:rsidRPr="00A3334E" w14:paraId="25EDD39C" w14:textId="77777777" w:rsidTr="00536C79">
        <w:tc>
          <w:tcPr>
            <w:tcW w:w="3969" w:type="dxa"/>
          </w:tcPr>
          <w:p w14:paraId="28FAF149" w14:textId="74B12D45" w:rsidR="00457A2A" w:rsidRPr="00A3334E" w:rsidRDefault="001D6113" w:rsidP="00852EEA">
            <w:pPr>
              <w:jc w:val="center"/>
              <w:rPr>
                <w:b/>
                <w:bCs/>
              </w:rPr>
            </w:pPr>
            <w:r w:rsidRPr="00A3334E">
              <w:rPr>
                <w:b/>
                <w:bCs/>
              </w:rPr>
              <w:t>Основни с</w:t>
            </w:r>
            <w:r w:rsidR="00C008E1" w:rsidRPr="00A3334E">
              <w:rPr>
                <w:b/>
                <w:bCs/>
              </w:rPr>
              <w:t>тил</w:t>
            </w:r>
            <w:r w:rsidRPr="00A3334E">
              <w:rPr>
                <w:b/>
                <w:bCs/>
              </w:rPr>
              <w:t>ове</w:t>
            </w:r>
          </w:p>
        </w:tc>
        <w:tc>
          <w:tcPr>
            <w:tcW w:w="2835" w:type="dxa"/>
          </w:tcPr>
          <w:p w14:paraId="3E0754F6" w14:textId="43A76068" w:rsidR="00457A2A" w:rsidRPr="00A3334E" w:rsidRDefault="00457A2A" w:rsidP="00852EEA">
            <w:pPr>
              <w:jc w:val="center"/>
              <w:rPr>
                <w:b/>
                <w:bCs/>
              </w:rPr>
            </w:pPr>
            <w:r w:rsidRPr="00A3334E">
              <w:rPr>
                <w:b/>
                <w:bCs/>
              </w:rPr>
              <w:t>Разработване</w:t>
            </w:r>
            <w:r w:rsidR="00CC20CD" w:rsidRPr="00A3334E">
              <w:rPr>
                <w:b/>
                <w:bCs/>
              </w:rPr>
              <w:t xml:space="preserve"> на код</w:t>
            </w:r>
          </w:p>
        </w:tc>
        <w:tc>
          <w:tcPr>
            <w:tcW w:w="2835" w:type="dxa"/>
          </w:tcPr>
          <w:p w14:paraId="3A533A3C" w14:textId="072A3BD8" w:rsidR="00457A2A" w:rsidRPr="00A3334E" w:rsidRDefault="00457A2A" w:rsidP="00852EEA">
            <w:pPr>
              <w:jc w:val="center"/>
              <w:rPr>
                <w:b/>
                <w:bCs/>
              </w:rPr>
            </w:pPr>
            <w:r w:rsidRPr="00A3334E">
              <w:rPr>
                <w:b/>
                <w:bCs/>
              </w:rPr>
              <w:t>Изпълнение</w:t>
            </w:r>
            <w:r w:rsidR="00CC20CD" w:rsidRPr="00A3334E">
              <w:rPr>
                <w:b/>
                <w:bCs/>
              </w:rPr>
              <w:t xml:space="preserve"> на код</w:t>
            </w:r>
          </w:p>
        </w:tc>
      </w:tr>
      <w:tr w:rsidR="00457A2A" w:rsidRPr="00A3334E" w14:paraId="01B94B4B" w14:textId="77777777" w:rsidTr="00536C79">
        <w:tc>
          <w:tcPr>
            <w:tcW w:w="3969" w:type="dxa"/>
          </w:tcPr>
          <w:p w14:paraId="2FDBC9E9" w14:textId="4D7375A1" w:rsidR="00457A2A" w:rsidRPr="00A3334E" w:rsidRDefault="00C24DC1" w:rsidP="00852EEA">
            <w:pPr>
              <w:jc w:val="center"/>
            </w:pPr>
            <w:r w:rsidRPr="00A3334E">
              <w:t xml:space="preserve">Монолитен (цялостен) </w:t>
            </w:r>
            <w:r w:rsidR="009740C9" w:rsidRPr="00A3334E">
              <w:t>стил</w:t>
            </w:r>
          </w:p>
        </w:tc>
        <w:tc>
          <w:tcPr>
            <w:tcW w:w="2835" w:type="dxa"/>
          </w:tcPr>
          <w:p w14:paraId="1DDDB900" w14:textId="5FE235D1" w:rsidR="00457A2A" w:rsidRPr="00A3334E" w:rsidRDefault="00457A2A" w:rsidP="00852EEA">
            <w:pPr>
              <w:jc w:val="center"/>
            </w:pPr>
            <w:r w:rsidRPr="00A3334E">
              <w:t>Цялостно</w:t>
            </w:r>
          </w:p>
        </w:tc>
        <w:tc>
          <w:tcPr>
            <w:tcW w:w="2835" w:type="dxa"/>
          </w:tcPr>
          <w:p w14:paraId="5E0F082B" w14:textId="0564C4BB" w:rsidR="00457A2A" w:rsidRPr="00A3334E" w:rsidRDefault="00457A2A" w:rsidP="00852EEA">
            <w:pPr>
              <w:jc w:val="center"/>
            </w:pPr>
            <w:r w:rsidRPr="00A3334E">
              <w:t>Цялостно</w:t>
            </w:r>
          </w:p>
        </w:tc>
      </w:tr>
      <w:tr w:rsidR="00457A2A" w:rsidRPr="00A3334E" w14:paraId="0539CBAD" w14:textId="77777777" w:rsidTr="00536C79">
        <w:tc>
          <w:tcPr>
            <w:tcW w:w="3969" w:type="dxa"/>
          </w:tcPr>
          <w:p w14:paraId="3C8A1E6A" w14:textId="7E353854" w:rsidR="00457A2A" w:rsidRPr="00A3334E" w:rsidRDefault="00C24DC1" w:rsidP="00852EEA">
            <w:pPr>
              <w:jc w:val="center"/>
            </w:pPr>
            <w:r w:rsidRPr="00A3334E">
              <w:t>Модулен (частичен)</w:t>
            </w:r>
            <w:r w:rsidR="00457A2A" w:rsidRPr="00A3334E">
              <w:t xml:space="preserve"> </w:t>
            </w:r>
            <w:r w:rsidR="009740C9" w:rsidRPr="00A3334E">
              <w:t>стил</w:t>
            </w:r>
          </w:p>
        </w:tc>
        <w:tc>
          <w:tcPr>
            <w:tcW w:w="2835" w:type="dxa"/>
          </w:tcPr>
          <w:p w14:paraId="19BD9BC2" w14:textId="0321F1CD" w:rsidR="00457A2A" w:rsidRPr="00A3334E" w:rsidRDefault="00457A2A" w:rsidP="00852EEA">
            <w:pPr>
              <w:jc w:val="center"/>
            </w:pPr>
            <w:r w:rsidRPr="00A3334E">
              <w:t>Частично</w:t>
            </w:r>
          </w:p>
        </w:tc>
        <w:tc>
          <w:tcPr>
            <w:tcW w:w="2835" w:type="dxa"/>
          </w:tcPr>
          <w:p w14:paraId="1A0D2464" w14:textId="575F2028" w:rsidR="00457A2A" w:rsidRPr="00A3334E" w:rsidRDefault="00457A2A" w:rsidP="00852EEA">
            <w:pPr>
              <w:jc w:val="center"/>
            </w:pPr>
            <w:r w:rsidRPr="00A3334E">
              <w:t>Частично</w:t>
            </w:r>
          </w:p>
        </w:tc>
      </w:tr>
      <w:tr w:rsidR="00457A2A" w:rsidRPr="00A3334E" w14:paraId="0AFD61B3" w14:textId="77777777" w:rsidTr="00536C79">
        <w:tc>
          <w:tcPr>
            <w:tcW w:w="3969" w:type="dxa"/>
          </w:tcPr>
          <w:p w14:paraId="154759EE" w14:textId="65A45858" w:rsidR="00457A2A" w:rsidRPr="00A3334E" w:rsidRDefault="00457A2A" w:rsidP="00852EEA">
            <w:pPr>
              <w:jc w:val="center"/>
            </w:pPr>
            <w:r w:rsidRPr="00A3334E">
              <w:t>Комбиниран</w:t>
            </w:r>
            <w:r w:rsidR="003E0DDB" w:rsidRPr="00A3334E">
              <w:t xml:space="preserve"> (хибриден)</w:t>
            </w:r>
            <w:r w:rsidRPr="00A3334E">
              <w:t xml:space="preserve"> </w:t>
            </w:r>
            <w:r w:rsidR="009740C9" w:rsidRPr="00A3334E">
              <w:t>стил</w:t>
            </w:r>
          </w:p>
        </w:tc>
        <w:tc>
          <w:tcPr>
            <w:tcW w:w="2835" w:type="dxa"/>
          </w:tcPr>
          <w:p w14:paraId="6D51CE22" w14:textId="3795C129" w:rsidR="00457A2A" w:rsidRPr="00A3334E" w:rsidRDefault="00457A2A" w:rsidP="00852EEA">
            <w:pPr>
              <w:jc w:val="center"/>
            </w:pPr>
            <w:r w:rsidRPr="00A3334E">
              <w:t>Частично</w:t>
            </w:r>
          </w:p>
        </w:tc>
        <w:tc>
          <w:tcPr>
            <w:tcW w:w="2835" w:type="dxa"/>
          </w:tcPr>
          <w:p w14:paraId="765DE3E9" w14:textId="4C960946" w:rsidR="00457A2A" w:rsidRPr="00A3334E" w:rsidRDefault="00457A2A" w:rsidP="00852EEA">
            <w:pPr>
              <w:jc w:val="center"/>
            </w:pPr>
            <w:r w:rsidRPr="00A3334E">
              <w:t>Цялостно</w:t>
            </w:r>
          </w:p>
        </w:tc>
      </w:tr>
    </w:tbl>
    <w:p w14:paraId="42641166" w14:textId="77777777" w:rsidR="00711239" w:rsidRPr="00A3334E" w:rsidRDefault="00711239" w:rsidP="00457A2A"/>
    <w:p w14:paraId="4ECEB5AD" w14:textId="6E93E817" w:rsidR="00711239" w:rsidRPr="00A3334E" w:rsidRDefault="0036453D" w:rsidP="00457A2A">
      <w:r w:rsidRPr="00A3334E">
        <w:t xml:space="preserve">-При </w:t>
      </w:r>
      <w:r w:rsidR="002B38E8" w:rsidRPr="00A3334E">
        <w:t>монолитния (цялостен) стил</w:t>
      </w:r>
      <w:r w:rsidRPr="00A3334E">
        <w:t>, разработването</w:t>
      </w:r>
      <w:r w:rsidR="00D8663E" w:rsidRPr="00A3334E">
        <w:t xml:space="preserve"> на кода е цялостно</w:t>
      </w:r>
      <w:r w:rsidRPr="00A3334E">
        <w:t xml:space="preserve"> и изпълнението </w:t>
      </w:r>
      <w:r w:rsidR="0070060F" w:rsidRPr="00A3334E">
        <w:t>на кода</w:t>
      </w:r>
      <w:r w:rsidR="003B665A" w:rsidRPr="00A3334E">
        <w:t xml:space="preserve"> </w:t>
      </w:r>
      <w:r w:rsidR="00D8663E" w:rsidRPr="00A3334E">
        <w:t>е</w:t>
      </w:r>
      <w:r w:rsidRPr="00A3334E">
        <w:t xml:space="preserve"> цялостн</w:t>
      </w:r>
      <w:r w:rsidR="00D8663E" w:rsidRPr="00A3334E">
        <w:t>о</w:t>
      </w:r>
      <w:r w:rsidR="00F875AA" w:rsidRPr="00A3334E">
        <w:t>. В този случай,</w:t>
      </w:r>
      <w:r w:rsidRPr="00A3334E">
        <w:t xml:space="preserve"> кодът се </w:t>
      </w:r>
      <w:r w:rsidR="00DF21E5" w:rsidRPr="00A3334E">
        <w:t>пише в един файл</w:t>
      </w:r>
      <w:r w:rsidRPr="00A3334E">
        <w:t xml:space="preserve"> и </w:t>
      </w:r>
      <w:r w:rsidR="00DF21E5" w:rsidRPr="00A3334E">
        <w:t xml:space="preserve">се </w:t>
      </w:r>
      <w:r w:rsidRPr="00A3334E">
        <w:t xml:space="preserve">изпълнява </w:t>
      </w:r>
      <w:r w:rsidR="00DF21E5" w:rsidRPr="00A3334E">
        <w:t>като един файл</w:t>
      </w:r>
      <w:r w:rsidRPr="00A3334E">
        <w:t>.</w:t>
      </w:r>
    </w:p>
    <w:p w14:paraId="48901E5F" w14:textId="5C669F21" w:rsidR="0036453D" w:rsidRPr="00A3334E" w:rsidRDefault="0036453D" w:rsidP="00457A2A">
      <w:r w:rsidRPr="00A3334E">
        <w:t>-При модулни</w:t>
      </w:r>
      <w:r w:rsidR="00407943" w:rsidRPr="00A3334E">
        <w:t>я (частичен) стил,</w:t>
      </w:r>
      <w:r w:rsidRPr="00A3334E">
        <w:t xml:space="preserve"> разработването</w:t>
      </w:r>
      <w:r w:rsidR="00407943" w:rsidRPr="00A3334E">
        <w:t xml:space="preserve"> на кода е частично и </w:t>
      </w:r>
      <w:r w:rsidRPr="00A3334E">
        <w:t xml:space="preserve">изпълнението </w:t>
      </w:r>
      <w:r w:rsidR="00407943" w:rsidRPr="00A3334E">
        <w:t>на кода е</w:t>
      </w:r>
      <w:r w:rsidRPr="00A3334E">
        <w:t xml:space="preserve"> частичн</w:t>
      </w:r>
      <w:r w:rsidR="00407943" w:rsidRPr="00A3334E">
        <w:t>о. В този случай, кодът се</w:t>
      </w:r>
      <w:r w:rsidRPr="00A3334E">
        <w:t xml:space="preserve"> </w:t>
      </w:r>
      <w:r w:rsidR="00407943" w:rsidRPr="00A3334E">
        <w:t>пише в няколко файла</w:t>
      </w:r>
      <w:r w:rsidR="00295958" w:rsidRPr="00A3334E">
        <w:t>(модули)</w:t>
      </w:r>
      <w:r w:rsidRPr="00A3334E">
        <w:t xml:space="preserve"> и </w:t>
      </w:r>
      <w:r w:rsidR="00DA4813" w:rsidRPr="00A3334E">
        <w:t xml:space="preserve">се </w:t>
      </w:r>
      <w:r w:rsidRPr="00A3334E">
        <w:t>изпълнява на части.</w:t>
      </w:r>
    </w:p>
    <w:p w14:paraId="393B291C" w14:textId="1CE8292D" w:rsidR="0036453D" w:rsidRPr="00A3334E" w:rsidRDefault="0036453D" w:rsidP="00457A2A">
      <w:r w:rsidRPr="00A3334E">
        <w:t xml:space="preserve">-При комбинирания </w:t>
      </w:r>
      <w:r w:rsidR="0018276F" w:rsidRPr="00A3334E">
        <w:t xml:space="preserve">(хибриден) </w:t>
      </w:r>
      <w:r w:rsidR="009740C9" w:rsidRPr="00A3334E">
        <w:t>стил</w:t>
      </w:r>
      <w:r w:rsidRPr="00A3334E">
        <w:t xml:space="preserve">, разработването </w:t>
      </w:r>
      <w:r w:rsidR="00391C20" w:rsidRPr="00A3334E">
        <w:t xml:space="preserve">на кода </w:t>
      </w:r>
      <w:r w:rsidRPr="00A3334E">
        <w:t>е частично,</w:t>
      </w:r>
      <w:r w:rsidR="00FD48C0" w:rsidRPr="00A3334E">
        <w:t xml:space="preserve"> а изпълнението на кода е цялостно. В този случай, </w:t>
      </w:r>
      <w:r w:rsidRPr="00A3334E">
        <w:t xml:space="preserve">кодът се </w:t>
      </w:r>
      <w:r w:rsidR="003D5EC9" w:rsidRPr="00A3334E">
        <w:t>пише</w:t>
      </w:r>
      <w:r w:rsidRPr="00A3334E">
        <w:t xml:space="preserve"> </w:t>
      </w:r>
      <w:r w:rsidR="00AB5125" w:rsidRPr="00A3334E">
        <w:t>в няколко файла</w:t>
      </w:r>
      <w:r w:rsidRPr="00A3334E">
        <w:t xml:space="preserve"> </w:t>
      </w:r>
      <w:r w:rsidR="00B466EF" w:rsidRPr="00A3334E">
        <w:t>и се</w:t>
      </w:r>
      <w:r w:rsidRPr="00A3334E">
        <w:t xml:space="preserve"> изпълн</w:t>
      </w:r>
      <w:r w:rsidR="00B466EF" w:rsidRPr="00A3334E">
        <w:t>ява</w:t>
      </w:r>
      <w:r w:rsidRPr="00A3334E">
        <w:t xml:space="preserve"> </w:t>
      </w:r>
      <w:r w:rsidR="00B466EF" w:rsidRPr="00A3334E">
        <w:t>като един файл</w:t>
      </w:r>
      <w:r w:rsidRPr="00A3334E">
        <w:t xml:space="preserve"> в оперативната памет</w:t>
      </w:r>
      <w:r w:rsidR="00B466EF" w:rsidRPr="00A3334E">
        <w:t xml:space="preserve"> (</w:t>
      </w:r>
      <w:r w:rsidR="00B466EF" w:rsidRPr="00A3334E">
        <w:rPr>
          <w:lang w:val="en-US"/>
        </w:rPr>
        <w:t>RAM)</w:t>
      </w:r>
      <w:r w:rsidRPr="00A3334E">
        <w:t>.</w:t>
      </w:r>
    </w:p>
    <w:p w14:paraId="756C290E" w14:textId="3BD29946" w:rsidR="00177B78" w:rsidRPr="00A3334E" w:rsidRDefault="00177B78" w:rsidP="00457A2A"/>
    <w:p w14:paraId="01FC1990" w14:textId="4BE4C400" w:rsidR="001516D4" w:rsidRPr="00A3334E" w:rsidRDefault="001516D4" w:rsidP="00457A2A">
      <w:r w:rsidRPr="00A3334E">
        <w:t>//В предишните си хранилища ползвам основно комбинирания (хибриден) стил.</w:t>
      </w:r>
    </w:p>
    <w:p w14:paraId="4D1B8574" w14:textId="77777777" w:rsidR="0036453D" w:rsidRPr="00A3334E" w:rsidRDefault="0036453D" w:rsidP="00457A2A"/>
    <w:p w14:paraId="08F00888" w14:textId="5B0BB23A" w:rsidR="0036453D" w:rsidRPr="00A3334E" w:rsidRDefault="00466525" w:rsidP="00457A2A">
      <w:pPr>
        <w:rPr>
          <w:b/>
          <w:bCs/>
          <w:i/>
          <w:iCs/>
        </w:rPr>
      </w:pPr>
      <w:r w:rsidRPr="00A3334E">
        <w:rPr>
          <w:b/>
          <w:bCs/>
          <w:i/>
          <w:iCs/>
        </w:rPr>
        <w:t xml:space="preserve">Опростен </w:t>
      </w:r>
      <w:r w:rsidR="00CF28CD" w:rsidRPr="00A3334E">
        <w:rPr>
          <w:b/>
          <w:bCs/>
          <w:i/>
          <w:iCs/>
        </w:rPr>
        <w:t>„</w:t>
      </w:r>
      <w:r w:rsidR="00CF28CD" w:rsidRPr="00A3334E">
        <w:rPr>
          <w:b/>
          <w:bCs/>
          <w:i/>
          <w:iCs/>
          <w:lang w:val="en-US"/>
        </w:rPr>
        <w:t>run</w:t>
      </w:r>
      <w:r w:rsidR="00CF28CD" w:rsidRPr="00A3334E">
        <w:rPr>
          <w:b/>
          <w:bCs/>
          <w:i/>
          <w:iCs/>
        </w:rPr>
        <w:t xml:space="preserve">“ </w:t>
      </w:r>
      <w:r w:rsidRPr="00A3334E">
        <w:rPr>
          <w:b/>
          <w:bCs/>
          <w:i/>
          <w:iCs/>
        </w:rPr>
        <w:t>скрипт</w:t>
      </w:r>
      <w:r w:rsidR="00A73BCD" w:rsidRPr="00A3334E">
        <w:rPr>
          <w:b/>
          <w:bCs/>
          <w:i/>
          <w:iCs/>
        </w:rPr>
        <w:t xml:space="preserve"> за съединяване на </w:t>
      </w:r>
      <w:r w:rsidRPr="00A3334E">
        <w:rPr>
          <w:b/>
          <w:bCs/>
          <w:i/>
          <w:iCs/>
        </w:rPr>
        <w:t>код</w:t>
      </w:r>
      <w:r w:rsidR="00A73BCD" w:rsidRPr="00A3334E">
        <w:rPr>
          <w:b/>
          <w:bCs/>
          <w:i/>
          <w:iCs/>
        </w:rPr>
        <w:t xml:space="preserve"> </w:t>
      </w:r>
      <w:r w:rsidRPr="00A3334E">
        <w:rPr>
          <w:b/>
          <w:bCs/>
          <w:i/>
          <w:iCs/>
        </w:rPr>
        <w:t xml:space="preserve">чрез ползване на </w:t>
      </w:r>
      <w:r w:rsidR="00A73BCD" w:rsidRPr="00A3334E">
        <w:rPr>
          <w:b/>
          <w:bCs/>
          <w:i/>
          <w:iCs/>
        </w:rPr>
        <w:t xml:space="preserve">комбиниран </w:t>
      </w:r>
      <w:r w:rsidR="009740C9" w:rsidRPr="00A3334E">
        <w:rPr>
          <w:b/>
          <w:bCs/>
          <w:i/>
          <w:iCs/>
        </w:rPr>
        <w:t>стил</w:t>
      </w:r>
      <w:r w:rsidR="00A73BCD" w:rsidRPr="00A3334E">
        <w:rPr>
          <w:b/>
          <w:bCs/>
          <w:i/>
          <w:iCs/>
        </w:rPr>
        <w:t>:</w:t>
      </w:r>
    </w:p>
    <w:p w14:paraId="3A581CEA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import os</w:t>
      </w:r>
    </w:p>
    <w:p w14:paraId="615A2322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import glob</w:t>
      </w:r>
    </w:p>
    <w:p w14:paraId="5A02BF4B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from tqdm import tqdm</w:t>
      </w:r>
    </w:p>
    <w:p w14:paraId="36718853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3C879718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# List of files to execute</w:t>
      </w:r>
    </w:p>
    <w:p w14:paraId="38BC3D6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FILES_TO_EXECUTE = [</w:t>
      </w:r>
    </w:p>
    <w:p w14:paraId="288B548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"1_imports.py",</w:t>
      </w:r>
    </w:p>
    <w:p w14:paraId="0437ACC6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"2_config.py",</w:t>
      </w:r>
    </w:p>
    <w:p w14:paraId="66EBCB98" w14:textId="7D0179F9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"3_</w:t>
      </w:r>
      <w:r w:rsidR="00861085" w:rsidRPr="00A3334E">
        <w:rPr>
          <w:i/>
          <w:iCs/>
        </w:rPr>
        <w:t>...............</w:t>
      </w:r>
      <w:r w:rsidRPr="00A3334E">
        <w:rPr>
          <w:i/>
          <w:iCs/>
          <w:lang w:val="en-US"/>
        </w:rPr>
        <w:t>.py",</w:t>
      </w:r>
    </w:p>
    <w:p w14:paraId="7EEE71BD" w14:textId="43B26289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"4_</w:t>
      </w:r>
      <w:r w:rsidR="00861085" w:rsidRPr="00A3334E">
        <w:rPr>
          <w:i/>
          <w:iCs/>
        </w:rPr>
        <w:t>..................</w:t>
      </w:r>
      <w:r w:rsidRPr="00A3334E">
        <w:rPr>
          <w:i/>
          <w:iCs/>
          <w:lang w:val="en-US"/>
        </w:rPr>
        <w:t>.py",</w:t>
      </w:r>
    </w:p>
    <w:p w14:paraId="1C8E529A" w14:textId="4F31F5ED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"5_</w:t>
      </w:r>
      <w:r w:rsidR="00861085" w:rsidRPr="00A3334E">
        <w:rPr>
          <w:i/>
          <w:iCs/>
        </w:rPr>
        <w:t>...................</w:t>
      </w:r>
      <w:r w:rsidRPr="00A3334E">
        <w:rPr>
          <w:i/>
          <w:iCs/>
          <w:lang w:val="en-US"/>
        </w:rPr>
        <w:t>.py",</w:t>
      </w:r>
    </w:p>
    <w:p w14:paraId="1B03AA00" w14:textId="208B3D5B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"6_</w:t>
      </w:r>
      <w:r w:rsidR="00861085" w:rsidRPr="00A3334E">
        <w:rPr>
          <w:i/>
          <w:iCs/>
        </w:rPr>
        <w:t>.....................</w:t>
      </w:r>
      <w:r w:rsidRPr="00A3334E">
        <w:rPr>
          <w:i/>
          <w:iCs/>
          <w:lang w:val="en-US"/>
        </w:rPr>
        <w:t>.py",</w:t>
      </w:r>
    </w:p>
    <w:p w14:paraId="769D837C" w14:textId="3B116294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"7_main.py"    </w:t>
      </w:r>
    </w:p>
    <w:p w14:paraId="13CA22D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]</w:t>
      </w:r>
    </w:p>
    <w:p w14:paraId="4CA6354B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1F574CC6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def execute_py_files_in_memory(root_folder):</w:t>
      </w:r>
    </w:p>
    <w:p w14:paraId="7329093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"""Combines all files into a single code block and executes it at once"""</w:t>
      </w:r>
    </w:p>
    <w:p w14:paraId="08527EA9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all_py_files = {os.path.basename(f): f for f in glob.glob(os.path.join(root_folder, "*.py"))}</w:t>
      </w:r>
    </w:p>
    <w:p w14:paraId="5FD1D58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0FFAC9A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missing_files = []</w:t>
      </w:r>
    </w:p>
    <w:p w14:paraId="23180648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combined_code = ""</w:t>
      </w:r>
    </w:p>
    <w:p w14:paraId="6BB5CB79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384BE09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# Read all files and collect them into a single string</w:t>
      </w:r>
    </w:p>
    <w:p w14:paraId="51F2B4AD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for fname in FILES_TO_EXECUTE:</w:t>
      </w:r>
    </w:p>
    <w:p w14:paraId="670A2BC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if fname in all_py_files:</w:t>
      </w:r>
    </w:p>
    <w:p w14:paraId="0C3F91AC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with open(all_py_files[fname], "r", encoding="utf-8") as f:</w:t>
      </w:r>
    </w:p>
    <w:p w14:paraId="7DC4356B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lastRenderedPageBreak/>
        <w:t>                code = f.read()</w:t>
      </w:r>
    </w:p>
    <w:p w14:paraId="6B42441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    combined_code += f"\n# ----- {fname} -----\n"  # debug marker</w:t>
      </w:r>
    </w:p>
    <w:p w14:paraId="683A96FE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    combined_code += code + "\n"</w:t>
      </w:r>
    </w:p>
    <w:p w14:paraId="2ABF857C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else:</w:t>
      </w:r>
    </w:p>
    <w:p w14:paraId="1070BF8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missing_files.append(fname)</w:t>
      </w:r>
    </w:p>
    <w:p w14:paraId="506FD9C8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6E02BBA6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if missing_files:</w:t>
      </w:r>
    </w:p>
    <w:p w14:paraId="79E5C20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print("\n</w:t>
      </w:r>
      <w:r w:rsidRPr="00A3334E">
        <w:rPr>
          <w:rFonts w:ascii="Segoe UI Emoji" w:hAnsi="Segoe UI Emoji" w:cs="Segoe UI Emoji"/>
          <w:i/>
          <w:iCs/>
          <w:lang w:val="en-US"/>
        </w:rPr>
        <w:t>⚠️</w:t>
      </w:r>
      <w:r w:rsidRPr="00A3334E">
        <w:rPr>
          <w:i/>
          <w:iCs/>
          <w:lang w:val="en-US"/>
        </w:rPr>
        <w:t xml:space="preserve">  The following files were not found:")</w:t>
      </w:r>
    </w:p>
    <w:p w14:paraId="7E51174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for f in missing_files:</w:t>
      </w:r>
    </w:p>
    <w:p w14:paraId="07F5DF93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print(f"   - {f}")</w:t>
      </w:r>
    </w:p>
    <w:p w14:paraId="7E8EBE79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452E316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if not combined_code:</w:t>
      </w:r>
    </w:p>
    <w:p w14:paraId="18290ED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print("\n</w:t>
      </w:r>
      <w:r w:rsidRPr="00A3334E">
        <w:rPr>
          <w:rFonts w:ascii="Segoe UI Emoji" w:hAnsi="Segoe UI Emoji" w:cs="Segoe UI Emoji"/>
          <w:i/>
          <w:iCs/>
          <w:lang w:val="en-US"/>
        </w:rPr>
        <w:t>❌</w:t>
      </w:r>
      <w:r w:rsidRPr="00A3334E">
        <w:rPr>
          <w:i/>
          <w:iCs/>
          <w:lang w:val="en-US"/>
        </w:rPr>
        <w:t xml:space="preserve"> No files available for execution.")</w:t>
      </w:r>
    </w:p>
    <w:p w14:paraId="7A29FA5B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return</w:t>
      </w:r>
    </w:p>
    <w:p w14:paraId="3776692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54ABB209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# Single global namespace for all executed code</w:t>
      </w:r>
    </w:p>
    <w:p w14:paraId="59D9F31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global_namespace = {</w:t>
      </w:r>
    </w:p>
    <w:p w14:paraId="194E86F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"__name__": "__main__",</w:t>
      </w:r>
    </w:p>
    <w:p w14:paraId="749C05D2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"__file__": os.path.join(root_folder, "__loader__.py"),</w:t>
      </w:r>
    </w:p>
    <w:p w14:paraId="2098388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"root_folder": root_folder</w:t>
      </w:r>
    </w:p>
    <w:p w14:paraId="0ABE95C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}</w:t>
      </w:r>
    </w:p>
    <w:p w14:paraId="4C83AB62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7252B72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print("\n" + "-" * 30)</w:t>
      </w:r>
    </w:p>
    <w:p w14:paraId="6A482F5F" w14:textId="1B7B1DCD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 xml:space="preserve">    print(" </w:t>
      </w:r>
      <w:r w:rsidR="00E7323F" w:rsidRPr="00A3334E">
        <w:rPr>
          <w:rFonts w:ascii="Segoe UI Emoji" w:hAnsi="Segoe UI Emoji" w:cs="Segoe UI Emoji"/>
          <w:i/>
          <w:iCs/>
          <w:lang w:val="en-US"/>
        </w:rPr>
        <w:t>⚠️</w:t>
      </w:r>
      <w:r w:rsidRPr="00A3334E">
        <w:rPr>
          <w:i/>
          <w:iCs/>
          <w:lang w:val="en-US"/>
        </w:rPr>
        <w:t>Executing all modules in RAM...")</w:t>
      </w:r>
    </w:p>
    <w:p w14:paraId="6E4E4D5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print("-" * 30)</w:t>
      </w:r>
    </w:p>
    <w:p w14:paraId="4CF8F54A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05E70236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# Progress bar based on the total size of the combined code</w:t>
      </w:r>
    </w:p>
    <w:p w14:paraId="0A4C7B6E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total_size = len(combined_code.encode("utf-8"))</w:t>
      </w:r>
    </w:p>
    <w:p w14:paraId="3327EC13" w14:textId="5F9C4A36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with tqdm(total=total_size, unit="B", unit_scale=True, desc="Running") as pbar:</w:t>
      </w:r>
    </w:p>
    <w:p w14:paraId="1D9868D3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try:</w:t>
      </w:r>
    </w:p>
    <w:p w14:paraId="7AFA2AE9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exec(combined_code, global_namespace)</w:t>
      </w:r>
    </w:p>
    <w:p w14:paraId="6A4D18B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pbar.update(total_size)</w:t>
      </w:r>
    </w:p>
    <w:p w14:paraId="2AB91572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except Exception as e:</w:t>
      </w:r>
    </w:p>
    <w:p w14:paraId="19787369" w14:textId="27E61834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 xml:space="preserve">            print(f"\n </w:t>
      </w:r>
      <w:r w:rsidR="00E7323F" w:rsidRPr="00A3334E">
        <w:rPr>
          <w:rFonts w:ascii="Segoe UI Emoji" w:hAnsi="Segoe UI Emoji" w:cs="Segoe UI Emoji"/>
          <w:i/>
          <w:iCs/>
          <w:lang w:val="en-US"/>
        </w:rPr>
        <w:t>⚠️</w:t>
      </w:r>
      <w:r w:rsidRPr="00A3334E">
        <w:rPr>
          <w:i/>
          <w:iCs/>
          <w:lang w:val="en-US"/>
        </w:rPr>
        <w:t>Execution failed: {e}")</w:t>
      </w:r>
    </w:p>
    <w:p w14:paraId="3CF03113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        return None</w:t>
      </w:r>
    </w:p>
    <w:p w14:paraId="65978D00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020936CF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print("-" * 30)</w:t>
      </w:r>
    </w:p>
    <w:p w14:paraId="368855B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return global_namespace</w:t>
      </w:r>
    </w:p>
    <w:p w14:paraId="274C9E3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</w:p>
    <w:p w14:paraId="415E0A21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if __name__ == "__main__":</w:t>
      </w:r>
    </w:p>
    <w:p w14:paraId="4FB77AA4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root_folder = os.path.dirname(os.path.abspath(__file__))</w:t>
      </w:r>
    </w:p>
    <w:p w14:paraId="4CE8B993" w14:textId="77777777" w:rsidR="00A75FFB" w:rsidRPr="00A3334E" w:rsidRDefault="00A75FFB" w:rsidP="00A75FFB">
      <w:pPr>
        <w:shd w:val="clear" w:color="auto" w:fill="E7E6E6" w:themeFill="background2"/>
        <w:rPr>
          <w:i/>
          <w:iCs/>
          <w:lang w:val="en-US"/>
        </w:rPr>
      </w:pPr>
      <w:r w:rsidRPr="00A3334E">
        <w:rPr>
          <w:i/>
          <w:iCs/>
          <w:lang w:val="en-US"/>
        </w:rPr>
        <w:t>    ns = execute_py_files_in_memory(root_folder)</w:t>
      </w:r>
    </w:p>
    <w:p w14:paraId="3E3D9036" w14:textId="63BEA76C" w:rsidR="00A73BCD" w:rsidRPr="00A3334E" w:rsidRDefault="00A73BCD" w:rsidP="00457A2A"/>
    <w:p w14:paraId="50B85708" w14:textId="77777777" w:rsidR="00B31EB2" w:rsidRDefault="00B31EB2" w:rsidP="00457A2A">
      <w:pPr>
        <w:rPr>
          <w:lang w:val="en-US"/>
        </w:rPr>
      </w:pPr>
    </w:p>
    <w:p w14:paraId="1A8FBD5C" w14:textId="77777777" w:rsidR="00DC205C" w:rsidRPr="00DC205C" w:rsidRDefault="00DC205C" w:rsidP="00457A2A">
      <w:pPr>
        <w:rPr>
          <w:lang w:val="en-US"/>
        </w:rPr>
      </w:pPr>
    </w:p>
    <w:p w14:paraId="1A834759" w14:textId="77777777" w:rsidR="00B31EB2" w:rsidRPr="00A3334E" w:rsidRDefault="00B31EB2" w:rsidP="00457A2A"/>
    <w:p w14:paraId="07EA8A10" w14:textId="752B9A39" w:rsidR="00B31EB2" w:rsidRPr="00A3334E" w:rsidRDefault="00FA57D7" w:rsidP="00A72BDF">
      <w:pPr>
        <w:pStyle w:val="Heading2"/>
      </w:pPr>
      <w:r w:rsidRPr="00A3334E">
        <w:lastRenderedPageBreak/>
        <w:t xml:space="preserve">2. </w:t>
      </w:r>
      <w:r w:rsidR="001E17BB" w:rsidRPr="00A3334E">
        <w:t>Допълнени</w:t>
      </w:r>
      <w:r w:rsidR="009F0642" w:rsidRPr="00A3334E">
        <w:t>е</w:t>
      </w:r>
      <w:r w:rsidR="001E17BB" w:rsidRPr="00A3334E">
        <w:t xml:space="preserve"> към комбинирания (хибриден) стил на разработване и изпълнение на код</w:t>
      </w:r>
    </w:p>
    <w:p w14:paraId="7040D026" w14:textId="77777777" w:rsidR="00794420" w:rsidRPr="00A3334E" w:rsidRDefault="00794420" w:rsidP="00457A2A"/>
    <w:p w14:paraId="73E49569" w14:textId="17CCDE57" w:rsidR="00564A7F" w:rsidRPr="00A3334E" w:rsidRDefault="00EB5540" w:rsidP="00457A2A">
      <w:r w:rsidRPr="00A3334E">
        <w:t>-</w:t>
      </w:r>
      <w:r w:rsidR="005C057A" w:rsidRPr="00A3334E">
        <w:t>В зависимост от</w:t>
      </w:r>
      <w:r w:rsidR="00640573" w:rsidRPr="00A3334E">
        <w:t xml:space="preserve"> преобладаващия стил на разработване и изпълнение на код,</w:t>
      </w:r>
      <w:r w:rsidR="005C057A" w:rsidRPr="00A3334E">
        <w:t xml:space="preserve"> </w:t>
      </w:r>
      <w:r w:rsidR="00AB4654" w:rsidRPr="00A3334E">
        <w:t>к</w:t>
      </w:r>
      <w:r w:rsidR="00E1377D" w:rsidRPr="00A3334E">
        <w:t xml:space="preserve">омбинираният </w:t>
      </w:r>
      <w:r w:rsidR="009740C9" w:rsidRPr="00A3334E">
        <w:t>стил</w:t>
      </w:r>
      <w:r w:rsidR="00E1377D" w:rsidRPr="00A3334E">
        <w:t xml:space="preserve"> има две разновидности</w:t>
      </w:r>
      <w:r w:rsidR="00083AA8" w:rsidRPr="00A3334E">
        <w:t xml:space="preserve">: </w:t>
      </w:r>
      <w:r w:rsidR="00355956" w:rsidRPr="00A3334E">
        <w:t xml:space="preserve">1. </w:t>
      </w:r>
      <w:r w:rsidR="00083AA8" w:rsidRPr="00A3334E">
        <w:t>комбиниран стил с монолитен (цялостен) превес</w:t>
      </w:r>
      <w:r w:rsidR="00466462" w:rsidRPr="00A3334E">
        <w:t xml:space="preserve">; </w:t>
      </w:r>
      <w:r w:rsidR="00355956" w:rsidRPr="00A3334E">
        <w:t xml:space="preserve">2. </w:t>
      </w:r>
      <w:r w:rsidR="00083AA8" w:rsidRPr="00A3334E">
        <w:t>комбиниран стил с модулен (частичен) превес.</w:t>
      </w:r>
    </w:p>
    <w:p w14:paraId="2B0458AF" w14:textId="77777777" w:rsidR="00B66C1B" w:rsidRPr="00A3334E" w:rsidRDefault="00B66C1B" w:rsidP="00457A2A"/>
    <w:p w14:paraId="04C5BF57" w14:textId="2FD35C99" w:rsidR="00F22ED6" w:rsidRPr="00A3334E" w:rsidRDefault="008F62DD" w:rsidP="007C6BA1">
      <w:r w:rsidRPr="00A3334E">
        <w:t>-</w:t>
      </w:r>
      <w:r w:rsidRPr="00A3334E">
        <w:rPr>
          <w:b/>
          <w:bCs/>
        </w:rPr>
        <w:t>При комбинирания стил с монолитен (цялостен) превес</w:t>
      </w:r>
      <w:r w:rsidRPr="00A3334E">
        <w:t>, разработването е модулно (частично), а изпълнението на кода</w:t>
      </w:r>
      <w:r w:rsidR="004B360D" w:rsidRPr="00A3334E">
        <w:t xml:space="preserve"> и на скриптовете</w:t>
      </w:r>
      <w:r w:rsidRPr="00A3334E">
        <w:t xml:space="preserve"> е цялостно</w:t>
      </w:r>
      <w:r w:rsidR="004B360D" w:rsidRPr="00A3334E">
        <w:t>.</w:t>
      </w:r>
      <w:r w:rsidR="00BF1F23" w:rsidRPr="00A3334E">
        <w:t xml:space="preserve"> </w:t>
      </w:r>
    </w:p>
    <w:p w14:paraId="38A7663C" w14:textId="4CA6964E" w:rsidR="00D71752" w:rsidRPr="00A3334E" w:rsidRDefault="00D71752" w:rsidP="007C6BA1">
      <w:r w:rsidRPr="00A3334E">
        <w:t xml:space="preserve">//При обикновения комбиниран стил имаш един </w:t>
      </w:r>
      <w:r w:rsidR="001F1623" w:rsidRPr="00A3334E">
        <w:t xml:space="preserve">монолитен </w:t>
      </w:r>
      <w:r w:rsidRPr="00A3334E">
        <w:t xml:space="preserve">скрипт, който е разделен на модули (части) и се изпълнява като един скрипт чрез </w:t>
      </w:r>
      <w:r w:rsidR="00207F5F" w:rsidRPr="00A3334E">
        <w:t>„</w:t>
      </w:r>
      <w:r w:rsidR="00207F5F" w:rsidRPr="00A3334E">
        <w:rPr>
          <w:lang w:val="en-US"/>
        </w:rPr>
        <w:t>run</w:t>
      </w:r>
      <w:r w:rsidR="00207F5F" w:rsidRPr="00A3334E">
        <w:t>“ скрипта.</w:t>
      </w:r>
      <w:r w:rsidR="00F10F82" w:rsidRPr="00A3334E">
        <w:t xml:space="preserve"> (1 скрипт на части се изпълнява на цяло)</w:t>
      </w:r>
    </w:p>
    <w:p w14:paraId="133BB799" w14:textId="18AC8413" w:rsidR="00D703B0" w:rsidRPr="00A3334E" w:rsidRDefault="00F8632F" w:rsidP="00D703B0">
      <w:r w:rsidRPr="00A3334E">
        <w:t xml:space="preserve">//При </w:t>
      </w:r>
      <w:r w:rsidR="007D36A0" w:rsidRPr="00A3334E">
        <w:t>комбинирания стил с монолитен (цялостен) превес имаш два или повече</w:t>
      </w:r>
      <w:r w:rsidR="005F24B4" w:rsidRPr="00A3334E">
        <w:t xml:space="preserve"> обикновени монолитни </w:t>
      </w:r>
      <w:r w:rsidR="007D36A0" w:rsidRPr="00A3334E">
        <w:t>скрипта, които са разделени на модули (части) и се изпълняват като един скрипт</w:t>
      </w:r>
      <w:r w:rsidR="000375CE" w:rsidRPr="00A3334E">
        <w:t xml:space="preserve"> </w:t>
      </w:r>
      <w:r w:rsidR="000375CE" w:rsidRPr="00A3334E">
        <w:t>чрез „</w:t>
      </w:r>
      <w:r w:rsidR="000375CE" w:rsidRPr="00A3334E">
        <w:rPr>
          <w:lang w:val="en-US"/>
        </w:rPr>
        <w:t>run</w:t>
      </w:r>
      <w:r w:rsidR="000375CE" w:rsidRPr="00A3334E">
        <w:t>“ скрипта.</w:t>
      </w:r>
      <w:r w:rsidR="00D703B0" w:rsidRPr="00A3334E">
        <w:t xml:space="preserve"> </w:t>
      </w:r>
      <w:r w:rsidR="00D703B0" w:rsidRPr="00A3334E">
        <w:t>Тоест съединяване на скриптове.</w:t>
      </w:r>
      <w:r w:rsidR="005424F2" w:rsidRPr="00A3334E">
        <w:t xml:space="preserve"> (2 или повече </w:t>
      </w:r>
      <w:r w:rsidR="00CF4D58" w:rsidRPr="00A3334E">
        <w:t xml:space="preserve">монолитни </w:t>
      </w:r>
      <w:r w:rsidR="005424F2" w:rsidRPr="00A3334E">
        <w:t>скрипта</w:t>
      </w:r>
      <w:r w:rsidR="00CF4D58" w:rsidRPr="00A3334E">
        <w:t>, които са разделени</w:t>
      </w:r>
      <w:r w:rsidR="005424F2" w:rsidRPr="00A3334E">
        <w:t xml:space="preserve"> на части се изпълняват на цяло)</w:t>
      </w:r>
    </w:p>
    <w:p w14:paraId="56AFDFB9" w14:textId="74FF2007" w:rsidR="00F8632F" w:rsidRPr="00A3334E" w:rsidRDefault="00F8632F" w:rsidP="007C6BA1"/>
    <w:p w14:paraId="03B217D2" w14:textId="7C711B06" w:rsidR="00F22ED6" w:rsidRPr="00A3334E" w:rsidRDefault="004D4412" w:rsidP="007C6BA1">
      <w:r w:rsidRPr="00A3334E">
        <w:rPr>
          <w:b/>
          <w:bCs/>
        </w:rPr>
        <w:t>-</w:t>
      </w:r>
      <w:r w:rsidR="009A1C31" w:rsidRPr="00A3334E">
        <w:rPr>
          <w:b/>
          <w:bCs/>
        </w:rPr>
        <w:t>При комбинирания стил с модулен (частичен) превес</w:t>
      </w:r>
      <w:r w:rsidR="009A1C31" w:rsidRPr="00A3334E">
        <w:t>, р</w:t>
      </w:r>
      <w:r w:rsidR="00B1151F" w:rsidRPr="00A3334E">
        <w:t xml:space="preserve">азработването е </w:t>
      </w:r>
      <w:r w:rsidR="002C5780" w:rsidRPr="00A3334E">
        <w:t xml:space="preserve">двойно </w:t>
      </w:r>
      <w:r w:rsidR="00B1151F" w:rsidRPr="00A3334E">
        <w:t>модулно (частично), а изпълнението на кода и на скриптовете е</w:t>
      </w:r>
      <w:r w:rsidR="00441317" w:rsidRPr="00A3334E">
        <w:t xml:space="preserve"> цялостно.</w:t>
      </w:r>
      <w:r w:rsidR="00B1151F" w:rsidRPr="00A3334E">
        <w:t xml:space="preserve"> </w:t>
      </w:r>
    </w:p>
    <w:p w14:paraId="1242D4F1" w14:textId="6A2A08BB" w:rsidR="00B1151F" w:rsidRPr="00A3334E" w:rsidRDefault="00B1151F" w:rsidP="00B1151F">
      <w:r w:rsidRPr="00A3334E">
        <w:t xml:space="preserve">//При комбинирания стил с </w:t>
      </w:r>
      <w:r w:rsidR="0048509B" w:rsidRPr="00A3334E">
        <w:t>модулен</w:t>
      </w:r>
      <w:r w:rsidRPr="00A3334E">
        <w:t xml:space="preserve"> (</w:t>
      </w:r>
      <w:r w:rsidR="0048509B" w:rsidRPr="00A3334E">
        <w:t>частичен</w:t>
      </w:r>
      <w:r w:rsidRPr="00A3334E">
        <w:t xml:space="preserve">) превес имаш два или повече </w:t>
      </w:r>
      <w:r w:rsidR="00F458A2" w:rsidRPr="00A3334E">
        <w:t xml:space="preserve">обикновени модулни </w:t>
      </w:r>
      <w:r w:rsidRPr="00A3334E">
        <w:t>скрипта, к</w:t>
      </w:r>
      <w:r w:rsidR="00397AAE" w:rsidRPr="00A3334E">
        <w:t>оито</w:t>
      </w:r>
      <w:r w:rsidR="00E93F5D" w:rsidRPr="00A3334E">
        <w:t xml:space="preserve"> </w:t>
      </w:r>
      <w:r w:rsidRPr="00A3334E">
        <w:t xml:space="preserve">са разделени на </w:t>
      </w:r>
      <w:r w:rsidR="00397AAE" w:rsidRPr="00A3334E">
        <w:t>под</w:t>
      </w:r>
      <w:r w:rsidRPr="00A3334E">
        <w:t>модули (</w:t>
      </w:r>
      <w:r w:rsidR="00397AAE" w:rsidRPr="00A3334E">
        <w:t>под</w:t>
      </w:r>
      <w:r w:rsidRPr="00A3334E">
        <w:t>части) и се изпълняват като един скрипт чрез „</w:t>
      </w:r>
      <w:r w:rsidRPr="00A3334E">
        <w:rPr>
          <w:lang w:val="en-US"/>
        </w:rPr>
        <w:t>run</w:t>
      </w:r>
      <w:r w:rsidRPr="00A3334E">
        <w:t xml:space="preserve">“ скрипта. (2 или повече </w:t>
      </w:r>
      <w:r w:rsidR="005845F6" w:rsidRPr="00A3334E">
        <w:t xml:space="preserve">модулни </w:t>
      </w:r>
      <w:r w:rsidRPr="00A3334E">
        <w:t>скрипта</w:t>
      </w:r>
      <w:r w:rsidR="005845F6" w:rsidRPr="00A3334E">
        <w:t xml:space="preserve">, които са разделени </w:t>
      </w:r>
      <w:r w:rsidRPr="00A3334E">
        <w:t>на части се изпълняват на цяло)</w:t>
      </w:r>
    </w:p>
    <w:p w14:paraId="11ED365E" w14:textId="77777777" w:rsidR="0041756E" w:rsidRPr="00A3334E" w:rsidRDefault="0041756E" w:rsidP="00457A2A"/>
    <w:p w14:paraId="3E2181A8" w14:textId="55E6E9E7" w:rsidR="008913EA" w:rsidRPr="00DC205C" w:rsidRDefault="00877870" w:rsidP="00DC205C">
      <w:pPr>
        <w:pStyle w:val="Heading2"/>
        <w:rPr>
          <w:lang w:val="en-US"/>
        </w:rPr>
      </w:pPr>
      <w:r w:rsidRPr="00A3334E">
        <w:t>3. Прилож</w:t>
      </w:r>
      <w:r w:rsidR="004D3674" w:rsidRPr="00A3334E">
        <w:t>имост</w:t>
      </w:r>
    </w:p>
    <w:p w14:paraId="7C4EA5C1" w14:textId="68AE7D88" w:rsidR="00CD51D8" w:rsidRPr="00A3334E" w:rsidRDefault="00690A89" w:rsidP="00457A2A">
      <w:r w:rsidRPr="00A3334E">
        <w:t>-</w:t>
      </w:r>
      <w:r w:rsidR="006866CF" w:rsidRPr="00A3334E">
        <w:rPr>
          <w:u w:val="single"/>
        </w:rPr>
        <w:t xml:space="preserve">Комбиниран </w:t>
      </w:r>
      <w:r w:rsidR="009740C9" w:rsidRPr="00A3334E">
        <w:rPr>
          <w:u w:val="single"/>
        </w:rPr>
        <w:t>стил</w:t>
      </w:r>
      <w:r w:rsidR="006866CF" w:rsidRPr="00A3334E">
        <w:t xml:space="preserve"> = </w:t>
      </w:r>
      <w:r w:rsidR="00C24DC1" w:rsidRPr="00A3334E">
        <w:t>модулен (частичен)</w:t>
      </w:r>
      <w:r w:rsidR="00401629" w:rsidRPr="00A3334E">
        <w:t xml:space="preserve"> стил</w:t>
      </w:r>
      <w:r w:rsidR="005F00C2" w:rsidRPr="00A3334E">
        <w:t xml:space="preserve"> за </w:t>
      </w:r>
      <w:r w:rsidR="00430A83" w:rsidRPr="00A3334E">
        <w:t>разработван</w:t>
      </w:r>
      <w:r w:rsidR="005F00C2" w:rsidRPr="00A3334E">
        <w:t>е</w:t>
      </w:r>
      <w:r w:rsidR="00AB6D68" w:rsidRPr="00A3334E">
        <w:t xml:space="preserve"> на кода</w:t>
      </w:r>
      <w:r w:rsidR="006866CF" w:rsidRPr="00A3334E">
        <w:t xml:space="preserve"> + </w:t>
      </w:r>
      <w:r w:rsidR="00C24DC1" w:rsidRPr="00A3334E">
        <w:t>монолитен</w:t>
      </w:r>
      <w:r w:rsidR="00AB6D68" w:rsidRPr="00A3334E">
        <w:t xml:space="preserve"> </w:t>
      </w:r>
      <w:r w:rsidR="00C24DC1" w:rsidRPr="00A3334E">
        <w:t>(цялостен)</w:t>
      </w:r>
      <w:r w:rsidR="00CC11D2" w:rsidRPr="00A3334E">
        <w:t xml:space="preserve"> стил</w:t>
      </w:r>
      <w:r w:rsidR="00AB6D68" w:rsidRPr="00A3334E">
        <w:t xml:space="preserve"> за </w:t>
      </w:r>
      <w:r w:rsidR="000C62EC" w:rsidRPr="00A3334E">
        <w:t>изпълнение</w:t>
      </w:r>
      <w:r w:rsidR="00AB6D68" w:rsidRPr="00A3334E">
        <w:t xml:space="preserve"> на кода</w:t>
      </w:r>
    </w:p>
    <w:p w14:paraId="04613DAB" w14:textId="79D19413" w:rsidR="004F41AE" w:rsidRPr="00A3334E" w:rsidRDefault="004F41AE" w:rsidP="004F41AE">
      <w:r w:rsidRPr="00A3334E">
        <w:t>-</w:t>
      </w:r>
      <w:r w:rsidRPr="00A3334E">
        <w:rPr>
          <w:u w:val="single"/>
        </w:rPr>
        <w:t>Комбиниран стил с монолитен (цялостен) превес</w:t>
      </w:r>
      <w:r w:rsidRPr="00A3334E">
        <w:t xml:space="preserve"> = </w:t>
      </w:r>
      <w:r w:rsidR="00D64720" w:rsidRPr="00A3334E">
        <w:t>монолитен</w:t>
      </w:r>
      <w:r w:rsidRPr="00A3334E">
        <w:t xml:space="preserve"> (</w:t>
      </w:r>
      <w:r w:rsidR="00D64720" w:rsidRPr="00A3334E">
        <w:t>цялостен</w:t>
      </w:r>
      <w:r w:rsidRPr="00A3334E">
        <w:t>)</w:t>
      </w:r>
      <w:r w:rsidR="000039C7" w:rsidRPr="00A3334E">
        <w:t xml:space="preserve"> стил за разработване на</w:t>
      </w:r>
      <w:r w:rsidR="00D64720" w:rsidRPr="00A3334E">
        <w:t xml:space="preserve"> скриптовете</w:t>
      </w:r>
      <w:r w:rsidRPr="00A3334E">
        <w:t xml:space="preserve"> + </w:t>
      </w:r>
      <w:r w:rsidR="00D64720" w:rsidRPr="00A3334E">
        <w:t>модулен</w:t>
      </w:r>
      <w:r w:rsidRPr="00A3334E">
        <w:t xml:space="preserve"> (</w:t>
      </w:r>
      <w:r w:rsidR="00D64720" w:rsidRPr="00A3334E">
        <w:t>частичен</w:t>
      </w:r>
      <w:r w:rsidRPr="00A3334E">
        <w:t>)</w:t>
      </w:r>
      <w:r w:rsidR="00D043F6" w:rsidRPr="00A3334E">
        <w:t xml:space="preserve"> стил</w:t>
      </w:r>
      <w:r w:rsidRPr="00A3334E">
        <w:t xml:space="preserve"> </w:t>
      </w:r>
      <w:r w:rsidR="00D64720" w:rsidRPr="00A3334E">
        <w:t xml:space="preserve">за разработване на кода </w:t>
      </w:r>
      <w:r w:rsidRPr="00A3334E">
        <w:t>+ монолитен</w:t>
      </w:r>
      <w:r w:rsidR="00526A40" w:rsidRPr="00A3334E">
        <w:t xml:space="preserve"> </w:t>
      </w:r>
      <w:r w:rsidRPr="00A3334E">
        <w:t>(цялостен)</w:t>
      </w:r>
      <w:r w:rsidR="00526A40" w:rsidRPr="00A3334E">
        <w:t xml:space="preserve"> за изпълнение на кода</w:t>
      </w:r>
    </w:p>
    <w:p w14:paraId="378C69E2" w14:textId="77777777" w:rsidR="004F41AE" w:rsidRPr="00A3334E" w:rsidRDefault="004F41AE" w:rsidP="00457A2A"/>
    <w:p w14:paraId="25DD6FE4" w14:textId="1C4A56B9" w:rsidR="0029339C" w:rsidRPr="00A3334E" w:rsidRDefault="0060301B" w:rsidP="00457A2A">
      <w:r w:rsidRPr="00A3334E">
        <w:t>-</w:t>
      </w:r>
      <w:r w:rsidR="0029339C" w:rsidRPr="00A3334E">
        <w:rPr>
          <w:u w:val="single"/>
        </w:rPr>
        <w:t xml:space="preserve">Комбиниран </w:t>
      </w:r>
      <w:r w:rsidR="009740C9" w:rsidRPr="00A3334E">
        <w:rPr>
          <w:u w:val="single"/>
        </w:rPr>
        <w:t>стил</w:t>
      </w:r>
      <w:r w:rsidR="0029339C" w:rsidRPr="00A3334E">
        <w:rPr>
          <w:u w:val="single"/>
        </w:rPr>
        <w:t xml:space="preserve"> с </w:t>
      </w:r>
      <w:r w:rsidR="00C24DC1" w:rsidRPr="00A3334E">
        <w:rPr>
          <w:u w:val="single"/>
        </w:rPr>
        <w:t>модулен (частичен)</w:t>
      </w:r>
      <w:r w:rsidR="0029339C" w:rsidRPr="00A3334E">
        <w:rPr>
          <w:u w:val="single"/>
        </w:rPr>
        <w:t xml:space="preserve"> превес</w:t>
      </w:r>
      <w:r w:rsidR="0029339C" w:rsidRPr="00A3334E">
        <w:t xml:space="preserve"> = </w:t>
      </w:r>
      <w:r w:rsidR="00C24DC1" w:rsidRPr="00A3334E">
        <w:t>модулен (частичен)</w:t>
      </w:r>
      <w:r w:rsidR="0029339C" w:rsidRPr="00A3334E">
        <w:t xml:space="preserve"> </w:t>
      </w:r>
      <w:r w:rsidR="00EE466F" w:rsidRPr="00A3334E">
        <w:t>стил за разработване</w:t>
      </w:r>
      <w:r w:rsidR="00EA6D3A" w:rsidRPr="00A3334E">
        <w:t xml:space="preserve"> на </w:t>
      </w:r>
      <w:r w:rsidR="00916674" w:rsidRPr="00A3334E">
        <w:t>скриптовете</w:t>
      </w:r>
      <w:r w:rsidR="0029339C" w:rsidRPr="00A3334E">
        <w:t xml:space="preserve"> + </w:t>
      </w:r>
      <w:r w:rsidR="00C24DC1" w:rsidRPr="00A3334E">
        <w:t>модулен (частичен)</w:t>
      </w:r>
      <w:r w:rsidR="00EE466F" w:rsidRPr="00A3334E">
        <w:t xml:space="preserve"> стил</w:t>
      </w:r>
      <w:r w:rsidR="00EA6D3A" w:rsidRPr="00A3334E">
        <w:t xml:space="preserve"> за разработване на </w:t>
      </w:r>
      <w:r w:rsidR="00916674" w:rsidRPr="00A3334E">
        <w:t>кода</w:t>
      </w:r>
      <w:r w:rsidR="0029339C" w:rsidRPr="00A3334E">
        <w:t xml:space="preserve"> + </w:t>
      </w:r>
      <w:r w:rsidR="00C24DC1" w:rsidRPr="00A3334E">
        <w:t xml:space="preserve">монолитен (цялостен) </w:t>
      </w:r>
      <w:r w:rsidR="00EA6D3A" w:rsidRPr="00A3334E">
        <w:t xml:space="preserve">стил за </w:t>
      </w:r>
      <w:r w:rsidR="0029339C" w:rsidRPr="00A3334E">
        <w:t>изпълнение</w:t>
      </w:r>
    </w:p>
    <w:p w14:paraId="4DB7C4B4" w14:textId="075A7BFD" w:rsidR="009545F1" w:rsidRPr="00A3334E" w:rsidRDefault="009545F1" w:rsidP="00457A2A">
      <w:r w:rsidRPr="00A3334E">
        <w:t>//</w:t>
      </w:r>
      <w:r w:rsidR="00EF5FDF" w:rsidRPr="00A3334E">
        <w:t xml:space="preserve">Модулите могат да се разделят на части, затова комбинирания </w:t>
      </w:r>
      <w:r w:rsidR="009740C9" w:rsidRPr="00A3334E">
        <w:t>стил</w:t>
      </w:r>
      <w:r w:rsidR="00EF5FDF" w:rsidRPr="00A3334E">
        <w:t xml:space="preserve"> с </w:t>
      </w:r>
      <w:r w:rsidR="00C24DC1" w:rsidRPr="00A3334E">
        <w:t>модулен (частичен)</w:t>
      </w:r>
      <w:r w:rsidR="00EF5FDF" w:rsidRPr="00A3334E">
        <w:t xml:space="preserve"> превес, </w:t>
      </w:r>
      <w:r w:rsidR="00BE0799" w:rsidRPr="00A3334E">
        <w:t>може да се нарече и</w:t>
      </w:r>
      <w:r w:rsidR="00EF5FDF" w:rsidRPr="00A3334E">
        <w:t xml:space="preserve"> двойно </w:t>
      </w:r>
      <w:r w:rsidR="00C24DC1" w:rsidRPr="00A3334E">
        <w:t>модулен (частичен)</w:t>
      </w:r>
      <w:r w:rsidR="00EF5FDF" w:rsidRPr="00A3334E">
        <w:t>.</w:t>
      </w:r>
    </w:p>
    <w:p w14:paraId="3321EB2E" w14:textId="77777777" w:rsidR="00693C57" w:rsidRPr="00A3334E" w:rsidRDefault="00693C57" w:rsidP="00457A2A"/>
    <w:p w14:paraId="4B3941A0" w14:textId="0B815BD4" w:rsidR="00612849" w:rsidRPr="00A3334E" w:rsidRDefault="00612849" w:rsidP="00612849">
      <w:r w:rsidRPr="00A3334E">
        <w:rPr>
          <w:lang w:val="en-US"/>
        </w:rPr>
        <w:t>-</w:t>
      </w:r>
      <w:r w:rsidRPr="00A3334E">
        <w:t xml:space="preserve">При комбинирания стил всички части се събират в </w:t>
      </w:r>
      <w:r w:rsidRPr="00A3334E">
        <w:rPr>
          <w:lang w:val="en-US"/>
        </w:rPr>
        <w:t xml:space="preserve">RAM </w:t>
      </w:r>
      <w:r w:rsidRPr="00A3334E">
        <w:t xml:space="preserve">паметта и се изпълняват като един скрипт, който не е наличен като </w:t>
      </w:r>
      <w:r w:rsidR="007B63CF" w:rsidRPr="00A3334E">
        <w:t xml:space="preserve">отделен </w:t>
      </w:r>
      <w:r w:rsidRPr="00A3334E">
        <w:t>файл на диска.</w:t>
      </w:r>
    </w:p>
    <w:p w14:paraId="6E977169" w14:textId="1635CFD7" w:rsidR="00612849" w:rsidRPr="00A3334E" w:rsidRDefault="00612849" w:rsidP="00612849">
      <w:r w:rsidRPr="00A3334E">
        <w:t>-</w:t>
      </w:r>
      <w:r w:rsidR="00023950" w:rsidRPr="00A3334E">
        <w:t xml:space="preserve">При комбинирания </w:t>
      </w:r>
      <w:r w:rsidR="00A647B6" w:rsidRPr="00A3334E">
        <w:t>стил</w:t>
      </w:r>
      <w:r w:rsidR="00023950" w:rsidRPr="00A3334E">
        <w:t>, скрипт</w:t>
      </w:r>
      <w:r w:rsidR="0045561A" w:rsidRPr="00A3334E">
        <w:t>ът</w:t>
      </w:r>
      <w:r w:rsidR="00023950" w:rsidRPr="00A3334E">
        <w:t xml:space="preserve"> м</w:t>
      </w:r>
      <w:r w:rsidRPr="00A3334E">
        <w:t xml:space="preserve">оже да </w:t>
      </w:r>
      <w:r w:rsidR="00023950" w:rsidRPr="00A3334E">
        <w:t xml:space="preserve">се </w:t>
      </w:r>
      <w:r w:rsidRPr="00A3334E">
        <w:t>дели по-свобондно, отколкото при модул</w:t>
      </w:r>
      <w:r w:rsidR="00023950" w:rsidRPr="00A3334E">
        <w:t>ния (частичен)</w:t>
      </w:r>
      <w:r w:rsidRPr="00A3334E">
        <w:t xml:space="preserve"> стил. При комбинирания стил може да разделиш цял скрипт ред по ред</w:t>
      </w:r>
      <w:r w:rsidR="006E5690" w:rsidRPr="00A3334E">
        <w:t xml:space="preserve">, като </w:t>
      </w:r>
      <w:r w:rsidR="005B7E4F" w:rsidRPr="00A3334E">
        <w:t xml:space="preserve">дори </w:t>
      </w:r>
      <w:r w:rsidRPr="00A3334E">
        <w:t>всеки ред</w:t>
      </w:r>
      <w:r w:rsidR="006E5690" w:rsidRPr="00A3334E">
        <w:t xml:space="preserve"> може да бъде</w:t>
      </w:r>
      <w:r w:rsidRPr="00A3334E">
        <w:t xml:space="preserve"> в отделен скрипт и пак </w:t>
      </w:r>
      <w:r w:rsidR="005B7E4F" w:rsidRPr="00A3334E">
        <w:t>да</w:t>
      </w:r>
      <w:r w:rsidRPr="00A3334E">
        <w:t xml:space="preserve"> работи</w:t>
      </w:r>
      <w:r w:rsidR="00106B11" w:rsidRPr="00A3334E">
        <w:t xml:space="preserve"> (без да се възпрепятства</w:t>
      </w:r>
      <w:r w:rsidRPr="00A3334E">
        <w:t xml:space="preserve"> изпълнението</w:t>
      </w:r>
      <w:r w:rsidR="00106B11" w:rsidRPr="00A3334E">
        <w:t>)</w:t>
      </w:r>
      <w:r w:rsidRPr="00A3334E">
        <w:t xml:space="preserve">. Това е пример за гъвкавостта на </w:t>
      </w:r>
      <w:r w:rsidR="00A24B07" w:rsidRPr="00A3334E">
        <w:t xml:space="preserve">комбинирания </w:t>
      </w:r>
      <w:r w:rsidRPr="00A3334E">
        <w:t>стил.</w:t>
      </w:r>
    </w:p>
    <w:p w14:paraId="59757217" w14:textId="5A7E9714" w:rsidR="00A647B6" w:rsidRPr="00A3334E" w:rsidRDefault="00A647B6" w:rsidP="00612849">
      <w:r w:rsidRPr="00A3334E">
        <w:t>-При комбини</w:t>
      </w:r>
      <w:r w:rsidR="00AE384D" w:rsidRPr="00A3334E">
        <w:t>рания стил, в отделните модули (части) не е нужно да има</w:t>
      </w:r>
      <w:r w:rsidR="00460C24" w:rsidRPr="00A3334E">
        <w:t xml:space="preserve"> </w:t>
      </w:r>
      <w:r w:rsidR="00AE384D" w:rsidRPr="00A3334E">
        <w:t>импорти</w:t>
      </w:r>
      <w:r w:rsidR="00E868E4" w:rsidRPr="00A3334E">
        <w:t>, защото реално просто събираш части от един цял скрипт.</w:t>
      </w:r>
    </w:p>
    <w:p w14:paraId="6777DD09" w14:textId="77777777" w:rsidR="00E7323F" w:rsidRPr="00A3334E" w:rsidRDefault="00E7323F" w:rsidP="00457A2A"/>
    <w:p w14:paraId="4B6AED5F" w14:textId="77777777" w:rsidR="008913EA" w:rsidRDefault="008913EA" w:rsidP="008913EA">
      <w:pPr>
        <w:rPr>
          <w:lang w:val="en-US"/>
        </w:rPr>
      </w:pPr>
      <w:r w:rsidRPr="00A3334E">
        <w:t>//Чрез комбинирания стил може да се ползват предимставата на монолитния (цялостен) стил и тези на модулния (частичен) стил. При комбинацията взимаш най-доброто от тях.</w:t>
      </w:r>
    </w:p>
    <w:p w14:paraId="492ABE3F" w14:textId="77777777" w:rsidR="00DC205C" w:rsidRPr="00DC205C" w:rsidRDefault="00DC205C" w:rsidP="008913EA">
      <w:pPr>
        <w:rPr>
          <w:lang w:val="en-US"/>
        </w:rPr>
      </w:pPr>
    </w:p>
    <w:p w14:paraId="1942CD0C" w14:textId="0F65E8FC" w:rsidR="00C07724" w:rsidRPr="00A3334E" w:rsidRDefault="00C07724" w:rsidP="00457A2A">
      <w:pPr>
        <w:rPr>
          <w:u w:val="single"/>
        </w:rPr>
      </w:pPr>
      <w:r w:rsidRPr="00A3334E">
        <w:rPr>
          <w:u w:val="single"/>
        </w:rPr>
        <w:lastRenderedPageBreak/>
        <w:t>Възможности:</w:t>
      </w:r>
    </w:p>
    <w:p w14:paraId="3E1BA151" w14:textId="16412F72" w:rsidR="00157896" w:rsidRPr="00A3334E" w:rsidRDefault="00157896" w:rsidP="00457A2A">
      <w:r w:rsidRPr="00A3334E">
        <w:t>-</w:t>
      </w:r>
      <w:r w:rsidR="003D0C9A" w:rsidRPr="00A3334E">
        <w:t>М</w:t>
      </w:r>
      <w:r w:rsidRPr="00A3334E">
        <w:t xml:space="preserve">оже да </w:t>
      </w:r>
      <w:r w:rsidR="00EC6AC4" w:rsidRPr="00A3334E">
        <w:t xml:space="preserve">се </w:t>
      </w:r>
      <w:r w:rsidRPr="00A3334E">
        <w:t>изпълнява</w:t>
      </w:r>
      <w:r w:rsidR="00EC6AC4" w:rsidRPr="00A3334E">
        <w:t>т</w:t>
      </w:r>
      <w:r w:rsidRPr="00A3334E">
        <w:t xml:space="preserve"> два или повече </w:t>
      </w:r>
      <w:r w:rsidR="007421FC" w:rsidRPr="00A3334E">
        <w:t>монолитни (цялостни)</w:t>
      </w:r>
      <w:r w:rsidRPr="00A3334E">
        <w:t xml:space="preserve"> скрипта един след друг.</w:t>
      </w:r>
    </w:p>
    <w:p w14:paraId="1EB5DCA3" w14:textId="0CCD91C4" w:rsidR="00157896" w:rsidRPr="00A3334E" w:rsidRDefault="00157896" w:rsidP="00457A2A">
      <w:r w:rsidRPr="00A3334E">
        <w:t>-</w:t>
      </w:r>
      <w:r w:rsidR="003D0C9A" w:rsidRPr="00A3334E">
        <w:t>М</w:t>
      </w:r>
      <w:r w:rsidRPr="00A3334E">
        <w:t>оже да</w:t>
      </w:r>
      <w:r w:rsidR="00E371DD" w:rsidRPr="00A3334E">
        <w:t xml:space="preserve"> се</w:t>
      </w:r>
      <w:r w:rsidRPr="00A3334E">
        <w:t xml:space="preserve"> изпълнява</w:t>
      </w:r>
      <w:r w:rsidR="00E371DD" w:rsidRPr="00A3334E">
        <w:t>т</w:t>
      </w:r>
      <w:r w:rsidRPr="00A3334E">
        <w:t xml:space="preserve"> два или повече </w:t>
      </w:r>
      <w:r w:rsidR="00E7132A" w:rsidRPr="00A3334E">
        <w:t>модулни</w:t>
      </w:r>
      <w:r w:rsidRPr="00A3334E">
        <w:t xml:space="preserve"> (</w:t>
      </w:r>
      <w:r w:rsidR="00E7132A" w:rsidRPr="00A3334E">
        <w:t>частични</w:t>
      </w:r>
      <w:r w:rsidRPr="00A3334E">
        <w:t>) скрипта един след друг.</w:t>
      </w:r>
    </w:p>
    <w:p w14:paraId="3D72371C" w14:textId="3C12FF68" w:rsidR="00BE6070" w:rsidRPr="00A3334E" w:rsidRDefault="00BE6070" w:rsidP="00457A2A">
      <w:r w:rsidRPr="00A3334E">
        <w:t>-</w:t>
      </w:r>
      <w:r w:rsidR="003D0C9A" w:rsidRPr="00A3334E">
        <w:t>М</w:t>
      </w:r>
      <w:r w:rsidRPr="00A3334E">
        <w:t>оже да</w:t>
      </w:r>
      <w:r w:rsidR="00713DDF" w:rsidRPr="00A3334E">
        <w:t xml:space="preserve"> се</w:t>
      </w:r>
      <w:r w:rsidRPr="00A3334E">
        <w:t xml:space="preserve"> изпълнява</w:t>
      </w:r>
      <w:r w:rsidR="00713DDF" w:rsidRPr="00A3334E">
        <w:t>т</w:t>
      </w:r>
      <w:r w:rsidRPr="00A3334E">
        <w:t xml:space="preserve"> два или повече „</w:t>
      </w:r>
      <w:r w:rsidRPr="00A3334E">
        <w:rPr>
          <w:lang w:val="en-US"/>
        </w:rPr>
        <w:t>run”</w:t>
      </w:r>
      <w:r w:rsidRPr="00A3334E">
        <w:t xml:space="preserve"> скрипта </w:t>
      </w:r>
      <w:r w:rsidR="00713DDF" w:rsidRPr="00A3334E">
        <w:t>за</w:t>
      </w:r>
      <w:r w:rsidRPr="00A3334E">
        <w:t xml:space="preserve"> комбиниран </w:t>
      </w:r>
      <w:r w:rsidR="009740C9" w:rsidRPr="00A3334E">
        <w:t>стил</w:t>
      </w:r>
      <w:r w:rsidRPr="00A3334E">
        <w:t>, като по този начин</w:t>
      </w:r>
      <w:r w:rsidR="0028782A" w:rsidRPr="00A3334E">
        <w:t xml:space="preserve"> скриптовете от списъка,</w:t>
      </w:r>
      <w:r w:rsidR="00713DDF" w:rsidRPr="00A3334E">
        <w:t xml:space="preserve"> </w:t>
      </w:r>
      <w:r w:rsidRPr="00A3334E">
        <w:t>да бъдат изпълнявани линейно (един след друг) или успоредно</w:t>
      </w:r>
      <w:r w:rsidR="0071723E" w:rsidRPr="00A3334E">
        <w:t>.</w:t>
      </w:r>
    </w:p>
    <w:p w14:paraId="10CDA118" w14:textId="1B79F978" w:rsidR="00BE6070" w:rsidRPr="00A3334E" w:rsidRDefault="0087632D" w:rsidP="00457A2A">
      <w:r w:rsidRPr="00A3334E">
        <w:t>-</w:t>
      </w:r>
      <w:r w:rsidR="003D0C9A" w:rsidRPr="00A3334E">
        <w:t>М</w:t>
      </w:r>
      <w:r w:rsidRPr="00A3334E">
        <w:t>оже да</w:t>
      </w:r>
      <w:r w:rsidR="0071723E" w:rsidRPr="00A3334E">
        <w:t xml:space="preserve"> се</w:t>
      </w:r>
      <w:r w:rsidRPr="00A3334E">
        <w:t xml:space="preserve"> разделя</w:t>
      </w:r>
      <w:r w:rsidR="0071723E" w:rsidRPr="00A3334E">
        <w:t>т</w:t>
      </w:r>
      <w:r w:rsidRPr="00A3334E">
        <w:t xml:space="preserve"> на части модулите на скриптове създадени </w:t>
      </w:r>
      <w:r w:rsidR="00F0711B" w:rsidRPr="00A3334E">
        <w:t>чрез модулен (</w:t>
      </w:r>
      <w:r w:rsidRPr="00A3334E">
        <w:t>частич</w:t>
      </w:r>
      <w:r w:rsidR="00F0711B" w:rsidRPr="00A3334E">
        <w:t>ен)</w:t>
      </w:r>
      <w:r w:rsidRPr="00A3334E">
        <w:t xml:space="preserve"> </w:t>
      </w:r>
      <w:r w:rsidR="009740C9" w:rsidRPr="00A3334E">
        <w:t>стил</w:t>
      </w:r>
      <w:r w:rsidRPr="00A3334E">
        <w:t>.</w:t>
      </w:r>
    </w:p>
    <w:p w14:paraId="3E004542" w14:textId="6935FECE" w:rsidR="00102334" w:rsidRPr="00A3334E" w:rsidRDefault="00102334" w:rsidP="00457A2A">
      <w:r w:rsidRPr="00A3334E">
        <w:t>-</w:t>
      </w:r>
      <w:r w:rsidR="003D0C9A" w:rsidRPr="00A3334E">
        <w:t>П</w:t>
      </w:r>
      <w:r w:rsidRPr="00A3334E">
        <w:t xml:space="preserve">олзва </w:t>
      </w:r>
      <w:r w:rsidR="006A1928" w:rsidRPr="00A3334E">
        <w:t xml:space="preserve">се </w:t>
      </w:r>
      <w:r w:rsidRPr="00A3334E">
        <w:t xml:space="preserve">един </w:t>
      </w:r>
      <w:r w:rsidRPr="00A3334E">
        <w:rPr>
          <w:lang w:val="en-US"/>
        </w:rPr>
        <w:t xml:space="preserve">namespace </w:t>
      </w:r>
      <w:r w:rsidRPr="00A3334E">
        <w:t xml:space="preserve">и няма проблеми с </w:t>
      </w:r>
      <w:r w:rsidRPr="00A3334E">
        <w:rPr>
          <w:lang w:val="en-US"/>
        </w:rPr>
        <w:t xml:space="preserve">imports </w:t>
      </w:r>
      <w:r w:rsidRPr="00A3334E">
        <w:t>и други зависимости на кода.</w:t>
      </w:r>
    </w:p>
    <w:p w14:paraId="4C002F48" w14:textId="3534D8D3" w:rsidR="00E33195" w:rsidRPr="00A3334E" w:rsidRDefault="00E33195" w:rsidP="00E33195">
      <w:r w:rsidRPr="00A3334E">
        <w:t xml:space="preserve">-Комбинираният стил за работа със скриптове е добър за откриване на грешки и </w:t>
      </w:r>
      <w:r w:rsidR="00053CFC" w:rsidRPr="00A3334E">
        <w:t>мониторинг</w:t>
      </w:r>
      <w:r w:rsidRPr="00A3334E">
        <w:t xml:space="preserve"> на функциите, защото всяка функция може да бъде следена поотделно от „</w:t>
      </w:r>
      <w:r w:rsidRPr="00A3334E">
        <w:rPr>
          <w:lang w:val="en-US"/>
        </w:rPr>
        <w:t xml:space="preserve">run” </w:t>
      </w:r>
      <w:r w:rsidRPr="00A3334E">
        <w:t>скрипта, който е медиатор при преноса на данни</w:t>
      </w:r>
      <w:r w:rsidR="000201D5" w:rsidRPr="00A3334E">
        <w:t xml:space="preserve"> (но ако бъде добавен код за това)</w:t>
      </w:r>
      <w:r w:rsidRPr="00A3334E">
        <w:t>.</w:t>
      </w:r>
    </w:p>
    <w:p w14:paraId="1CAC9AB2" w14:textId="676BEE8E" w:rsidR="00B460AF" w:rsidRPr="00A3334E" w:rsidRDefault="008A2FCE" w:rsidP="00457A2A">
      <w:r w:rsidRPr="00A3334E">
        <w:t xml:space="preserve">-Чрез комбинирания стил може да </w:t>
      </w:r>
      <w:r w:rsidR="005D11F6" w:rsidRPr="00A3334E">
        <w:t xml:space="preserve">се извършва </w:t>
      </w:r>
      <w:r w:rsidR="00EE7CC9" w:rsidRPr="00A3334E">
        <w:t>управление</w:t>
      </w:r>
      <w:r w:rsidR="005D11F6" w:rsidRPr="00A3334E">
        <w:t xml:space="preserve"> на изпълнението по </w:t>
      </w:r>
      <w:r w:rsidRPr="00A3334E">
        <w:t>части</w:t>
      </w:r>
      <w:r w:rsidR="005D11F6" w:rsidRPr="00A3334E">
        <w:t xml:space="preserve">. </w:t>
      </w:r>
      <w:r w:rsidRPr="00A3334E">
        <w:t xml:space="preserve">Ако искаш може да зареждаш само някои </w:t>
      </w:r>
      <w:r w:rsidR="00224011" w:rsidRPr="00A3334E">
        <w:t>модули (</w:t>
      </w:r>
      <w:r w:rsidRPr="00A3334E">
        <w:t>части</w:t>
      </w:r>
      <w:r w:rsidR="00224011" w:rsidRPr="00A3334E">
        <w:t>)</w:t>
      </w:r>
      <w:r w:rsidRPr="00A3334E">
        <w:t xml:space="preserve"> от скрипта или да </w:t>
      </w:r>
      <w:r w:rsidR="00224011" w:rsidRPr="00A3334E">
        <w:t xml:space="preserve">ги </w:t>
      </w:r>
      <w:r w:rsidRPr="00A3334E">
        <w:t>изпълняваш условно (</w:t>
      </w:r>
      <w:r w:rsidRPr="00A3334E">
        <w:rPr>
          <w:lang w:val="en-US"/>
        </w:rPr>
        <w:t>if, else)</w:t>
      </w:r>
      <w:r w:rsidR="00224011" w:rsidRPr="00A3334E">
        <w:t>, като се добавят функции</w:t>
      </w:r>
      <w:r w:rsidRPr="00A3334E">
        <w:rPr>
          <w:lang w:val="en-US"/>
        </w:rPr>
        <w:t>.</w:t>
      </w:r>
    </w:p>
    <w:p w14:paraId="194AF5B6" w14:textId="65B07E99" w:rsidR="00E15203" w:rsidRPr="00A3334E" w:rsidRDefault="003A701C" w:rsidP="00457A2A">
      <w:r w:rsidRPr="00A3334E">
        <w:t>//За някои от споменатите неща като успоредното изпълнение и мониторинг на процесите, е нужно доразработване на опростения „</w:t>
      </w:r>
      <w:r w:rsidRPr="00A3334E">
        <w:rPr>
          <w:lang w:val="en-US"/>
        </w:rPr>
        <w:t>run</w:t>
      </w:r>
      <w:r w:rsidRPr="00A3334E">
        <w:t>“скрипт, за конкретната цел.</w:t>
      </w:r>
    </w:p>
    <w:p w14:paraId="32ABBE3D" w14:textId="66E0D48F" w:rsidR="006476E0" w:rsidRPr="00A3334E" w:rsidRDefault="00257C88" w:rsidP="006476E0">
      <w:r w:rsidRPr="00A3334E">
        <w:t>-Комбинираният</w:t>
      </w:r>
      <w:r w:rsidR="006476E0" w:rsidRPr="00A3334E">
        <w:t xml:space="preserve"> стил може да се ползва и при други езици за програмиране освен </w:t>
      </w:r>
      <w:r w:rsidR="007B47CF" w:rsidRPr="00A3334E">
        <w:rPr>
          <w:lang w:val="en-US"/>
        </w:rPr>
        <w:t>P</w:t>
      </w:r>
      <w:r w:rsidR="006476E0" w:rsidRPr="00A3334E">
        <w:rPr>
          <w:lang w:val="en-US"/>
        </w:rPr>
        <w:t>ython</w:t>
      </w:r>
      <w:r w:rsidR="006476E0" w:rsidRPr="00A3334E">
        <w:t xml:space="preserve">, защото принципът е прост и универсален. </w:t>
      </w:r>
    </w:p>
    <w:p w14:paraId="01ADFF48" w14:textId="77777777" w:rsidR="006476E0" w:rsidRDefault="006476E0" w:rsidP="006476E0">
      <w:r w:rsidRPr="00A3334E">
        <w:t>//Може би не е подходящ за работа в екип.</w:t>
      </w:r>
    </w:p>
    <w:p w14:paraId="67E02F62" w14:textId="73C4ED0B" w:rsidR="00375F16" w:rsidRPr="002D0147" w:rsidRDefault="00375F16" w:rsidP="008F1A71">
      <w:pPr>
        <w:rPr>
          <w:i/>
          <w:iCs/>
        </w:rPr>
      </w:pPr>
    </w:p>
    <w:sectPr w:rsidR="00375F16" w:rsidRPr="002D0147" w:rsidSect="00D528B6">
      <w:footerReference w:type="default" r:id="rId7"/>
      <w:pgSz w:w="11906" w:h="16838" w:code="9"/>
      <w:pgMar w:top="567" w:right="1134" w:bottom="567" w:left="113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AEE4" w14:textId="77777777" w:rsidR="00A67307" w:rsidRDefault="00A67307" w:rsidP="003F4F6F">
      <w:r>
        <w:separator/>
      </w:r>
    </w:p>
  </w:endnote>
  <w:endnote w:type="continuationSeparator" w:id="0">
    <w:p w14:paraId="470E3412" w14:textId="77777777" w:rsidR="00A67307" w:rsidRDefault="00A67307" w:rsidP="003F4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5960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A2753" w14:textId="77777777" w:rsidR="0087354D" w:rsidRDefault="008735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3A29F" w14:textId="77777777" w:rsidR="003F4F6F" w:rsidRDefault="003F4F6F" w:rsidP="000723E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6059" w14:textId="77777777" w:rsidR="00A67307" w:rsidRDefault="00A67307" w:rsidP="003F4F6F">
      <w:r>
        <w:separator/>
      </w:r>
    </w:p>
  </w:footnote>
  <w:footnote w:type="continuationSeparator" w:id="0">
    <w:p w14:paraId="6DD360F8" w14:textId="77777777" w:rsidR="00A67307" w:rsidRDefault="00A67307" w:rsidP="003F4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FC"/>
    <w:rsid w:val="0000005D"/>
    <w:rsid w:val="00000077"/>
    <w:rsid w:val="00000084"/>
    <w:rsid w:val="0000020F"/>
    <w:rsid w:val="00000210"/>
    <w:rsid w:val="00000437"/>
    <w:rsid w:val="000005EB"/>
    <w:rsid w:val="000007EF"/>
    <w:rsid w:val="0000082E"/>
    <w:rsid w:val="000008A7"/>
    <w:rsid w:val="000009D1"/>
    <w:rsid w:val="00000C05"/>
    <w:rsid w:val="00000C3A"/>
    <w:rsid w:val="00000CAB"/>
    <w:rsid w:val="00000CDE"/>
    <w:rsid w:val="00000E9F"/>
    <w:rsid w:val="00000F89"/>
    <w:rsid w:val="00001146"/>
    <w:rsid w:val="000011F4"/>
    <w:rsid w:val="000012AB"/>
    <w:rsid w:val="0000157D"/>
    <w:rsid w:val="000018FA"/>
    <w:rsid w:val="000019B8"/>
    <w:rsid w:val="00001ACC"/>
    <w:rsid w:val="00001B38"/>
    <w:rsid w:val="00001B3E"/>
    <w:rsid w:val="00001DB7"/>
    <w:rsid w:val="00001DFB"/>
    <w:rsid w:val="00001DFF"/>
    <w:rsid w:val="00001EA9"/>
    <w:rsid w:val="0000203D"/>
    <w:rsid w:val="00002186"/>
    <w:rsid w:val="00002366"/>
    <w:rsid w:val="000026FD"/>
    <w:rsid w:val="000027BD"/>
    <w:rsid w:val="000028C2"/>
    <w:rsid w:val="00002A5C"/>
    <w:rsid w:val="00002D38"/>
    <w:rsid w:val="00002DBD"/>
    <w:rsid w:val="00002DF9"/>
    <w:rsid w:val="00002E30"/>
    <w:rsid w:val="00002F62"/>
    <w:rsid w:val="0000317C"/>
    <w:rsid w:val="00003437"/>
    <w:rsid w:val="00003476"/>
    <w:rsid w:val="0000347E"/>
    <w:rsid w:val="00003654"/>
    <w:rsid w:val="000036CB"/>
    <w:rsid w:val="000037C0"/>
    <w:rsid w:val="000037E9"/>
    <w:rsid w:val="000039B6"/>
    <w:rsid w:val="000039C7"/>
    <w:rsid w:val="00003A1F"/>
    <w:rsid w:val="00003B14"/>
    <w:rsid w:val="00003C01"/>
    <w:rsid w:val="00003C23"/>
    <w:rsid w:val="00003C48"/>
    <w:rsid w:val="00003C5D"/>
    <w:rsid w:val="00003CF9"/>
    <w:rsid w:val="00003D2E"/>
    <w:rsid w:val="00003D86"/>
    <w:rsid w:val="00003F93"/>
    <w:rsid w:val="00003F9A"/>
    <w:rsid w:val="00004044"/>
    <w:rsid w:val="000043EC"/>
    <w:rsid w:val="000044F3"/>
    <w:rsid w:val="00004614"/>
    <w:rsid w:val="00004703"/>
    <w:rsid w:val="000047CF"/>
    <w:rsid w:val="00004955"/>
    <w:rsid w:val="0000496A"/>
    <w:rsid w:val="00004A77"/>
    <w:rsid w:val="00004A9C"/>
    <w:rsid w:val="00004AB8"/>
    <w:rsid w:val="00004B27"/>
    <w:rsid w:val="00004BD5"/>
    <w:rsid w:val="00004E22"/>
    <w:rsid w:val="00004E78"/>
    <w:rsid w:val="00004F3B"/>
    <w:rsid w:val="00004F7B"/>
    <w:rsid w:val="0000528D"/>
    <w:rsid w:val="00005359"/>
    <w:rsid w:val="00005388"/>
    <w:rsid w:val="0000541A"/>
    <w:rsid w:val="000054C8"/>
    <w:rsid w:val="0000550F"/>
    <w:rsid w:val="0000570C"/>
    <w:rsid w:val="000057EF"/>
    <w:rsid w:val="0000584D"/>
    <w:rsid w:val="000059AB"/>
    <w:rsid w:val="000059F2"/>
    <w:rsid w:val="00005B62"/>
    <w:rsid w:val="00005BE4"/>
    <w:rsid w:val="00005CCF"/>
    <w:rsid w:val="00005D5C"/>
    <w:rsid w:val="00005D6E"/>
    <w:rsid w:val="00005E10"/>
    <w:rsid w:val="00006002"/>
    <w:rsid w:val="0000611C"/>
    <w:rsid w:val="00006120"/>
    <w:rsid w:val="00006154"/>
    <w:rsid w:val="0000618F"/>
    <w:rsid w:val="000062DE"/>
    <w:rsid w:val="000062FB"/>
    <w:rsid w:val="00006417"/>
    <w:rsid w:val="00006425"/>
    <w:rsid w:val="00006485"/>
    <w:rsid w:val="000064E4"/>
    <w:rsid w:val="000065D7"/>
    <w:rsid w:val="0000667E"/>
    <w:rsid w:val="000067A3"/>
    <w:rsid w:val="0000687A"/>
    <w:rsid w:val="0000689B"/>
    <w:rsid w:val="00006B48"/>
    <w:rsid w:val="00006BD6"/>
    <w:rsid w:val="00006BDF"/>
    <w:rsid w:val="00006BE1"/>
    <w:rsid w:val="00006D7A"/>
    <w:rsid w:val="00006D93"/>
    <w:rsid w:val="00007045"/>
    <w:rsid w:val="000070D6"/>
    <w:rsid w:val="000071F9"/>
    <w:rsid w:val="00007269"/>
    <w:rsid w:val="00007305"/>
    <w:rsid w:val="0000730B"/>
    <w:rsid w:val="00007431"/>
    <w:rsid w:val="00007501"/>
    <w:rsid w:val="00007624"/>
    <w:rsid w:val="000077D5"/>
    <w:rsid w:val="000077FE"/>
    <w:rsid w:val="000078E2"/>
    <w:rsid w:val="00007987"/>
    <w:rsid w:val="00007B5F"/>
    <w:rsid w:val="00007D4F"/>
    <w:rsid w:val="00007FD5"/>
    <w:rsid w:val="0001003F"/>
    <w:rsid w:val="000100C5"/>
    <w:rsid w:val="000101A3"/>
    <w:rsid w:val="00010467"/>
    <w:rsid w:val="0001059A"/>
    <w:rsid w:val="000106B7"/>
    <w:rsid w:val="000107F1"/>
    <w:rsid w:val="00010A2D"/>
    <w:rsid w:val="00010AF6"/>
    <w:rsid w:val="00010C74"/>
    <w:rsid w:val="00010C90"/>
    <w:rsid w:val="00010CA6"/>
    <w:rsid w:val="00010D3A"/>
    <w:rsid w:val="00010E5F"/>
    <w:rsid w:val="00010ECF"/>
    <w:rsid w:val="00010F39"/>
    <w:rsid w:val="00010FBA"/>
    <w:rsid w:val="00011372"/>
    <w:rsid w:val="000113BD"/>
    <w:rsid w:val="00011554"/>
    <w:rsid w:val="00011592"/>
    <w:rsid w:val="000115AB"/>
    <w:rsid w:val="000115E6"/>
    <w:rsid w:val="00011613"/>
    <w:rsid w:val="0001170D"/>
    <w:rsid w:val="0001179C"/>
    <w:rsid w:val="0001189E"/>
    <w:rsid w:val="0001194E"/>
    <w:rsid w:val="00011A71"/>
    <w:rsid w:val="00011C8C"/>
    <w:rsid w:val="00011CF2"/>
    <w:rsid w:val="0001205D"/>
    <w:rsid w:val="00012131"/>
    <w:rsid w:val="00012198"/>
    <w:rsid w:val="000121BE"/>
    <w:rsid w:val="000121DB"/>
    <w:rsid w:val="000123BF"/>
    <w:rsid w:val="000123C8"/>
    <w:rsid w:val="000123CB"/>
    <w:rsid w:val="0001240B"/>
    <w:rsid w:val="00012546"/>
    <w:rsid w:val="00012584"/>
    <w:rsid w:val="0001258B"/>
    <w:rsid w:val="00012A82"/>
    <w:rsid w:val="00012B6F"/>
    <w:rsid w:val="00012B7B"/>
    <w:rsid w:val="00012BFA"/>
    <w:rsid w:val="00012C4C"/>
    <w:rsid w:val="00012D3A"/>
    <w:rsid w:val="00012EB8"/>
    <w:rsid w:val="00013008"/>
    <w:rsid w:val="0001301F"/>
    <w:rsid w:val="00013392"/>
    <w:rsid w:val="000133B3"/>
    <w:rsid w:val="000134E2"/>
    <w:rsid w:val="000134EB"/>
    <w:rsid w:val="0001350B"/>
    <w:rsid w:val="0001353E"/>
    <w:rsid w:val="000135DF"/>
    <w:rsid w:val="00013749"/>
    <w:rsid w:val="000138BC"/>
    <w:rsid w:val="00013936"/>
    <w:rsid w:val="00013A07"/>
    <w:rsid w:val="00013A76"/>
    <w:rsid w:val="00013B7B"/>
    <w:rsid w:val="00013BC1"/>
    <w:rsid w:val="00013C1E"/>
    <w:rsid w:val="00013C7A"/>
    <w:rsid w:val="00013F2B"/>
    <w:rsid w:val="00013F53"/>
    <w:rsid w:val="00013F7F"/>
    <w:rsid w:val="00013FA3"/>
    <w:rsid w:val="0001400A"/>
    <w:rsid w:val="000140D5"/>
    <w:rsid w:val="0001415F"/>
    <w:rsid w:val="000141AE"/>
    <w:rsid w:val="000141C5"/>
    <w:rsid w:val="00014269"/>
    <w:rsid w:val="000142C0"/>
    <w:rsid w:val="000142EB"/>
    <w:rsid w:val="0001434F"/>
    <w:rsid w:val="00014577"/>
    <w:rsid w:val="00014683"/>
    <w:rsid w:val="0001490E"/>
    <w:rsid w:val="00014BB7"/>
    <w:rsid w:val="00014CAB"/>
    <w:rsid w:val="00014EA7"/>
    <w:rsid w:val="00014EB1"/>
    <w:rsid w:val="00015105"/>
    <w:rsid w:val="0001511F"/>
    <w:rsid w:val="00015152"/>
    <w:rsid w:val="000152B7"/>
    <w:rsid w:val="00015304"/>
    <w:rsid w:val="0001542A"/>
    <w:rsid w:val="000156F1"/>
    <w:rsid w:val="00015828"/>
    <w:rsid w:val="0001590D"/>
    <w:rsid w:val="00015A1E"/>
    <w:rsid w:val="00015CBF"/>
    <w:rsid w:val="00015D8E"/>
    <w:rsid w:val="00015DDE"/>
    <w:rsid w:val="00015F83"/>
    <w:rsid w:val="000160C8"/>
    <w:rsid w:val="0001620A"/>
    <w:rsid w:val="0001625C"/>
    <w:rsid w:val="0001632B"/>
    <w:rsid w:val="0001632F"/>
    <w:rsid w:val="0001653E"/>
    <w:rsid w:val="0001654B"/>
    <w:rsid w:val="0001665E"/>
    <w:rsid w:val="0001677F"/>
    <w:rsid w:val="0001679D"/>
    <w:rsid w:val="000167EA"/>
    <w:rsid w:val="000168AD"/>
    <w:rsid w:val="00016B64"/>
    <w:rsid w:val="00016B77"/>
    <w:rsid w:val="00016B9B"/>
    <w:rsid w:val="00016BD7"/>
    <w:rsid w:val="00016E21"/>
    <w:rsid w:val="0001717C"/>
    <w:rsid w:val="00017203"/>
    <w:rsid w:val="00017214"/>
    <w:rsid w:val="000172CF"/>
    <w:rsid w:val="000175E2"/>
    <w:rsid w:val="0001760C"/>
    <w:rsid w:val="000176B1"/>
    <w:rsid w:val="0001787B"/>
    <w:rsid w:val="00017A23"/>
    <w:rsid w:val="00017A75"/>
    <w:rsid w:val="00017A96"/>
    <w:rsid w:val="00017AFE"/>
    <w:rsid w:val="00017C92"/>
    <w:rsid w:val="00017FC6"/>
    <w:rsid w:val="00017FCD"/>
    <w:rsid w:val="000200E5"/>
    <w:rsid w:val="000201D5"/>
    <w:rsid w:val="0002026D"/>
    <w:rsid w:val="0002027E"/>
    <w:rsid w:val="000202AD"/>
    <w:rsid w:val="000203AC"/>
    <w:rsid w:val="00020405"/>
    <w:rsid w:val="00020459"/>
    <w:rsid w:val="000204A6"/>
    <w:rsid w:val="0002052C"/>
    <w:rsid w:val="00020536"/>
    <w:rsid w:val="0002056B"/>
    <w:rsid w:val="000205B8"/>
    <w:rsid w:val="000205CD"/>
    <w:rsid w:val="00020645"/>
    <w:rsid w:val="00020738"/>
    <w:rsid w:val="00020844"/>
    <w:rsid w:val="0002085B"/>
    <w:rsid w:val="00020B01"/>
    <w:rsid w:val="00020C18"/>
    <w:rsid w:val="00020DD8"/>
    <w:rsid w:val="00020DFA"/>
    <w:rsid w:val="0002101B"/>
    <w:rsid w:val="0002105E"/>
    <w:rsid w:val="0002110F"/>
    <w:rsid w:val="000211A0"/>
    <w:rsid w:val="00021271"/>
    <w:rsid w:val="000212A2"/>
    <w:rsid w:val="000212E3"/>
    <w:rsid w:val="0002139D"/>
    <w:rsid w:val="000213E7"/>
    <w:rsid w:val="0002146E"/>
    <w:rsid w:val="000214CD"/>
    <w:rsid w:val="00021583"/>
    <w:rsid w:val="000216B6"/>
    <w:rsid w:val="000216E3"/>
    <w:rsid w:val="0002176C"/>
    <w:rsid w:val="00021861"/>
    <w:rsid w:val="000218AB"/>
    <w:rsid w:val="00021935"/>
    <w:rsid w:val="00021981"/>
    <w:rsid w:val="00021A09"/>
    <w:rsid w:val="00021AD3"/>
    <w:rsid w:val="00021AF6"/>
    <w:rsid w:val="00021B18"/>
    <w:rsid w:val="00021C14"/>
    <w:rsid w:val="00021E43"/>
    <w:rsid w:val="00021E8A"/>
    <w:rsid w:val="00021FCD"/>
    <w:rsid w:val="000220A3"/>
    <w:rsid w:val="00022128"/>
    <w:rsid w:val="00022241"/>
    <w:rsid w:val="00022316"/>
    <w:rsid w:val="000223EA"/>
    <w:rsid w:val="0002242A"/>
    <w:rsid w:val="000224D4"/>
    <w:rsid w:val="000225B2"/>
    <w:rsid w:val="000226C2"/>
    <w:rsid w:val="00022854"/>
    <w:rsid w:val="00022862"/>
    <w:rsid w:val="00022868"/>
    <w:rsid w:val="00022946"/>
    <w:rsid w:val="00022952"/>
    <w:rsid w:val="00022D58"/>
    <w:rsid w:val="00022E3B"/>
    <w:rsid w:val="00022F0A"/>
    <w:rsid w:val="00022FBF"/>
    <w:rsid w:val="00023054"/>
    <w:rsid w:val="000230BF"/>
    <w:rsid w:val="0002312F"/>
    <w:rsid w:val="00023153"/>
    <w:rsid w:val="0002317A"/>
    <w:rsid w:val="000231BC"/>
    <w:rsid w:val="00023210"/>
    <w:rsid w:val="00023283"/>
    <w:rsid w:val="000232F1"/>
    <w:rsid w:val="00023399"/>
    <w:rsid w:val="000234DD"/>
    <w:rsid w:val="000235BD"/>
    <w:rsid w:val="000236E0"/>
    <w:rsid w:val="00023950"/>
    <w:rsid w:val="00023A28"/>
    <w:rsid w:val="00023A37"/>
    <w:rsid w:val="00023A6A"/>
    <w:rsid w:val="00023EC4"/>
    <w:rsid w:val="00024001"/>
    <w:rsid w:val="00024097"/>
    <w:rsid w:val="000242EE"/>
    <w:rsid w:val="00024324"/>
    <w:rsid w:val="00024352"/>
    <w:rsid w:val="000243FD"/>
    <w:rsid w:val="000245BB"/>
    <w:rsid w:val="000245D6"/>
    <w:rsid w:val="00024635"/>
    <w:rsid w:val="000246F6"/>
    <w:rsid w:val="00024750"/>
    <w:rsid w:val="000247CD"/>
    <w:rsid w:val="000248C6"/>
    <w:rsid w:val="000248C9"/>
    <w:rsid w:val="00024952"/>
    <w:rsid w:val="00024961"/>
    <w:rsid w:val="00024A74"/>
    <w:rsid w:val="00024AF6"/>
    <w:rsid w:val="00024BB4"/>
    <w:rsid w:val="00024C0B"/>
    <w:rsid w:val="00024C6F"/>
    <w:rsid w:val="00024CE2"/>
    <w:rsid w:val="00024ED6"/>
    <w:rsid w:val="00024F1F"/>
    <w:rsid w:val="00024F3D"/>
    <w:rsid w:val="00025124"/>
    <w:rsid w:val="0002520D"/>
    <w:rsid w:val="00025283"/>
    <w:rsid w:val="000252BD"/>
    <w:rsid w:val="000252BF"/>
    <w:rsid w:val="00025429"/>
    <w:rsid w:val="0002544F"/>
    <w:rsid w:val="00025483"/>
    <w:rsid w:val="000254E2"/>
    <w:rsid w:val="0002566A"/>
    <w:rsid w:val="00025708"/>
    <w:rsid w:val="00025903"/>
    <w:rsid w:val="000259C0"/>
    <w:rsid w:val="00025A12"/>
    <w:rsid w:val="00025BF4"/>
    <w:rsid w:val="00025C94"/>
    <w:rsid w:val="00025CB3"/>
    <w:rsid w:val="00025D6A"/>
    <w:rsid w:val="00025E68"/>
    <w:rsid w:val="00026072"/>
    <w:rsid w:val="0002609F"/>
    <w:rsid w:val="000260A1"/>
    <w:rsid w:val="0002619C"/>
    <w:rsid w:val="000261D0"/>
    <w:rsid w:val="00026333"/>
    <w:rsid w:val="00026435"/>
    <w:rsid w:val="000265EE"/>
    <w:rsid w:val="00026649"/>
    <w:rsid w:val="00026854"/>
    <w:rsid w:val="0002686E"/>
    <w:rsid w:val="000268F4"/>
    <w:rsid w:val="000268FA"/>
    <w:rsid w:val="00026BF3"/>
    <w:rsid w:val="00026C31"/>
    <w:rsid w:val="00027217"/>
    <w:rsid w:val="00027251"/>
    <w:rsid w:val="00027513"/>
    <w:rsid w:val="00027623"/>
    <w:rsid w:val="0002766E"/>
    <w:rsid w:val="00027A9A"/>
    <w:rsid w:val="00027B00"/>
    <w:rsid w:val="00027B3E"/>
    <w:rsid w:val="00027BD1"/>
    <w:rsid w:val="00027C4B"/>
    <w:rsid w:val="00027C6D"/>
    <w:rsid w:val="00027CE6"/>
    <w:rsid w:val="00027E71"/>
    <w:rsid w:val="00027F7B"/>
    <w:rsid w:val="00027F7F"/>
    <w:rsid w:val="00027FAF"/>
    <w:rsid w:val="00030056"/>
    <w:rsid w:val="000302A0"/>
    <w:rsid w:val="000302D6"/>
    <w:rsid w:val="00030355"/>
    <w:rsid w:val="00030458"/>
    <w:rsid w:val="000304EB"/>
    <w:rsid w:val="00030553"/>
    <w:rsid w:val="0003055F"/>
    <w:rsid w:val="000308D6"/>
    <w:rsid w:val="0003092F"/>
    <w:rsid w:val="00030A2C"/>
    <w:rsid w:val="00030B3B"/>
    <w:rsid w:val="00030C7A"/>
    <w:rsid w:val="00030CE0"/>
    <w:rsid w:val="00030D03"/>
    <w:rsid w:val="00030D44"/>
    <w:rsid w:val="00030DB3"/>
    <w:rsid w:val="00030DC2"/>
    <w:rsid w:val="00030E30"/>
    <w:rsid w:val="00030EBD"/>
    <w:rsid w:val="00030FA2"/>
    <w:rsid w:val="0003109F"/>
    <w:rsid w:val="000310CE"/>
    <w:rsid w:val="000312FF"/>
    <w:rsid w:val="000313BD"/>
    <w:rsid w:val="000313D5"/>
    <w:rsid w:val="00031413"/>
    <w:rsid w:val="00031436"/>
    <w:rsid w:val="0003148E"/>
    <w:rsid w:val="000314D0"/>
    <w:rsid w:val="000316B8"/>
    <w:rsid w:val="000317A8"/>
    <w:rsid w:val="0003183A"/>
    <w:rsid w:val="00031A12"/>
    <w:rsid w:val="00031A42"/>
    <w:rsid w:val="00031C3C"/>
    <w:rsid w:val="00031C4A"/>
    <w:rsid w:val="00031D88"/>
    <w:rsid w:val="00031DBA"/>
    <w:rsid w:val="000320A9"/>
    <w:rsid w:val="000320B8"/>
    <w:rsid w:val="00032256"/>
    <w:rsid w:val="0003245F"/>
    <w:rsid w:val="000325F3"/>
    <w:rsid w:val="0003279E"/>
    <w:rsid w:val="000327E7"/>
    <w:rsid w:val="0003284E"/>
    <w:rsid w:val="00032877"/>
    <w:rsid w:val="00032932"/>
    <w:rsid w:val="00032935"/>
    <w:rsid w:val="00032940"/>
    <w:rsid w:val="00032A5B"/>
    <w:rsid w:val="00032B51"/>
    <w:rsid w:val="00032BFA"/>
    <w:rsid w:val="00032C78"/>
    <w:rsid w:val="00032E89"/>
    <w:rsid w:val="00032EB9"/>
    <w:rsid w:val="00032EC4"/>
    <w:rsid w:val="00032ED4"/>
    <w:rsid w:val="00032F2F"/>
    <w:rsid w:val="0003308E"/>
    <w:rsid w:val="000330D8"/>
    <w:rsid w:val="000330E7"/>
    <w:rsid w:val="000331EE"/>
    <w:rsid w:val="00033446"/>
    <w:rsid w:val="00033484"/>
    <w:rsid w:val="00033494"/>
    <w:rsid w:val="000335D7"/>
    <w:rsid w:val="0003370A"/>
    <w:rsid w:val="00033993"/>
    <w:rsid w:val="000339BD"/>
    <w:rsid w:val="00033B32"/>
    <w:rsid w:val="00033B61"/>
    <w:rsid w:val="00033D1E"/>
    <w:rsid w:val="00033F5A"/>
    <w:rsid w:val="00033F87"/>
    <w:rsid w:val="00033FC7"/>
    <w:rsid w:val="00033FE6"/>
    <w:rsid w:val="00034258"/>
    <w:rsid w:val="00034298"/>
    <w:rsid w:val="0003458E"/>
    <w:rsid w:val="00034643"/>
    <w:rsid w:val="0003480C"/>
    <w:rsid w:val="00034891"/>
    <w:rsid w:val="000348D7"/>
    <w:rsid w:val="00034925"/>
    <w:rsid w:val="00034977"/>
    <w:rsid w:val="00034A80"/>
    <w:rsid w:val="00034CEC"/>
    <w:rsid w:val="00034D6C"/>
    <w:rsid w:val="00034D77"/>
    <w:rsid w:val="00034FE1"/>
    <w:rsid w:val="0003502F"/>
    <w:rsid w:val="00035034"/>
    <w:rsid w:val="00035091"/>
    <w:rsid w:val="0003518D"/>
    <w:rsid w:val="00035376"/>
    <w:rsid w:val="000354C9"/>
    <w:rsid w:val="0003558B"/>
    <w:rsid w:val="000355B0"/>
    <w:rsid w:val="00035671"/>
    <w:rsid w:val="0003591D"/>
    <w:rsid w:val="00035A8A"/>
    <w:rsid w:val="00035AAB"/>
    <w:rsid w:val="00035C79"/>
    <w:rsid w:val="00035CC6"/>
    <w:rsid w:val="00035E6B"/>
    <w:rsid w:val="00035EAB"/>
    <w:rsid w:val="00035F0D"/>
    <w:rsid w:val="00035FF6"/>
    <w:rsid w:val="0003602D"/>
    <w:rsid w:val="0003609A"/>
    <w:rsid w:val="0003610A"/>
    <w:rsid w:val="0003610E"/>
    <w:rsid w:val="00036151"/>
    <w:rsid w:val="0003615A"/>
    <w:rsid w:val="000361AB"/>
    <w:rsid w:val="000362BF"/>
    <w:rsid w:val="000363BC"/>
    <w:rsid w:val="00036553"/>
    <w:rsid w:val="0003679E"/>
    <w:rsid w:val="000368A7"/>
    <w:rsid w:val="00036963"/>
    <w:rsid w:val="0003698A"/>
    <w:rsid w:val="00036A15"/>
    <w:rsid w:val="00036A6F"/>
    <w:rsid w:val="00036AFA"/>
    <w:rsid w:val="00036CA2"/>
    <w:rsid w:val="00036D24"/>
    <w:rsid w:val="00036DC1"/>
    <w:rsid w:val="00036DD3"/>
    <w:rsid w:val="00036E7D"/>
    <w:rsid w:val="00036F1C"/>
    <w:rsid w:val="00037017"/>
    <w:rsid w:val="00037066"/>
    <w:rsid w:val="000370AB"/>
    <w:rsid w:val="0003715A"/>
    <w:rsid w:val="000371BD"/>
    <w:rsid w:val="000371DB"/>
    <w:rsid w:val="00037308"/>
    <w:rsid w:val="0003737C"/>
    <w:rsid w:val="00037541"/>
    <w:rsid w:val="000375CE"/>
    <w:rsid w:val="00037909"/>
    <w:rsid w:val="00037A1C"/>
    <w:rsid w:val="00037AAA"/>
    <w:rsid w:val="00037AB8"/>
    <w:rsid w:val="00037B70"/>
    <w:rsid w:val="00037CAD"/>
    <w:rsid w:val="00037D49"/>
    <w:rsid w:val="00037E85"/>
    <w:rsid w:val="00037F22"/>
    <w:rsid w:val="0004002D"/>
    <w:rsid w:val="00040137"/>
    <w:rsid w:val="000402E3"/>
    <w:rsid w:val="00040300"/>
    <w:rsid w:val="000403AF"/>
    <w:rsid w:val="000403B8"/>
    <w:rsid w:val="00040612"/>
    <w:rsid w:val="00040802"/>
    <w:rsid w:val="000408A0"/>
    <w:rsid w:val="0004092A"/>
    <w:rsid w:val="00040AE6"/>
    <w:rsid w:val="00040E7F"/>
    <w:rsid w:val="00040E91"/>
    <w:rsid w:val="00040EC6"/>
    <w:rsid w:val="00040FB5"/>
    <w:rsid w:val="0004106B"/>
    <w:rsid w:val="000410EA"/>
    <w:rsid w:val="000412C2"/>
    <w:rsid w:val="00041376"/>
    <w:rsid w:val="000414B8"/>
    <w:rsid w:val="000415D5"/>
    <w:rsid w:val="00041622"/>
    <w:rsid w:val="0004164C"/>
    <w:rsid w:val="0004166D"/>
    <w:rsid w:val="000418E3"/>
    <w:rsid w:val="00041901"/>
    <w:rsid w:val="000419B2"/>
    <w:rsid w:val="00041A31"/>
    <w:rsid w:val="00041A3F"/>
    <w:rsid w:val="00041C68"/>
    <w:rsid w:val="00041C70"/>
    <w:rsid w:val="00041DFD"/>
    <w:rsid w:val="00041EFA"/>
    <w:rsid w:val="000421ED"/>
    <w:rsid w:val="0004222C"/>
    <w:rsid w:val="0004233A"/>
    <w:rsid w:val="0004250C"/>
    <w:rsid w:val="0004263A"/>
    <w:rsid w:val="000426BE"/>
    <w:rsid w:val="000426EF"/>
    <w:rsid w:val="000426F9"/>
    <w:rsid w:val="00042764"/>
    <w:rsid w:val="000427F2"/>
    <w:rsid w:val="00042A27"/>
    <w:rsid w:val="00042C84"/>
    <w:rsid w:val="00042C87"/>
    <w:rsid w:val="00042D79"/>
    <w:rsid w:val="00042D7E"/>
    <w:rsid w:val="00042E44"/>
    <w:rsid w:val="00043159"/>
    <w:rsid w:val="0004315A"/>
    <w:rsid w:val="00043212"/>
    <w:rsid w:val="00043315"/>
    <w:rsid w:val="0004338E"/>
    <w:rsid w:val="000435B5"/>
    <w:rsid w:val="000435CC"/>
    <w:rsid w:val="0004367F"/>
    <w:rsid w:val="000436A3"/>
    <w:rsid w:val="00043719"/>
    <w:rsid w:val="000438BF"/>
    <w:rsid w:val="0004399F"/>
    <w:rsid w:val="00043A62"/>
    <w:rsid w:val="00043AAE"/>
    <w:rsid w:val="00043B17"/>
    <w:rsid w:val="00043B78"/>
    <w:rsid w:val="00043BAF"/>
    <w:rsid w:val="00043BBC"/>
    <w:rsid w:val="00043CEB"/>
    <w:rsid w:val="00043FFA"/>
    <w:rsid w:val="00044081"/>
    <w:rsid w:val="00044241"/>
    <w:rsid w:val="0004433B"/>
    <w:rsid w:val="0004440A"/>
    <w:rsid w:val="00044552"/>
    <w:rsid w:val="000445A1"/>
    <w:rsid w:val="000445B4"/>
    <w:rsid w:val="000445EC"/>
    <w:rsid w:val="0004465E"/>
    <w:rsid w:val="0004466A"/>
    <w:rsid w:val="000446BC"/>
    <w:rsid w:val="000446F3"/>
    <w:rsid w:val="000448A3"/>
    <w:rsid w:val="00044902"/>
    <w:rsid w:val="000451AC"/>
    <w:rsid w:val="00045213"/>
    <w:rsid w:val="00045219"/>
    <w:rsid w:val="000452ED"/>
    <w:rsid w:val="0004545F"/>
    <w:rsid w:val="0004569E"/>
    <w:rsid w:val="000458FF"/>
    <w:rsid w:val="0004594C"/>
    <w:rsid w:val="00045A5E"/>
    <w:rsid w:val="00045B59"/>
    <w:rsid w:val="00045C60"/>
    <w:rsid w:val="00045C63"/>
    <w:rsid w:val="00045C67"/>
    <w:rsid w:val="00045CA2"/>
    <w:rsid w:val="00045DD9"/>
    <w:rsid w:val="00045E08"/>
    <w:rsid w:val="00045E81"/>
    <w:rsid w:val="000462E1"/>
    <w:rsid w:val="0004649A"/>
    <w:rsid w:val="00046560"/>
    <w:rsid w:val="000465FC"/>
    <w:rsid w:val="0004686A"/>
    <w:rsid w:val="000468BB"/>
    <w:rsid w:val="00046903"/>
    <w:rsid w:val="0004699A"/>
    <w:rsid w:val="000469FC"/>
    <w:rsid w:val="00046DD3"/>
    <w:rsid w:val="00046E80"/>
    <w:rsid w:val="00046F8A"/>
    <w:rsid w:val="00046FE3"/>
    <w:rsid w:val="000471A4"/>
    <w:rsid w:val="000471BC"/>
    <w:rsid w:val="000472F6"/>
    <w:rsid w:val="0004746E"/>
    <w:rsid w:val="0004777B"/>
    <w:rsid w:val="000477B7"/>
    <w:rsid w:val="000478A0"/>
    <w:rsid w:val="000478B5"/>
    <w:rsid w:val="00047B3A"/>
    <w:rsid w:val="00047C02"/>
    <w:rsid w:val="00047C5E"/>
    <w:rsid w:val="000500AC"/>
    <w:rsid w:val="000500F6"/>
    <w:rsid w:val="00050123"/>
    <w:rsid w:val="000501D2"/>
    <w:rsid w:val="000502C8"/>
    <w:rsid w:val="00050335"/>
    <w:rsid w:val="00050348"/>
    <w:rsid w:val="00050536"/>
    <w:rsid w:val="00050546"/>
    <w:rsid w:val="0005056D"/>
    <w:rsid w:val="00050582"/>
    <w:rsid w:val="000505F5"/>
    <w:rsid w:val="0005065D"/>
    <w:rsid w:val="00050803"/>
    <w:rsid w:val="0005082A"/>
    <w:rsid w:val="0005085D"/>
    <w:rsid w:val="00050940"/>
    <w:rsid w:val="00050CA5"/>
    <w:rsid w:val="00050F39"/>
    <w:rsid w:val="00050F53"/>
    <w:rsid w:val="00050FCE"/>
    <w:rsid w:val="00050FE0"/>
    <w:rsid w:val="000511FE"/>
    <w:rsid w:val="0005129A"/>
    <w:rsid w:val="00051366"/>
    <w:rsid w:val="0005138C"/>
    <w:rsid w:val="000514E8"/>
    <w:rsid w:val="0005155A"/>
    <w:rsid w:val="00051623"/>
    <w:rsid w:val="0005163C"/>
    <w:rsid w:val="00051647"/>
    <w:rsid w:val="00051696"/>
    <w:rsid w:val="000519AD"/>
    <w:rsid w:val="00051A59"/>
    <w:rsid w:val="00051B84"/>
    <w:rsid w:val="00051CDB"/>
    <w:rsid w:val="00051D43"/>
    <w:rsid w:val="00051E57"/>
    <w:rsid w:val="00051F6A"/>
    <w:rsid w:val="00051FB5"/>
    <w:rsid w:val="00051FC2"/>
    <w:rsid w:val="00052006"/>
    <w:rsid w:val="0005211C"/>
    <w:rsid w:val="00052453"/>
    <w:rsid w:val="000524D2"/>
    <w:rsid w:val="000524D4"/>
    <w:rsid w:val="000524D6"/>
    <w:rsid w:val="0005250B"/>
    <w:rsid w:val="000525AF"/>
    <w:rsid w:val="0005262E"/>
    <w:rsid w:val="00052739"/>
    <w:rsid w:val="00052864"/>
    <w:rsid w:val="00052866"/>
    <w:rsid w:val="000528DA"/>
    <w:rsid w:val="000528E9"/>
    <w:rsid w:val="00052973"/>
    <w:rsid w:val="0005299A"/>
    <w:rsid w:val="00052BAA"/>
    <w:rsid w:val="00052C2B"/>
    <w:rsid w:val="00052CB2"/>
    <w:rsid w:val="00052EBC"/>
    <w:rsid w:val="0005335C"/>
    <w:rsid w:val="00053395"/>
    <w:rsid w:val="0005339D"/>
    <w:rsid w:val="0005349C"/>
    <w:rsid w:val="00053673"/>
    <w:rsid w:val="0005367C"/>
    <w:rsid w:val="00053899"/>
    <w:rsid w:val="000539C3"/>
    <w:rsid w:val="00053A9A"/>
    <w:rsid w:val="00053CFC"/>
    <w:rsid w:val="00053D7A"/>
    <w:rsid w:val="00053F42"/>
    <w:rsid w:val="00053F7E"/>
    <w:rsid w:val="00054037"/>
    <w:rsid w:val="000543F7"/>
    <w:rsid w:val="000545CF"/>
    <w:rsid w:val="000545D7"/>
    <w:rsid w:val="000545EC"/>
    <w:rsid w:val="000546B8"/>
    <w:rsid w:val="000546C8"/>
    <w:rsid w:val="00054792"/>
    <w:rsid w:val="000547E2"/>
    <w:rsid w:val="0005480B"/>
    <w:rsid w:val="00054A39"/>
    <w:rsid w:val="00054B2D"/>
    <w:rsid w:val="00054B67"/>
    <w:rsid w:val="00054BF0"/>
    <w:rsid w:val="00054C72"/>
    <w:rsid w:val="00054D08"/>
    <w:rsid w:val="00054D31"/>
    <w:rsid w:val="00054F27"/>
    <w:rsid w:val="000550DB"/>
    <w:rsid w:val="000550E8"/>
    <w:rsid w:val="000552EA"/>
    <w:rsid w:val="0005530A"/>
    <w:rsid w:val="0005549E"/>
    <w:rsid w:val="0005564D"/>
    <w:rsid w:val="00055751"/>
    <w:rsid w:val="000557A1"/>
    <w:rsid w:val="00055827"/>
    <w:rsid w:val="0005587A"/>
    <w:rsid w:val="000558BB"/>
    <w:rsid w:val="00055924"/>
    <w:rsid w:val="00055AC3"/>
    <w:rsid w:val="00055B25"/>
    <w:rsid w:val="00055B99"/>
    <w:rsid w:val="00055BE4"/>
    <w:rsid w:val="00055D2E"/>
    <w:rsid w:val="00055E37"/>
    <w:rsid w:val="00055E6B"/>
    <w:rsid w:val="0005606A"/>
    <w:rsid w:val="000561DC"/>
    <w:rsid w:val="0005625E"/>
    <w:rsid w:val="000563CC"/>
    <w:rsid w:val="000563F0"/>
    <w:rsid w:val="000564DF"/>
    <w:rsid w:val="000564E4"/>
    <w:rsid w:val="0005655B"/>
    <w:rsid w:val="0005676A"/>
    <w:rsid w:val="000567A7"/>
    <w:rsid w:val="000567C9"/>
    <w:rsid w:val="000568BF"/>
    <w:rsid w:val="00056939"/>
    <w:rsid w:val="00056A69"/>
    <w:rsid w:val="00056AB8"/>
    <w:rsid w:val="00056CDF"/>
    <w:rsid w:val="00056EF9"/>
    <w:rsid w:val="00056F01"/>
    <w:rsid w:val="00056F88"/>
    <w:rsid w:val="0005713F"/>
    <w:rsid w:val="000571B8"/>
    <w:rsid w:val="00057226"/>
    <w:rsid w:val="00057258"/>
    <w:rsid w:val="00057352"/>
    <w:rsid w:val="000573E8"/>
    <w:rsid w:val="0005751A"/>
    <w:rsid w:val="000578F8"/>
    <w:rsid w:val="000579D2"/>
    <w:rsid w:val="00057A63"/>
    <w:rsid w:val="00057AFA"/>
    <w:rsid w:val="00057C3A"/>
    <w:rsid w:val="00057D21"/>
    <w:rsid w:val="00057D25"/>
    <w:rsid w:val="00057E80"/>
    <w:rsid w:val="000601BF"/>
    <w:rsid w:val="0006024D"/>
    <w:rsid w:val="00060260"/>
    <w:rsid w:val="000602FD"/>
    <w:rsid w:val="0006034D"/>
    <w:rsid w:val="0006035E"/>
    <w:rsid w:val="000604E3"/>
    <w:rsid w:val="00060525"/>
    <w:rsid w:val="00060573"/>
    <w:rsid w:val="000606EE"/>
    <w:rsid w:val="00060764"/>
    <w:rsid w:val="0006077A"/>
    <w:rsid w:val="000607EB"/>
    <w:rsid w:val="00060807"/>
    <w:rsid w:val="000608BF"/>
    <w:rsid w:val="00060943"/>
    <w:rsid w:val="00060C04"/>
    <w:rsid w:val="00060C9D"/>
    <w:rsid w:val="00060CBF"/>
    <w:rsid w:val="00060EBB"/>
    <w:rsid w:val="000610E3"/>
    <w:rsid w:val="000610F4"/>
    <w:rsid w:val="000613D6"/>
    <w:rsid w:val="000614AE"/>
    <w:rsid w:val="00061590"/>
    <w:rsid w:val="00061623"/>
    <w:rsid w:val="00061874"/>
    <w:rsid w:val="00061BD1"/>
    <w:rsid w:val="00061C4E"/>
    <w:rsid w:val="00061C9E"/>
    <w:rsid w:val="00061DD0"/>
    <w:rsid w:val="00061E22"/>
    <w:rsid w:val="00062093"/>
    <w:rsid w:val="00062248"/>
    <w:rsid w:val="00062279"/>
    <w:rsid w:val="00062334"/>
    <w:rsid w:val="00062339"/>
    <w:rsid w:val="00062427"/>
    <w:rsid w:val="0006256F"/>
    <w:rsid w:val="00062698"/>
    <w:rsid w:val="000626B0"/>
    <w:rsid w:val="00062958"/>
    <w:rsid w:val="00062B05"/>
    <w:rsid w:val="00062C37"/>
    <w:rsid w:val="00062C5A"/>
    <w:rsid w:val="00062D0E"/>
    <w:rsid w:val="00062D3C"/>
    <w:rsid w:val="00062F36"/>
    <w:rsid w:val="00063047"/>
    <w:rsid w:val="00063391"/>
    <w:rsid w:val="000633F8"/>
    <w:rsid w:val="000635FE"/>
    <w:rsid w:val="000636B1"/>
    <w:rsid w:val="000636BF"/>
    <w:rsid w:val="000636C2"/>
    <w:rsid w:val="00063A4B"/>
    <w:rsid w:val="00063CBA"/>
    <w:rsid w:val="00063EDD"/>
    <w:rsid w:val="000641EC"/>
    <w:rsid w:val="00064217"/>
    <w:rsid w:val="0006421F"/>
    <w:rsid w:val="00064301"/>
    <w:rsid w:val="00064313"/>
    <w:rsid w:val="00064629"/>
    <w:rsid w:val="0006474D"/>
    <w:rsid w:val="00064790"/>
    <w:rsid w:val="00064C75"/>
    <w:rsid w:val="00064CCA"/>
    <w:rsid w:val="00064CDE"/>
    <w:rsid w:val="00064DF4"/>
    <w:rsid w:val="00064E80"/>
    <w:rsid w:val="0006505C"/>
    <w:rsid w:val="0006514D"/>
    <w:rsid w:val="000652AE"/>
    <w:rsid w:val="00065434"/>
    <w:rsid w:val="00065517"/>
    <w:rsid w:val="0006551A"/>
    <w:rsid w:val="000655A0"/>
    <w:rsid w:val="000655FB"/>
    <w:rsid w:val="00065873"/>
    <w:rsid w:val="0006594A"/>
    <w:rsid w:val="00065C84"/>
    <w:rsid w:val="00065CD2"/>
    <w:rsid w:val="00065D9A"/>
    <w:rsid w:val="00065E50"/>
    <w:rsid w:val="00065FF5"/>
    <w:rsid w:val="00066059"/>
    <w:rsid w:val="00066085"/>
    <w:rsid w:val="00066131"/>
    <w:rsid w:val="00066519"/>
    <w:rsid w:val="00066562"/>
    <w:rsid w:val="000668DB"/>
    <w:rsid w:val="0006691B"/>
    <w:rsid w:val="000669BA"/>
    <w:rsid w:val="00066A15"/>
    <w:rsid w:val="00066A31"/>
    <w:rsid w:val="00066B68"/>
    <w:rsid w:val="00066D2A"/>
    <w:rsid w:val="00066D3C"/>
    <w:rsid w:val="00066DF9"/>
    <w:rsid w:val="00066E60"/>
    <w:rsid w:val="00066EB7"/>
    <w:rsid w:val="00066F7C"/>
    <w:rsid w:val="00066FB3"/>
    <w:rsid w:val="00066FD8"/>
    <w:rsid w:val="00067099"/>
    <w:rsid w:val="000670E5"/>
    <w:rsid w:val="00067136"/>
    <w:rsid w:val="0006719A"/>
    <w:rsid w:val="00067209"/>
    <w:rsid w:val="000672BB"/>
    <w:rsid w:val="00067324"/>
    <w:rsid w:val="0006735F"/>
    <w:rsid w:val="000674D4"/>
    <w:rsid w:val="0006788D"/>
    <w:rsid w:val="000678BE"/>
    <w:rsid w:val="000678E5"/>
    <w:rsid w:val="000678FE"/>
    <w:rsid w:val="00067A19"/>
    <w:rsid w:val="00067AD2"/>
    <w:rsid w:val="00067B3C"/>
    <w:rsid w:val="00067BB5"/>
    <w:rsid w:val="00067C21"/>
    <w:rsid w:val="00067CD8"/>
    <w:rsid w:val="00067E8B"/>
    <w:rsid w:val="00067F6A"/>
    <w:rsid w:val="000701E0"/>
    <w:rsid w:val="000702BB"/>
    <w:rsid w:val="00070303"/>
    <w:rsid w:val="00070402"/>
    <w:rsid w:val="000704BE"/>
    <w:rsid w:val="00070526"/>
    <w:rsid w:val="00070556"/>
    <w:rsid w:val="000705DE"/>
    <w:rsid w:val="0007061C"/>
    <w:rsid w:val="000706C9"/>
    <w:rsid w:val="000706D2"/>
    <w:rsid w:val="000706ED"/>
    <w:rsid w:val="00070794"/>
    <w:rsid w:val="000707B5"/>
    <w:rsid w:val="000708A9"/>
    <w:rsid w:val="0007093D"/>
    <w:rsid w:val="00070C96"/>
    <w:rsid w:val="00070CE8"/>
    <w:rsid w:val="00070E49"/>
    <w:rsid w:val="00070EC8"/>
    <w:rsid w:val="00071052"/>
    <w:rsid w:val="00071090"/>
    <w:rsid w:val="00071125"/>
    <w:rsid w:val="00071136"/>
    <w:rsid w:val="000711B4"/>
    <w:rsid w:val="000711DE"/>
    <w:rsid w:val="000715F5"/>
    <w:rsid w:val="0007168E"/>
    <w:rsid w:val="00071709"/>
    <w:rsid w:val="00071716"/>
    <w:rsid w:val="0007180D"/>
    <w:rsid w:val="000718C4"/>
    <w:rsid w:val="00071903"/>
    <w:rsid w:val="00071A19"/>
    <w:rsid w:val="00071B10"/>
    <w:rsid w:val="00071B26"/>
    <w:rsid w:val="00071BFC"/>
    <w:rsid w:val="00071D46"/>
    <w:rsid w:val="00071D47"/>
    <w:rsid w:val="00071DF4"/>
    <w:rsid w:val="00071E00"/>
    <w:rsid w:val="00071F99"/>
    <w:rsid w:val="000720C3"/>
    <w:rsid w:val="000720E5"/>
    <w:rsid w:val="0007224A"/>
    <w:rsid w:val="0007226A"/>
    <w:rsid w:val="000722C9"/>
    <w:rsid w:val="0007230F"/>
    <w:rsid w:val="000723E0"/>
    <w:rsid w:val="00072500"/>
    <w:rsid w:val="00072572"/>
    <w:rsid w:val="000725DC"/>
    <w:rsid w:val="000725EE"/>
    <w:rsid w:val="000726A1"/>
    <w:rsid w:val="00072743"/>
    <w:rsid w:val="0007278A"/>
    <w:rsid w:val="000728D6"/>
    <w:rsid w:val="0007292E"/>
    <w:rsid w:val="000729F3"/>
    <w:rsid w:val="00072B42"/>
    <w:rsid w:val="00072D1F"/>
    <w:rsid w:val="00072DA1"/>
    <w:rsid w:val="00072EC0"/>
    <w:rsid w:val="00072F1B"/>
    <w:rsid w:val="00072F92"/>
    <w:rsid w:val="00072FF7"/>
    <w:rsid w:val="00072FFD"/>
    <w:rsid w:val="0007301C"/>
    <w:rsid w:val="00073327"/>
    <w:rsid w:val="00073455"/>
    <w:rsid w:val="000734C4"/>
    <w:rsid w:val="000734FA"/>
    <w:rsid w:val="000736A6"/>
    <w:rsid w:val="00073772"/>
    <w:rsid w:val="0007378D"/>
    <w:rsid w:val="00073830"/>
    <w:rsid w:val="000738C4"/>
    <w:rsid w:val="000738E0"/>
    <w:rsid w:val="00073975"/>
    <w:rsid w:val="000739C8"/>
    <w:rsid w:val="00073C1D"/>
    <w:rsid w:val="00073C8D"/>
    <w:rsid w:val="00073D60"/>
    <w:rsid w:val="00073D6A"/>
    <w:rsid w:val="00073E9C"/>
    <w:rsid w:val="00073F68"/>
    <w:rsid w:val="00073FE1"/>
    <w:rsid w:val="0007403A"/>
    <w:rsid w:val="000741C9"/>
    <w:rsid w:val="0007420A"/>
    <w:rsid w:val="00074285"/>
    <w:rsid w:val="00074674"/>
    <w:rsid w:val="00074698"/>
    <w:rsid w:val="00074718"/>
    <w:rsid w:val="00074842"/>
    <w:rsid w:val="00074906"/>
    <w:rsid w:val="000749C3"/>
    <w:rsid w:val="00074A7C"/>
    <w:rsid w:val="00074B82"/>
    <w:rsid w:val="00074BF5"/>
    <w:rsid w:val="00074DD1"/>
    <w:rsid w:val="00074EB7"/>
    <w:rsid w:val="00074F77"/>
    <w:rsid w:val="00074FA7"/>
    <w:rsid w:val="000751E9"/>
    <w:rsid w:val="000751FC"/>
    <w:rsid w:val="00075263"/>
    <w:rsid w:val="0007527D"/>
    <w:rsid w:val="0007538E"/>
    <w:rsid w:val="00075402"/>
    <w:rsid w:val="00075564"/>
    <w:rsid w:val="0007559A"/>
    <w:rsid w:val="0007565B"/>
    <w:rsid w:val="00075864"/>
    <w:rsid w:val="00075975"/>
    <w:rsid w:val="00075A12"/>
    <w:rsid w:val="00075A6C"/>
    <w:rsid w:val="00075B21"/>
    <w:rsid w:val="00075BF2"/>
    <w:rsid w:val="00075C05"/>
    <w:rsid w:val="00075CAF"/>
    <w:rsid w:val="00075D66"/>
    <w:rsid w:val="00075E54"/>
    <w:rsid w:val="00075F7C"/>
    <w:rsid w:val="00076019"/>
    <w:rsid w:val="0007605B"/>
    <w:rsid w:val="0007613A"/>
    <w:rsid w:val="00076311"/>
    <w:rsid w:val="0007646D"/>
    <w:rsid w:val="00076528"/>
    <w:rsid w:val="0007656B"/>
    <w:rsid w:val="00076606"/>
    <w:rsid w:val="00076B68"/>
    <w:rsid w:val="00076C5C"/>
    <w:rsid w:val="00076D30"/>
    <w:rsid w:val="00076D59"/>
    <w:rsid w:val="00076E9B"/>
    <w:rsid w:val="00076F39"/>
    <w:rsid w:val="0007724B"/>
    <w:rsid w:val="0007734B"/>
    <w:rsid w:val="00077483"/>
    <w:rsid w:val="00077585"/>
    <w:rsid w:val="0007762F"/>
    <w:rsid w:val="0007769C"/>
    <w:rsid w:val="000777B1"/>
    <w:rsid w:val="000778A7"/>
    <w:rsid w:val="000779D4"/>
    <w:rsid w:val="000779FB"/>
    <w:rsid w:val="00077A6A"/>
    <w:rsid w:val="00077AD8"/>
    <w:rsid w:val="00077AE2"/>
    <w:rsid w:val="00077BFB"/>
    <w:rsid w:val="00077C5B"/>
    <w:rsid w:val="00077C78"/>
    <w:rsid w:val="00077E67"/>
    <w:rsid w:val="0008029C"/>
    <w:rsid w:val="0008037C"/>
    <w:rsid w:val="0008042D"/>
    <w:rsid w:val="0008051D"/>
    <w:rsid w:val="00080522"/>
    <w:rsid w:val="000806FE"/>
    <w:rsid w:val="000808C5"/>
    <w:rsid w:val="000808F8"/>
    <w:rsid w:val="00080951"/>
    <w:rsid w:val="00080957"/>
    <w:rsid w:val="0008096A"/>
    <w:rsid w:val="000809BC"/>
    <w:rsid w:val="00080B94"/>
    <w:rsid w:val="00080C27"/>
    <w:rsid w:val="00080D0F"/>
    <w:rsid w:val="00080DD6"/>
    <w:rsid w:val="00080E44"/>
    <w:rsid w:val="00080FC9"/>
    <w:rsid w:val="00081002"/>
    <w:rsid w:val="00081010"/>
    <w:rsid w:val="000810E0"/>
    <w:rsid w:val="00081118"/>
    <w:rsid w:val="000811DA"/>
    <w:rsid w:val="00081275"/>
    <w:rsid w:val="000812B5"/>
    <w:rsid w:val="000812F5"/>
    <w:rsid w:val="000813F7"/>
    <w:rsid w:val="00081495"/>
    <w:rsid w:val="000815B3"/>
    <w:rsid w:val="00081633"/>
    <w:rsid w:val="000816CD"/>
    <w:rsid w:val="000816E8"/>
    <w:rsid w:val="00081AAC"/>
    <w:rsid w:val="00081BE2"/>
    <w:rsid w:val="00081D9E"/>
    <w:rsid w:val="00081DAE"/>
    <w:rsid w:val="00081E5A"/>
    <w:rsid w:val="00081FE8"/>
    <w:rsid w:val="00081FED"/>
    <w:rsid w:val="00082083"/>
    <w:rsid w:val="000821F0"/>
    <w:rsid w:val="00082239"/>
    <w:rsid w:val="000822D5"/>
    <w:rsid w:val="00082305"/>
    <w:rsid w:val="00082331"/>
    <w:rsid w:val="00082388"/>
    <w:rsid w:val="000823CC"/>
    <w:rsid w:val="00082457"/>
    <w:rsid w:val="000824A8"/>
    <w:rsid w:val="000824A9"/>
    <w:rsid w:val="000824BF"/>
    <w:rsid w:val="0008260D"/>
    <w:rsid w:val="0008273B"/>
    <w:rsid w:val="0008287B"/>
    <w:rsid w:val="000828C1"/>
    <w:rsid w:val="00082993"/>
    <w:rsid w:val="000829BF"/>
    <w:rsid w:val="000829F0"/>
    <w:rsid w:val="00082BD2"/>
    <w:rsid w:val="00082C30"/>
    <w:rsid w:val="00082C38"/>
    <w:rsid w:val="00082E47"/>
    <w:rsid w:val="00082F88"/>
    <w:rsid w:val="000831FD"/>
    <w:rsid w:val="0008323D"/>
    <w:rsid w:val="0008326D"/>
    <w:rsid w:val="000832D1"/>
    <w:rsid w:val="000832EE"/>
    <w:rsid w:val="000833C2"/>
    <w:rsid w:val="000833D2"/>
    <w:rsid w:val="0008342E"/>
    <w:rsid w:val="0008345C"/>
    <w:rsid w:val="00083594"/>
    <w:rsid w:val="000836CA"/>
    <w:rsid w:val="00083771"/>
    <w:rsid w:val="00083886"/>
    <w:rsid w:val="00083A94"/>
    <w:rsid w:val="00083AA8"/>
    <w:rsid w:val="00083B61"/>
    <w:rsid w:val="00083B7B"/>
    <w:rsid w:val="00083D7A"/>
    <w:rsid w:val="00083DC8"/>
    <w:rsid w:val="00083FFC"/>
    <w:rsid w:val="000840E2"/>
    <w:rsid w:val="00084274"/>
    <w:rsid w:val="000842CC"/>
    <w:rsid w:val="000842EA"/>
    <w:rsid w:val="00084327"/>
    <w:rsid w:val="0008438B"/>
    <w:rsid w:val="000844CF"/>
    <w:rsid w:val="00084608"/>
    <w:rsid w:val="00084670"/>
    <w:rsid w:val="00084682"/>
    <w:rsid w:val="000849E7"/>
    <w:rsid w:val="00084BA3"/>
    <w:rsid w:val="00084CD5"/>
    <w:rsid w:val="00085148"/>
    <w:rsid w:val="000851E9"/>
    <w:rsid w:val="0008533D"/>
    <w:rsid w:val="0008537E"/>
    <w:rsid w:val="000853D1"/>
    <w:rsid w:val="0008541E"/>
    <w:rsid w:val="000855FD"/>
    <w:rsid w:val="00085636"/>
    <w:rsid w:val="000856E4"/>
    <w:rsid w:val="000857B6"/>
    <w:rsid w:val="00085846"/>
    <w:rsid w:val="000858C1"/>
    <w:rsid w:val="00085A99"/>
    <w:rsid w:val="00085B68"/>
    <w:rsid w:val="00085D32"/>
    <w:rsid w:val="00085E8C"/>
    <w:rsid w:val="00085E8F"/>
    <w:rsid w:val="000860E9"/>
    <w:rsid w:val="00086189"/>
    <w:rsid w:val="0008629B"/>
    <w:rsid w:val="000862F9"/>
    <w:rsid w:val="000866FA"/>
    <w:rsid w:val="0008672F"/>
    <w:rsid w:val="0008679B"/>
    <w:rsid w:val="000867A6"/>
    <w:rsid w:val="0008699C"/>
    <w:rsid w:val="00086A55"/>
    <w:rsid w:val="00086B5C"/>
    <w:rsid w:val="00086B60"/>
    <w:rsid w:val="00086DA4"/>
    <w:rsid w:val="00086E27"/>
    <w:rsid w:val="00086EA4"/>
    <w:rsid w:val="00087049"/>
    <w:rsid w:val="0008723F"/>
    <w:rsid w:val="00087408"/>
    <w:rsid w:val="000874B9"/>
    <w:rsid w:val="00087582"/>
    <w:rsid w:val="00087631"/>
    <w:rsid w:val="0008769A"/>
    <w:rsid w:val="00087712"/>
    <w:rsid w:val="00087900"/>
    <w:rsid w:val="00087912"/>
    <w:rsid w:val="00087ADA"/>
    <w:rsid w:val="00087B9E"/>
    <w:rsid w:val="00087BF7"/>
    <w:rsid w:val="00087CD7"/>
    <w:rsid w:val="00087DF9"/>
    <w:rsid w:val="00087FB1"/>
    <w:rsid w:val="00090140"/>
    <w:rsid w:val="0009025E"/>
    <w:rsid w:val="00090278"/>
    <w:rsid w:val="00090287"/>
    <w:rsid w:val="00090329"/>
    <w:rsid w:val="0009033B"/>
    <w:rsid w:val="00090401"/>
    <w:rsid w:val="000905A0"/>
    <w:rsid w:val="000905CC"/>
    <w:rsid w:val="000907DA"/>
    <w:rsid w:val="000907FF"/>
    <w:rsid w:val="00090874"/>
    <w:rsid w:val="00090888"/>
    <w:rsid w:val="0009094B"/>
    <w:rsid w:val="000909CC"/>
    <w:rsid w:val="00090B2C"/>
    <w:rsid w:val="00090BAF"/>
    <w:rsid w:val="00090BCE"/>
    <w:rsid w:val="00090C02"/>
    <w:rsid w:val="00090CF2"/>
    <w:rsid w:val="00090E7B"/>
    <w:rsid w:val="00090EF3"/>
    <w:rsid w:val="000910EC"/>
    <w:rsid w:val="00091364"/>
    <w:rsid w:val="000913AF"/>
    <w:rsid w:val="000913D9"/>
    <w:rsid w:val="0009142B"/>
    <w:rsid w:val="0009148A"/>
    <w:rsid w:val="0009148F"/>
    <w:rsid w:val="0009157D"/>
    <w:rsid w:val="000917F3"/>
    <w:rsid w:val="000917FC"/>
    <w:rsid w:val="00091859"/>
    <w:rsid w:val="00091905"/>
    <w:rsid w:val="00091A09"/>
    <w:rsid w:val="00091A6C"/>
    <w:rsid w:val="00091A94"/>
    <w:rsid w:val="00091AB2"/>
    <w:rsid w:val="00091AB6"/>
    <w:rsid w:val="00091B30"/>
    <w:rsid w:val="00091B54"/>
    <w:rsid w:val="00091C98"/>
    <w:rsid w:val="00091CC7"/>
    <w:rsid w:val="00091FB1"/>
    <w:rsid w:val="00091FE6"/>
    <w:rsid w:val="0009203E"/>
    <w:rsid w:val="000921CE"/>
    <w:rsid w:val="000921DB"/>
    <w:rsid w:val="00092274"/>
    <w:rsid w:val="00092330"/>
    <w:rsid w:val="0009235A"/>
    <w:rsid w:val="00092542"/>
    <w:rsid w:val="00092547"/>
    <w:rsid w:val="00092573"/>
    <w:rsid w:val="00092587"/>
    <w:rsid w:val="00092657"/>
    <w:rsid w:val="00092691"/>
    <w:rsid w:val="00092797"/>
    <w:rsid w:val="000929B8"/>
    <w:rsid w:val="00092A03"/>
    <w:rsid w:val="00092B60"/>
    <w:rsid w:val="00092B89"/>
    <w:rsid w:val="00092B90"/>
    <w:rsid w:val="00092BE7"/>
    <w:rsid w:val="00092C72"/>
    <w:rsid w:val="00092CC4"/>
    <w:rsid w:val="00092DF2"/>
    <w:rsid w:val="00092F12"/>
    <w:rsid w:val="00092FE2"/>
    <w:rsid w:val="00093022"/>
    <w:rsid w:val="00093100"/>
    <w:rsid w:val="0009316F"/>
    <w:rsid w:val="000932A4"/>
    <w:rsid w:val="000933E5"/>
    <w:rsid w:val="00093453"/>
    <w:rsid w:val="0009346C"/>
    <w:rsid w:val="00093490"/>
    <w:rsid w:val="0009351F"/>
    <w:rsid w:val="0009373E"/>
    <w:rsid w:val="0009395C"/>
    <w:rsid w:val="0009397E"/>
    <w:rsid w:val="00093A1A"/>
    <w:rsid w:val="00093B11"/>
    <w:rsid w:val="00093B21"/>
    <w:rsid w:val="00093B84"/>
    <w:rsid w:val="00093B97"/>
    <w:rsid w:val="00093B9D"/>
    <w:rsid w:val="00093C76"/>
    <w:rsid w:val="00093CD9"/>
    <w:rsid w:val="00094000"/>
    <w:rsid w:val="000940A0"/>
    <w:rsid w:val="000940A9"/>
    <w:rsid w:val="0009412C"/>
    <w:rsid w:val="00094133"/>
    <w:rsid w:val="00094243"/>
    <w:rsid w:val="0009427F"/>
    <w:rsid w:val="00094304"/>
    <w:rsid w:val="000944CB"/>
    <w:rsid w:val="0009466C"/>
    <w:rsid w:val="00094764"/>
    <w:rsid w:val="000947DE"/>
    <w:rsid w:val="00094847"/>
    <w:rsid w:val="00094887"/>
    <w:rsid w:val="000948D1"/>
    <w:rsid w:val="000948DA"/>
    <w:rsid w:val="00094933"/>
    <w:rsid w:val="00094957"/>
    <w:rsid w:val="000949AB"/>
    <w:rsid w:val="000949C0"/>
    <w:rsid w:val="00094A69"/>
    <w:rsid w:val="00094AD3"/>
    <w:rsid w:val="00094B0D"/>
    <w:rsid w:val="00094C0A"/>
    <w:rsid w:val="00094C15"/>
    <w:rsid w:val="00094DD9"/>
    <w:rsid w:val="00095041"/>
    <w:rsid w:val="00095092"/>
    <w:rsid w:val="0009517B"/>
    <w:rsid w:val="000951AE"/>
    <w:rsid w:val="000952D0"/>
    <w:rsid w:val="000954E1"/>
    <w:rsid w:val="00095541"/>
    <w:rsid w:val="00095558"/>
    <w:rsid w:val="0009557E"/>
    <w:rsid w:val="00095615"/>
    <w:rsid w:val="0009569B"/>
    <w:rsid w:val="00095742"/>
    <w:rsid w:val="000958BF"/>
    <w:rsid w:val="0009591E"/>
    <w:rsid w:val="00095AA0"/>
    <w:rsid w:val="00095D4C"/>
    <w:rsid w:val="00095D70"/>
    <w:rsid w:val="00095F51"/>
    <w:rsid w:val="00096026"/>
    <w:rsid w:val="000960AE"/>
    <w:rsid w:val="00096183"/>
    <w:rsid w:val="00096186"/>
    <w:rsid w:val="000962BC"/>
    <w:rsid w:val="00096354"/>
    <w:rsid w:val="0009635D"/>
    <w:rsid w:val="000965A4"/>
    <w:rsid w:val="000965D3"/>
    <w:rsid w:val="000966CF"/>
    <w:rsid w:val="0009678A"/>
    <w:rsid w:val="00096791"/>
    <w:rsid w:val="00096860"/>
    <w:rsid w:val="000968E4"/>
    <w:rsid w:val="00096946"/>
    <w:rsid w:val="00096A66"/>
    <w:rsid w:val="00096ACD"/>
    <w:rsid w:val="00096B69"/>
    <w:rsid w:val="00096BC5"/>
    <w:rsid w:val="00096C16"/>
    <w:rsid w:val="00096CA9"/>
    <w:rsid w:val="00096D1B"/>
    <w:rsid w:val="00096F03"/>
    <w:rsid w:val="00097037"/>
    <w:rsid w:val="0009705F"/>
    <w:rsid w:val="000970EF"/>
    <w:rsid w:val="00097143"/>
    <w:rsid w:val="000974C2"/>
    <w:rsid w:val="00097574"/>
    <w:rsid w:val="000975BE"/>
    <w:rsid w:val="000976EC"/>
    <w:rsid w:val="00097863"/>
    <w:rsid w:val="00097917"/>
    <w:rsid w:val="00097A42"/>
    <w:rsid w:val="00097AFE"/>
    <w:rsid w:val="00097B85"/>
    <w:rsid w:val="00097BB3"/>
    <w:rsid w:val="00097BE2"/>
    <w:rsid w:val="00097BE3"/>
    <w:rsid w:val="00097CC0"/>
    <w:rsid w:val="00097DFF"/>
    <w:rsid w:val="000A004E"/>
    <w:rsid w:val="000A0087"/>
    <w:rsid w:val="000A0334"/>
    <w:rsid w:val="000A034E"/>
    <w:rsid w:val="000A0363"/>
    <w:rsid w:val="000A04D4"/>
    <w:rsid w:val="000A04F5"/>
    <w:rsid w:val="000A0505"/>
    <w:rsid w:val="000A05AC"/>
    <w:rsid w:val="000A07C6"/>
    <w:rsid w:val="000A0802"/>
    <w:rsid w:val="000A095F"/>
    <w:rsid w:val="000A0A45"/>
    <w:rsid w:val="000A0A90"/>
    <w:rsid w:val="000A0B58"/>
    <w:rsid w:val="000A0CE5"/>
    <w:rsid w:val="000A0EF2"/>
    <w:rsid w:val="000A0F38"/>
    <w:rsid w:val="000A10DA"/>
    <w:rsid w:val="000A1246"/>
    <w:rsid w:val="000A12C5"/>
    <w:rsid w:val="000A1306"/>
    <w:rsid w:val="000A134F"/>
    <w:rsid w:val="000A13CC"/>
    <w:rsid w:val="000A140E"/>
    <w:rsid w:val="000A14AF"/>
    <w:rsid w:val="000A1509"/>
    <w:rsid w:val="000A15AE"/>
    <w:rsid w:val="000A1610"/>
    <w:rsid w:val="000A16B7"/>
    <w:rsid w:val="000A1792"/>
    <w:rsid w:val="000A17E3"/>
    <w:rsid w:val="000A1A8E"/>
    <w:rsid w:val="000A1B1E"/>
    <w:rsid w:val="000A1BC4"/>
    <w:rsid w:val="000A1BF2"/>
    <w:rsid w:val="000A1CAF"/>
    <w:rsid w:val="000A1DC0"/>
    <w:rsid w:val="000A1E6B"/>
    <w:rsid w:val="000A1EA6"/>
    <w:rsid w:val="000A2126"/>
    <w:rsid w:val="000A216C"/>
    <w:rsid w:val="000A21EF"/>
    <w:rsid w:val="000A224B"/>
    <w:rsid w:val="000A2429"/>
    <w:rsid w:val="000A242B"/>
    <w:rsid w:val="000A247A"/>
    <w:rsid w:val="000A2645"/>
    <w:rsid w:val="000A2670"/>
    <w:rsid w:val="000A2715"/>
    <w:rsid w:val="000A2A1B"/>
    <w:rsid w:val="000A2A5B"/>
    <w:rsid w:val="000A2A69"/>
    <w:rsid w:val="000A2AE6"/>
    <w:rsid w:val="000A2B51"/>
    <w:rsid w:val="000A2E0B"/>
    <w:rsid w:val="000A2E2C"/>
    <w:rsid w:val="000A2E5C"/>
    <w:rsid w:val="000A2FB1"/>
    <w:rsid w:val="000A30AA"/>
    <w:rsid w:val="000A32BB"/>
    <w:rsid w:val="000A33B1"/>
    <w:rsid w:val="000A34F8"/>
    <w:rsid w:val="000A35C4"/>
    <w:rsid w:val="000A361B"/>
    <w:rsid w:val="000A368E"/>
    <w:rsid w:val="000A3787"/>
    <w:rsid w:val="000A37D7"/>
    <w:rsid w:val="000A381D"/>
    <w:rsid w:val="000A3C64"/>
    <w:rsid w:val="000A3CF5"/>
    <w:rsid w:val="000A3D99"/>
    <w:rsid w:val="000A3E90"/>
    <w:rsid w:val="000A4128"/>
    <w:rsid w:val="000A4310"/>
    <w:rsid w:val="000A44A8"/>
    <w:rsid w:val="000A45AA"/>
    <w:rsid w:val="000A45DE"/>
    <w:rsid w:val="000A461E"/>
    <w:rsid w:val="000A46D9"/>
    <w:rsid w:val="000A4760"/>
    <w:rsid w:val="000A4805"/>
    <w:rsid w:val="000A4963"/>
    <w:rsid w:val="000A4967"/>
    <w:rsid w:val="000A49A0"/>
    <w:rsid w:val="000A49C1"/>
    <w:rsid w:val="000A4A2D"/>
    <w:rsid w:val="000A4A6A"/>
    <w:rsid w:val="000A4AAE"/>
    <w:rsid w:val="000A4B3C"/>
    <w:rsid w:val="000A4B77"/>
    <w:rsid w:val="000A4B90"/>
    <w:rsid w:val="000A4B9D"/>
    <w:rsid w:val="000A4CE0"/>
    <w:rsid w:val="000A50E5"/>
    <w:rsid w:val="000A5291"/>
    <w:rsid w:val="000A5371"/>
    <w:rsid w:val="000A5623"/>
    <w:rsid w:val="000A5789"/>
    <w:rsid w:val="000A5E7D"/>
    <w:rsid w:val="000A60D5"/>
    <w:rsid w:val="000A614C"/>
    <w:rsid w:val="000A61E3"/>
    <w:rsid w:val="000A6200"/>
    <w:rsid w:val="000A62D6"/>
    <w:rsid w:val="000A6333"/>
    <w:rsid w:val="000A63F1"/>
    <w:rsid w:val="000A6435"/>
    <w:rsid w:val="000A643F"/>
    <w:rsid w:val="000A646E"/>
    <w:rsid w:val="000A66BD"/>
    <w:rsid w:val="000A66E3"/>
    <w:rsid w:val="000A68F5"/>
    <w:rsid w:val="000A6980"/>
    <w:rsid w:val="000A6AA6"/>
    <w:rsid w:val="000A6B10"/>
    <w:rsid w:val="000A6B61"/>
    <w:rsid w:val="000A6BC2"/>
    <w:rsid w:val="000A6C50"/>
    <w:rsid w:val="000A6CBA"/>
    <w:rsid w:val="000A6E0F"/>
    <w:rsid w:val="000A6F2C"/>
    <w:rsid w:val="000A71BB"/>
    <w:rsid w:val="000A7233"/>
    <w:rsid w:val="000A7314"/>
    <w:rsid w:val="000A7386"/>
    <w:rsid w:val="000A7395"/>
    <w:rsid w:val="000A75CE"/>
    <w:rsid w:val="000A776D"/>
    <w:rsid w:val="000A7AE5"/>
    <w:rsid w:val="000A7D13"/>
    <w:rsid w:val="000A7D7E"/>
    <w:rsid w:val="000A7EE2"/>
    <w:rsid w:val="000B0085"/>
    <w:rsid w:val="000B01EF"/>
    <w:rsid w:val="000B0278"/>
    <w:rsid w:val="000B04FD"/>
    <w:rsid w:val="000B0511"/>
    <w:rsid w:val="000B0589"/>
    <w:rsid w:val="000B0591"/>
    <w:rsid w:val="000B05B1"/>
    <w:rsid w:val="000B06D9"/>
    <w:rsid w:val="000B075D"/>
    <w:rsid w:val="000B07AA"/>
    <w:rsid w:val="000B08AD"/>
    <w:rsid w:val="000B099F"/>
    <w:rsid w:val="000B09EF"/>
    <w:rsid w:val="000B0A03"/>
    <w:rsid w:val="000B0A83"/>
    <w:rsid w:val="000B0AD9"/>
    <w:rsid w:val="000B0AE3"/>
    <w:rsid w:val="000B0CEC"/>
    <w:rsid w:val="000B0ECA"/>
    <w:rsid w:val="000B105F"/>
    <w:rsid w:val="000B10F4"/>
    <w:rsid w:val="000B11FA"/>
    <w:rsid w:val="000B1226"/>
    <w:rsid w:val="000B1231"/>
    <w:rsid w:val="000B12C0"/>
    <w:rsid w:val="000B1328"/>
    <w:rsid w:val="000B1637"/>
    <w:rsid w:val="000B1722"/>
    <w:rsid w:val="000B1879"/>
    <w:rsid w:val="000B1884"/>
    <w:rsid w:val="000B18DF"/>
    <w:rsid w:val="000B1C9E"/>
    <w:rsid w:val="000B1D65"/>
    <w:rsid w:val="000B1D7D"/>
    <w:rsid w:val="000B1DC5"/>
    <w:rsid w:val="000B1F5B"/>
    <w:rsid w:val="000B2166"/>
    <w:rsid w:val="000B224B"/>
    <w:rsid w:val="000B22A2"/>
    <w:rsid w:val="000B248D"/>
    <w:rsid w:val="000B2520"/>
    <w:rsid w:val="000B2574"/>
    <w:rsid w:val="000B267A"/>
    <w:rsid w:val="000B27A6"/>
    <w:rsid w:val="000B287F"/>
    <w:rsid w:val="000B28BB"/>
    <w:rsid w:val="000B2BE2"/>
    <w:rsid w:val="000B2C4B"/>
    <w:rsid w:val="000B2C85"/>
    <w:rsid w:val="000B2E06"/>
    <w:rsid w:val="000B2EB5"/>
    <w:rsid w:val="000B2FF5"/>
    <w:rsid w:val="000B303E"/>
    <w:rsid w:val="000B3137"/>
    <w:rsid w:val="000B3153"/>
    <w:rsid w:val="000B32C4"/>
    <w:rsid w:val="000B33BF"/>
    <w:rsid w:val="000B33E6"/>
    <w:rsid w:val="000B3440"/>
    <w:rsid w:val="000B34E3"/>
    <w:rsid w:val="000B3559"/>
    <w:rsid w:val="000B36A8"/>
    <w:rsid w:val="000B36EF"/>
    <w:rsid w:val="000B37CF"/>
    <w:rsid w:val="000B3AB2"/>
    <w:rsid w:val="000B3B40"/>
    <w:rsid w:val="000B3B5C"/>
    <w:rsid w:val="000B3B6A"/>
    <w:rsid w:val="000B3C57"/>
    <w:rsid w:val="000B3D64"/>
    <w:rsid w:val="000B3DB4"/>
    <w:rsid w:val="000B3F42"/>
    <w:rsid w:val="000B413E"/>
    <w:rsid w:val="000B4259"/>
    <w:rsid w:val="000B42CD"/>
    <w:rsid w:val="000B4364"/>
    <w:rsid w:val="000B437E"/>
    <w:rsid w:val="000B43C0"/>
    <w:rsid w:val="000B44DD"/>
    <w:rsid w:val="000B45B3"/>
    <w:rsid w:val="000B4658"/>
    <w:rsid w:val="000B4691"/>
    <w:rsid w:val="000B4917"/>
    <w:rsid w:val="000B4971"/>
    <w:rsid w:val="000B49A2"/>
    <w:rsid w:val="000B4BDF"/>
    <w:rsid w:val="000B4D6E"/>
    <w:rsid w:val="000B4ECA"/>
    <w:rsid w:val="000B4EE7"/>
    <w:rsid w:val="000B4F0F"/>
    <w:rsid w:val="000B4FE8"/>
    <w:rsid w:val="000B524F"/>
    <w:rsid w:val="000B52AE"/>
    <w:rsid w:val="000B52CC"/>
    <w:rsid w:val="000B5347"/>
    <w:rsid w:val="000B535A"/>
    <w:rsid w:val="000B545E"/>
    <w:rsid w:val="000B565D"/>
    <w:rsid w:val="000B56E9"/>
    <w:rsid w:val="000B57C0"/>
    <w:rsid w:val="000B57F6"/>
    <w:rsid w:val="000B5A36"/>
    <w:rsid w:val="000B5B47"/>
    <w:rsid w:val="000B5BE0"/>
    <w:rsid w:val="000B5CA3"/>
    <w:rsid w:val="000B5DAE"/>
    <w:rsid w:val="000B5EEB"/>
    <w:rsid w:val="000B5F51"/>
    <w:rsid w:val="000B5F6E"/>
    <w:rsid w:val="000B61E5"/>
    <w:rsid w:val="000B638E"/>
    <w:rsid w:val="000B641B"/>
    <w:rsid w:val="000B641F"/>
    <w:rsid w:val="000B65B2"/>
    <w:rsid w:val="000B65BA"/>
    <w:rsid w:val="000B683B"/>
    <w:rsid w:val="000B68AB"/>
    <w:rsid w:val="000B6900"/>
    <w:rsid w:val="000B6B47"/>
    <w:rsid w:val="000B6B90"/>
    <w:rsid w:val="000B6B9E"/>
    <w:rsid w:val="000B6DF6"/>
    <w:rsid w:val="000B6E0A"/>
    <w:rsid w:val="000B6ECD"/>
    <w:rsid w:val="000B6F1A"/>
    <w:rsid w:val="000B7014"/>
    <w:rsid w:val="000B707D"/>
    <w:rsid w:val="000B7384"/>
    <w:rsid w:val="000B745E"/>
    <w:rsid w:val="000B749B"/>
    <w:rsid w:val="000B74D3"/>
    <w:rsid w:val="000B75AA"/>
    <w:rsid w:val="000B7765"/>
    <w:rsid w:val="000B7766"/>
    <w:rsid w:val="000B77FA"/>
    <w:rsid w:val="000B7972"/>
    <w:rsid w:val="000B7981"/>
    <w:rsid w:val="000B7A3A"/>
    <w:rsid w:val="000B7B61"/>
    <w:rsid w:val="000B7B75"/>
    <w:rsid w:val="000B7CD9"/>
    <w:rsid w:val="000B7D42"/>
    <w:rsid w:val="000B7D5C"/>
    <w:rsid w:val="000B7EB0"/>
    <w:rsid w:val="000B7F59"/>
    <w:rsid w:val="000B7F5B"/>
    <w:rsid w:val="000B7F82"/>
    <w:rsid w:val="000B7FD8"/>
    <w:rsid w:val="000B7FE4"/>
    <w:rsid w:val="000C00C9"/>
    <w:rsid w:val="000C0126"/>
    <w:rsid w:val="000C0168"/>
    <w:rsid w:val="000C033D"/>
    <w:rsid w:val="000C0472"/>
    <w:rsid w:val="000C06A7"/>
    <w:rsid w:val="000C0957"/>
    <w:rsid w:val="000C09DD"/>
    <w:rsid w:val="000C0A72"/>
    <w:rsid w:val="000C0B0C"/>
    <w:rsid w:val="000C0B5E"/>
    <w:rsid w:val="000C0BE2"/>
    <w:rsid w:val="000C0CC0"/>
    <w:rsid w:val="000C0DC3"/>
    <w:rsid w:val="000C0E29"/>
    <w:rsid w:val="000C0F2C"/>
    <w:rsid w:val="000C104F"/>
    <w:rsid w:val="000C15EE"/>
    <w:rsid w:val="000C163B"/>
    <w:rsid w:val="000C1702"/>
    <w:rsid w:val="000C1A88"/>
    <w:rsid w:val="000C1B3D"/>
    <w:rsid w:val="000C1BDE"/>
    <w:rsid w:val="000C1F5F"/>
    <w:rsid w:val="000C2050"/>
    <w:rsid w:val="000C2158"/>
    <w:rsid w:val="000C21EA"/>
    <w:rsid w:val="000C221C"/>
    <w:rsid w:val="000C223C"/>
    <w:rsid w:val="000C2288"/>
    <w:rsid w:val="000C252D"/>
    <w:rsid w:val="000C261D"/>
    <w:rsid w:val="000C29A5"/>
    <w:rsid w:val="000C2ABA"/>
    <w:rsid w:val="000C2C3F"/>
    <w:rsid w:val="000C2FBE"/>
    <w:rsid w:val="000C3038"/>
    <w:rsid w:val="000C31D4"/>
    <w:rsid w:val="000C32BC"/>
    <w:rsid w:val="000C3310"/>
    <w:rsid w:val="000C33D3"/>
    <w:rsid w:val="000C347B"/>
    <w:rsid w:val="000C35E8"/>
    <w:rsid w:val="000C3827"/>
    <w:rsid w:val="000C393D"/>
    <w:rsid w:val="000C398D"/>
    <w:rsid w:val="000C3BDF"/>
    <w:rsid w:val="000C3D76"/>
    <w:rsid w:val="000C3D88"/>
    <w:rsid w:val="000C3EB5"/>
    <w:rsid w:val="000C3F37"/>
    <w:rsid w:val="000C3FBC"/>
    <w:rsid w:val="000C3FE7"/>
    <w:rsid w:val="000C4039"/>
    <w:rsid w:val="000C423C"/>
    <w:rsid w:val="000C42C0"/>
    <w:rsid w:val="000C431E"/>
    <w:rsid w:val="000C457D"/>
    <w:rsid w:val="000C45AA"/>
    <w:rsid w:val="000C486E"/>
    <w:rsid w:val="000C4922"/>
    <w:rsid w:val="000C4943"/>
    <w:rsid w:val="000C49D7"/>
    <w:rsid w:val="000C4C5B"/>
    <w:rsid w:val="000C4D56"/>
    <w:rsid w:val="000C4DFA"/>
    <w:rsid w:val="000C5025"/>
    <w:rsid w:val="000C5029"/>
    <w:rsid w:val="000C50F3"/>
    <w:rsid w:val="000C51B6"/>
    <w:rsid w:val="000C553A"/>
    <w:rsid w:val="000C55B1"/>
    <w:rsid w:val="000C5609"/>
    <w:rsid w:val="000C566E"/>
    <w:rsid w:val="000C566F"/>
    <w:rsid w:val="000C56B1"/>
    <w:rsid w:val="000C570E"/>
    <w:rsid w:val="000C59CF"/>
    <w:rsid w:val="000C5A0B"/>
    <w:rsid w:val="000C5BA7"/>
    <w:rsid w:val="000C5C01"/>
    <w:rsid w:val="000C5C4B"/>
    <w:rsid w:val="000C5CBC"/>
    <w:rsid w:val="000C5EFC"/>
    <w:rsid w:val="000C6053"/>
    <w:rsid w:val="000C62EC"/>
    <w:rsid w:val="000C63E9"/>
    <w:rsid w:val="000C64D4"/>
    <w:rsid w:val="000C651C"/>
    <w:rsid w:val="000C652F"/>
    <w:rsid w:val="000C660F"/>
    <w:rsid w:val="000C6635"/>
    <w:rsid w:val="000C6741"/>
    <w:rsid w:val="000C67D9"/>
    <w:rsid w:val="000C67ED"/>
    <w:rsid w:val="000C6891"/>
    <w:rsid w:val="000C6AA8"/>
    <w:rsid w:val="000C6B62"/>
    <w:rsid w:val="000C6B6B"/>
    <w:rsid w:val="000C6C19"/>
    <w:rsid w:val="000C6F1E"/>
    <w:rsid w:val="000C6FB6"/>
    <w:rsid w:val="000C7154"/>
    <w:rsid w:val="000C7157"/>
    <w:rsid w:val="000C7392"/>
    <w:rsid w:val="000C73C8"/>
    <w:rsid w:val="000C7478"/>
    <w:rsid w:val="000C75BA"/>
    <w:rsid w:val="000C75F9"/>
    <w:rsid w:val="000C7723"/>
    <w:rsid w:val="000C7740"/>
    <w:rsid w:val="000C7791"/>
    <w:rsid w:val="000C77A3"/>
    <w:rsid w:val="000C77A9"/>
    <w:rsid w:val="000C7826"/>
    <w:rsid w:val="000C7986"/>
    <w:rsid w:val="000C7A10"/>
    <w:rsid w:val="000C7A5C"/>
    <w:rsid w:val="000C7B13"/>
    <w:rsid w:val="000C7B8D"/>
    <w:rsid w:val="000C7BA9"/>
    <w:rsid w:val="000C7D29"/>
    <w:rsid w:val="000C7E1D"/>
    <w:rsid w:val="000C7EF4"/>
    <w:rsid w:val="000C7F4D"/>
    <w:rsid w:val="000D0386"/>
    <w:rsid w:val="000D0439"/>
    <w:rsid w:val="000D0450"/>
    <w:rsid w:val="000D0467"/>
    <w:rsid w:val="000D0476"/>
    <w:rsid w:val="000D048B"/>
    <w:rsid w:val="000D0511"/>
    <w:rsid w:val="000D0598"/>
    <w:rsid w:val="000D05AC"/>
    <w:rsid w:val="000D0657"/>
    <w:rsid w:val="000D06BA"/>
    <w:rsid w:val="000D06D2"/>
    <w:rsid w:val="000D06EF"/>
    <w:rsid w:val="000D0736"/>
    <w:rsid w:val="000D07FD"/>
    <w:rsid w:val="000D0B12"/>
    <w:rsid w:val="000D0D42"/>
    <w:rsid w:val="000D0D8F"/>
    <w:rsid w:val="000D0FCF"/>
    <w:rsid w:val="000D10F1"/>
    <w:rsid w:val="000D1182"/>
    <w:rsid w:val="000D1189"/>
    <w:rsid w:val="000D120F"/>
    <w:rsid w:val="000D12DE"/>
    <w:rsid w:val="000D1410"/>
    <w:rsid w:val="000D14A7"/>
    <w:rsid w:val="000D1636"/>
    <w:rsid w:val="000D17E9"/>
    <w:rsid w:val="000D18A7"/>
    <w:rsid w:val="000D192D"/>
    <w:rsid w:val="000D1C77"/>
    <w:rsid w:val="000D1CDD"/>
    <w:rsid w:val="000D1D75"/>
    <w:rsid w:val="000D1EDF"/>
    <w:rsid w:val="000D1FB3"/>
    <w:rsid w:val="000D2071"/>
    <w:rsid w:val="000D208D"/>
    <w:rsid w:val="000D20AB"/>
    <w:rsid w:val="000D20CD"/>
    <w:rsid w:val="000D220D"/>
    <w:rsid w:val="000D230C"/>
    <w:rsid w:val="000D239E"/>
    <w:rsid w:val="000D2457"/>
    <w:rsid w:val="000D2463"/>
    <w:rsid w:val="000D2481"/>
    <w:rsid w:val="000D2543"/>
    <w:rsid w:val="000D25B2"/>
    <w:rsid w:val="000D25EB"/>
    <w:rsid w:val="000D2716"/>
    <w:rsid w:val="000D27EB"/>
    <w:rsid w:val="000D2920"/>
    <w:rsid w:val="000D2A22"/>
    <w:rsid w:val="000D2AD4"/>
    <w:rsid w:val="000D2B0B"/>
    <w:rsid w:val="000D2B39"/>
    <w:rsid w:val="000D2CB1"/>
    <w:rsid w:val="000D2D6F"/>
    <w:rsid w:val="000D2D7A"/>
    <w:rsid w:val="000D2DE2"/>
    <w:rsid w:val="000D2EBD"/>
    <w:rsid w:val="000D2F23"/>
    <w:rsid w:val="000D3006"/>
    <w:rsid w:val="000D304C"/>
    <w:rsid w:val="000D30E1"/>
    <w:rsid w:val="000D30FC"/>
    <w:rsid w:val="000D314C"/>
    <w:rsid w:val="000D31AA"/>
    <w:rsid w:val="000D31B1"/>
    <w:rsid w:val="000D323A"/>
    <w:rsid w:val="000D324E"/>
    <w:rsid w:val="000D3486"/>
    <w:rsid w:val="000D34E3"/>
    <w:rsid w:val="000D3545"/>
    <w:rsid w:val="000D356C"/>
    <w:rsid w:val="000D356D"/>
    <w:rsid w:val="000D357F"/>
    <w:rsid w:val="000D364D"/>
    <w:rsid w:val="000D3ABD"/>
    <w:rsid w:val="000D3C96"/>
    <w:rsid w:val="000D3D25"/>
    <w:rsid w:val="000D3D2F"/>
    <w:rsid w:val="000D3F98"/>
    <w:rsid w:val="000D3FAF"/>
    <w:rsid w:val="000D3FE8"/>
    <w:rsid w:val="000D4030"/>
    <w:rsid w:val="000D403A"/>
    <w:rsid w:val="000D40C9"/>
    <w:rsid w:val="000D4219"/>
    <w:rsid w:val="000D4461"/>
    <w:rsid w:val="000D4494"/>
    <w:rsid w:val="000D44B2"/>
    <w:rsid w:val="000D4647"/>
    <w:rsid w:val="000D4786"/>
    <w:rsid w:val="000D493A"/>
    <w:rsid w:val="000D49AF"/>
    <w:rsid w:val="000D4ABF"/>
    <w:rsid w:val="000D4BDD"/>
    <w:rsid w:val="000D4E13"/>
    <w:rsid w:val="000D51D5"/>
    <w:rsid w:val="000D5250"/>
    <w:rsid w:val="000D5379"/>
    <w:rsid w:val="000D544C"/>
    <w:rsid w:val="000D5464"/>
    <w:rsid w:val="000D5584"/>
    <w:rsid w:val="000D55BF"/>
    <w:rsid w:val="000D5640"/>
    <w:rsid w:val="000D584E"/>
    <w:rsid w:val="000D588C"/>
    <w:rsid w:val="000D59B2"/>
    <w:rsid w:val="000D5B20"/>
    <w:rsid w:val="000D5C1B"/>
    <w:rsid w:val="000D5D16"/>
    <w:rsid w:val="000D5D2B"/>
    <w:rsid w:val="000D5D61"/>
    <w:rsid w:val="000D5DE7"/>
    <w:rsid w:val="000D5F5C"/>
    <w:rsid w:val="000D6062"/>
    <w:rsid w:val="000D60AF"/>
    <w:rsid w:val="000D60E9"/>
    <w:rsid w:val="000D614D"/>
    <w:rsid w:val="000D6201"/>
    <w:rsid w:val="000D622C"/>
    <w:rsid w:val="000D62A0"/>
    <w:rsid w:val="000D64E5"/>
    <w:rsid w:val="000D6557"/>
    <w:rsid w:val="000D66EF"/>
    <w:rsid w:val="000D66F9"/>
    <w:rsid w:val="000D678D"/>
    <w:rsid w:val="000D68E6"/>
    <w:rsid w:val="000D69ED"/>
    <w:rsid w:val="000D6EB3"/>
    <w:rsid w:val="000D724D"/>
    <w:rsid w:val="000D7262"/>
    <w:rsid w:val="000D72B3"/>
    <w:rsid w:val="000D72D5"/>
    <w:rsid w:val="000D7323"/>
    <w:rsid w:val="000D7345"/>
    <w:rsid w:val="000D738E"/>
    <w:rsid w:val="000D75C1"/>
    <w:rsid w:val="000D75F0"/>
    <w:rsid w:val="000D7785"/>
    <w:rsid w:val="000D7797"/>
    <w:rsid w:val="000D7819"/>
    <w:rsid w:val="000D79C1"/>
    <w:rsid w:val="000D7AF0"/>
    <w:rsid w:val="000D7B67"/>
    <w:rsid w:val="000D7B94"/>
    <w:rsid w:val="000D7BBF"/>
    <w:rsid w:val="000D7C53"/>
    <w:rsid w:val="000D7CE7"/>
    <w:rsid w:val="000D7FE4"/>
    <w:rsid w:val="000E000A"/>
    <w:rsid w:val="000E0047"/>
    <w:rsid w:val="000E0089"/>
    <w:rsid w:val="000E0125"/>
    <w:rsid w:val="000E02E6"/>
    <w:rsid w:val="000E02EE"/>
    <w:rsid w:val="000E03FD"/>
    <w:rsid w:val="000E041C"/>
    <w:rsid w:val="000E0429"/>
    <w:rsid w:val="000E0437"/>
    <w:rsid w:val="000E04A5"/>
    <w:rsid w:val="000E059A"/>
    <w:rsid w:val="000E063A"/>
    <w:rsid w:val="000E0776"/>
    <w:rsid w:val="000E08C1"/>
    <w:rsid w:val="000E08FD"/>
    <w:rsid w:val="000E09C4"/>
    <w:rsid w:val="000E0A4E"/>
    <w:rsid w:val="000E0AF3"/>
    <w:rsid w:val="000E0B92"/>
    <w:rsid w:val="000E0B9A"/>
    <w:rsid w:val="000E0C8B"/>
    <w:rsid w:val="000E0D6D"/>
    <w:rsid w:val="000E0E30"/>
    <w:rsid w:val="000E0EEB"/>
    <w:rsid w:val="000E0FA1"/>
    <w:rsid w:val="000E10A8"/>
    <w:rsid w:val="000E1119"/>
    <w:rsid w:val="000E1129"/>
    <w:rsid w:val="000E11B4"/>
    <w:rsid w:val="000E11E4"/>
    <w:rsid w:val="000E1222"/>
    <w:rsid w:val="000E1389"/>
    <w:rsid w:val="000E1445"/>
    <w:rsid w:val="000E1453"/>
    <w:rsid w:val="000E14B7"/>
    <w:rsid w:val="000E1581"/>
    <w:rsid w:val="000E1630"/>
    <w:rsid w:val="000E1714"/>
    <w:rsid w:val="000E1729"/>
    <w:rsid w:val="000E175D"/>
    <w:rsid w:val="000E1A2B"/>
    <w:rsid w:val="000E1B43"/>
    <w:rsid w:val="000E1CED"/>
    <w:rsid w:val="000E1D3C"/>
    <w:rsid w:val="000E1D72"/>
    <w:rsid w:val="000E1E20"/>
    <w:rsid w:val="000E1F51"/>
    <w:rsid w:val="000E204C"/>
    <w:rsid w:val="000E216E"/>
    <w:rsid w:val="000E231E"/>
    <w:rsid w:val="000E245F"/>
    <w:rsid w:val="000E26E9"/>
    <w:rsid w:val="000E282F"/>
    <w:rsid w:val="000E287F"/>
    <w:rsid w:val="000E2A8C"/>
    <w:rsid w:val="000E2CD0"/>
    <w:rsid w:val="000E2DCB"/>
    <w:rsid w:val="000E2EA6"/>
    <w:rsid w:val="000E2F3F"/>
    <w:rsid w:val="000E31A5"/>
    <w:rsid w:val="000E32CD"/>
    <w:rsid w:val="000E32D7"/>
    <w:rsid w:val="000E33D1"/>
    <w:rsid w:val="000E35AC"/>
    <w:rsid w:val="000E3639"/>
    <w:rsid w:val="000E3657"/>
    <w:rsid w:val="000E3746"/>
    <w:rsid w:val="000E37A3"/>
    <w:rsid w:val="000E37CE"/>
    <w:rsid w:val="000E37F2"/>
    <w:rsid w:val="000E3827"/>
    <w:rsid w:val="000E3831"/>
    <w:rsid w:val="000E38BD"/>
    <w:rsid w:val="000E3974"/>
    <w:rsid w:val="000E39CD"/>
    <w:rsid w:val="000E3A23"/>
    <w:rsid w:val="000E3B5F"/>
    <w:rsid w:val="000E3C9E"/>
    <w:rsid w:val="000E3CE1"/>
    <w:rsid w:val="000E3CF6"/>
    <w:rsid w:val="000E3E80"/>
    <w:rsid w:val="000E3F4F"/>
    <w:rsid w:val="000E41B8"/>
    <w:rsid w:val="000E41D0"/>
    <w:rsid w:val="000E41FB"/>
    <w:rsid w:val="000E4230"/>
    <w:rsid w:val="000E4248"/>
    <w:rsid w:val="000E4324"/>
    <w:rsid w:val="000E437F"/>
    <w:rsid w:val="000E43DF"/>
    <w:rsid w:val="000E4656"/>
    <w:rsid w:val="000E47CC"/>
    <w:rsid w:val="000E4890"/>
    <w:rsid w:val="000E48B4"/>
    <w:rsid w:val="000E4985"/>
    <w:rsid w:val="000E4AFA"/>
    <w:rsid w:val="000E4AFD"/>
    <w:rsid w:val="000E4AFF"/>
    <w:rsid w:val="000E4B24"/>
    <w:rsid w:val="000E4D68"/>
    <w:rsid w:val="000E4D9C"/>
    <w:rsid w:val="000E4DDC"/>
    <w:rsid w:val="000E4E99"/>
    <w:rsid w:val="000E4F0C"/>
    <w:rsid w:val="000E50DF"/>
    <w:rsid w:val="000E5128"/>
    <w:rsid w:val="000E5154"/>
    <w:rsid w:val="000E51C9"/>
    <w:rsid w:val="000E538A"/>
    <w:rsid w:val="000E56A3"/>
    <w:rsid w:val="000E56B2"/>
    <w:rsid w:val="000E56E3"/>
    <w:rsid w:val="000E57CD"/>
    <w:rsid w:val="000E58E1"/>
    <w:rsid w:val="000E5904"/>
    <w:rsid w:val="000E5983"/>
    <w:rsid w:val="000E5B39"/>
    <w:rsid w:val="000E5BD5"/>
    <w:rsid w:val="000E5BF2"/>
    <w:rsid w:val="000E5CAB"/>
    <w:rsid w:val="000E5DA2"/>
    <w:rsid w:val="000E5E10"/>
    <w:rsid w:val="000E604C"/>
    <w:rsid w:val="000E61B1"/>
    <w:rsid w:val="000E6223"/>
    <w:rsid w:val="000E62AA"/>
    <w:rsid w:val="000E62D6"/>
    <w:rsid w:val="000E6336"/>
    <w:rsid w:val="000E63F2"/>
    <w:rsid w:val="000E6404"/>
    <w:rsid w:val="000E6490"/>
    <w:rsid w:val="000E666D"/>
    <w:rsid w:val="000E66B4"/>
    <w:rsid w:val="000E68C6"/>
    <w:rsid w:val="000E68D2"/>
    <w:rsid w:val="000E6C62"/>
    <w:rsid w:val="000E6CFF"/>
    <w:rsid w:val="000E7157"/>
    <w:rsid w:val="000E73E7"/>
    <w:rsid w:val="000E7482"/>
    <w:rsid w:val="000E7519"/>
    <w:rsid w:val="000E76BD"/>
    <w:rsid w:val="000E76E1"/>
    <w:rsid w:val="000E77A9"/>
    <w:rsid w:val="000E77B8"/>
    <w:rsid w:val="000E77E8"/>
    <w:rsid w:val="000E78B6"/>
    <w:rsid w:val="000E79D9"/>
    <w:rsid w:val="000E7D3C"/>
    <w:rsid w:val="000E7ECF"/>
    <w:rsid w:val="000F0120"/>
    <w:rsid w:val="000F0131"/>
    <w:rsid w:val="000F0430"/>
    <w:rsid w:val="000F05DF"/>
    <w:rsid w:val="000F073D"/>
    <w:rsid w:val="000F07C1"/>
    <w:rsid w:val="000F09A0"/>
    <w:rsid w:val="000F09EB"/>
    <w:rsid w:val="000F0AAE"/>
    <w:rsid w:val="000F0AE2"/>
    <w:rsid w:val="000F0C3E"/>
    <w:rsid w:val="000F0E8E"/>
    <w:rsid w:val="000F0EB5"/>
    <w:rsid w:val="000F0F62"/>
    <w:rsid w:val="000F0FA3"/>
    <w:rsid w:val="000F0FC5"/>
    <w:rsid w:val="000F0FE1"/>
    <w:rsid w:val="000F1037"/>
    <w:rsid w:val="000F115A"/>
    <w:rsid w:val="000F1332"/>
    <w:rsid w:val="000F166F"/>
    <w:rsid w:val="000F177F"/>
    <w:rsid w:val="000F183D"/>
    <w:rsid w:val="000F193A"/>
    <w:rsid w:val="000F1942"/>
    <w:rsid w:val="000F197B"/>
    <w:rsid w:val="000F1A47"/>
    <w:rsid w:val="000F1B26"/>
    <w:rsid w:val="000F1D07"/>
    <w:rsid w:val="000F1E37"/>
    <w:rsid w:val="000F1FFE"/>
    <w:rsid w:val="000F20AB"/>
    <w:rsid w:val="000F20FA"/>
    <w:rsid w:val="000F2126"/>
    <w:rsid w:val="000F2217"/>
    <w:rsid w:val="000F2246"/>
    <w:rsid w:val="000F233F"/>
    <w:rsid w:val="000F23A5"/>
    <w:rsid w:val="000F23FA"/>
    <w:rsid w:val="000F26B2"/>
    <w:rsid w:val="000F26CF"/>
    <w:rsid w:val="000F2772"/>
    <w:rsid w:val="000F27B6"/>
    <w:rsid w:val="000F2977"/>
    <w:rsid w:val="000F2C9B"/>
    <w:rsid w:val="000F2CF4"/>
    <w:rsid w:val="000F2CF7"/>
    <w:rsid w:val="000F2CFC"/>
    <w:rsid w:val="000F2F12"/>
    <w:rsid w:val="000F2F83"/>
    <w:rsid w:val="000F2FF5"/>
    <w:rsid w:val="000F3090"/>
    <w:rsid w:val="000F319C"/>
    <w:rsid w:val="000F3229"/>
    <w:rsid w:val="000F3356"/>
    <w:rsid w:val="000F34CC"/>
    <w:rsid w:val="000F3540"/>
    <w:rsid w:val="000F3568"/>
    <w:rsid w:val="000F3582"/>
    <w:rsid w:val="000F35E0"/>
    <w:rsid w:val="000F35E2"/>
    <w:rsid w:val="000F36DC"/>
    <w:rsid w:val="000F36E2"/>
    <w:rsid w:val="000F3860"/>
    <w:rsid w:val="000F3985"/>
    <w:rsid w:val="000F39FC"/>
    <w:rsid w:val="000F3B38"/>
    <w:rsid w:val="000F3C85"/>
    <w:rsid w:val="000F4211"/>
    <w:rsid w:val="000F4251"/>
    <w:rsid w:val="000F42A5"/>
    <w:rsid w:val="000F4386"/>
    <w:rsid w:val="000F4545"/>
    <w:rsid w:val="000F455A"/>
    <w:rsid w:val="000F4583"/>
    <w:rsid w:val="000F45C4"/>
    <w:rsid w:val="000F468F"/>
    <w:rsid w:val="000F478C"/>
    <w:rsid w:val="000F48D0"/>
    <w:rsid w:val="000F49BB"/>
    <w:rsid w:val="000F4B2D"/>
    <w:rsid w:val="000F4C41"/>
    <w:rsid w:val="000F4C90"/>
    <w:rsid w:val="000F4C96"/>
    <w:rsid w:val="000F4E5B"/>
    <w:rsid w:val="000F4EDD"/>
    <w:rsid w:val="000F4EFC"/>
    <w:rsid w:val="000F507B"/>
    <w:rsid w:val="000F513D"/>
    <w:rsid w:val="000F51C6"/>
    <w:rsid w:val="000F51FA"/>
    <w:rsid w:val="000F52BA"/>
    <w:rsid w:val="000F5356"/>
    <w:rsid w:val="000F5438"/>
    <w:rsid w:val="000F543C"/>
    <w:rsid w:val="000F5459"/>
    <w:rsid w:val="000F5528"/>
    <w:rsid w:val="000F5569"/>
    <w:rsid w:val="000F5705"/>
    <w:rsid w:val="000F5764"/>
    <w:rsid w:val="000F598F"/>
    <w:rsid w:val="000F5B1E"/>
    <w:rsid w:val="000F5B5B"/>
    <w:rsid w:val="000F5C42"/>
    <w:rsid w:val="000F5C66"/>
    <w:rsid w:val="000F5D01"/>
    <w:rsid w:val="000F5D1C"/>
    <w:rsid w:val="000F5D31"/>
    <w:rsid w:val="000F5D83"/>
    <w:rsid w:val="000F5DBB"/>
    <w:rsid w:val="000F61A1"/>
    <w:rsid w:val="000F64AB"/>
    <w:rsid w:val="000F64D7"/>
    <w:rsid w:val="000F6562"/>
    <w:rsid w:val="000F66AC"/>
    <w:rsid w:val="000F6766"/>
    <w:rsid w:val="000F6785"/>
    <w:rsid w:val="000F6896"/>
    <w:rsid w:val="000F68A1"/>
    <w:rsid w:val="000F69F2"/>
    <w:rsid w:val="000F6A26"/>
    <w:rsid w:val="000F6B32"/>
    <w:rsid w:val="000F6C5F"/>
    <w:rsid w:val="000F6CAA"/>
    <w:rsid w:val="000F704A"/>
    <w:rsid w:val="000F734A"/>
    <w:rsid w:val="000F73DD"/>
    <w:rsid w:val="000F74B5"/>
    <w:rsid w:val="000F7609"/>
    <w:rsid w:val="000F7617"/>
    <w:rsid w:val="000F7618"/>
    <w:rsid w:val="000F774B"/>
    <w:rsid w:val="000F7810"/>
    <w:rsid w:val="000F783B"/>
    <w:rsid w:val="000F785B"/>
    <w:rsid w:val="000F7864"/>
    <w:rsid w:val="000F7973"/>
    <w:rsid w:val="000F798F"/>
    <w:rsid w:val="000F7B95"/>
    <w:rsid w:val="000F7BD8"/>
    <w:rsid w:val="000F7E1D"/>
    <w:rsid w:val="000F7EA2"/>
    <w:rsid w:val="000F7EDD"/>
    <w:rsid w:val="000F7F19"/>
    <w:rsid w:val="000F7FB3"/>
    <w:rsid w:val="0010001A"/>
    <w:rsid w:val="0010004F"/>
    <w:rsid w:val="00100266"/>
    <w:rsid w:val="001002CB"/>
    <w:rsid w:val="001002E5"/>
    <w:rsid w:val="0010036D"/>
    <w:rsid w:val="00100442"/>
    <w:rsid w:val="00100449"/>
    <w:rsid w:val="0010054B"/>
    <w:rsid w:val="001006C3"/>
    <w:rsid w:val="0010085D"/>
    <w:rsid w:val="001008F0"/>
    <w:rsid w:val="00100914"/>
    <w:rsid w:val="00100965"/>
    <w:rsid w:val="0010099F"/>
    <w:rsid w:val="00100AE9"/>
    <w:rsid w:val="00100BB6"/>
    <w:rsid w:val="00100BE3"/>
    <w:rsid w:val="00100C4B"/>
    <w:rsid w:val="00100CF8"/>
    <w:rsid w:val="00100F84"/>
    <w:rsid w:val="00100FE7"/>
    <w:rsid w:val="00101023"/>
    <w:rsid w:val="0010105F"/>
    <w:rsid w:val="001011B0"/>
    <w:rsid w:val="001011E3"/>
    <w:rsid w:val="00101201"/>
    <w:rsid w:val="00101364"/>
    <w:rsid w:val="0010136A"/>
    <w:rsid w:val="001013A4"/>
    <w:rsid w:val="001015FC"/>
    <w:rsid w:val="0010161E"/>
    <w:rsid w:val="00101748"/>
    <w:rsid w:val="001017EB"/>
    <w:rsid w:val="00101840"/>
    <w:rsid w:val="001018AB"/>
    <w:rsid w:val="001018F1"/>
    <w:rsid w:val="00101AA6"/>
    <w:rsid w:val="00101CFD"/>
    <w:rsid w:val="00101D68"/>
    <w:rsid w:val="00101D8A"/>
    <w:rsid w:val="00101E62"/>
    <w:rsid w:val="00101EE5"/>
    <w:rsid w:val="00101F37"/>
    <w:rsid w:val="00101F4F"/>
    <w:rsid w:val="001020C8"/>
    <w:rsid w:val="0010223F"/>
    <w:rsid w:val="00102334"/>
    <w:rsid w:val="00102335"/>
    <w:rsid w:val="001023C0"/>
    <w:rsid w:val="00102448"/>
    <w:rsid w:val="001025E0"/>
    <w:rsid w:val="001025E3"/>
    <w:rsid w:val="001029DB"/>
    <w:rsid w:val="00102A1A"/>
    <w:rsid w:val="00102B4C"/>
    <w:rsid w:val="00102B90"/>
    <w:rsid w:val="00102C24"/>
    <w:rsid w:val="00102D31"/>
    <w:rsid w:val="00102D9D"/>
    <w:rsid w:val="00102F14"/>
    <w:rsid w:val="0010317E"/>
    <w:rsid w:val="00103234"/>
    <w:rsid w:val="001032A6"/>
    <w:rsid w:val="00103582"/>
    <w:rsid w:val="001035BA"/>
    <w:rsid w:val="001035EF"/>
    <w:rsid w:val="00103652"/>
    <w:rsid w:val="00103738"/>
    <w:rsid w:val="00103920"/>
    <w:rsid w:val="0010393B"/>
    <w:rsid w:val="001039BD"/>
    <w:rsid w:val="00103A99"/>
    <w:rsid w:val="00103B04"/>
    <w:rsid w:val="00103BDB"/>
    <w:rsid w:val="00103C49"/>
    <w:rsid w:val="00103CBD"/>
    <w:rsid w:val="00103CC4"/>
    <w:rsid w:val="00103D27"/>
    <w:rsid w:val="00103D6E"/>
    <w:rsid w:val="00104076"/>
    <w:rsid w:val="001040F2"/>
    <w:rsid w:val="001043E9"/>
    <w:rsid w:val="001043EB"/>
    <w:rsid w:val="001045D7"/>
    <w:rsid w:val="00104846"/>
    <w:rsid w:val="00104BE3"/>
    <w:rsid w:val="00104E58"/>
    <w:rsid w:val="00104EA0"/>
    <w:rsid w:val="00104EAF"/>
    <w:rsid w:val="00104FD0"/>
    <w:rsid w:val="0010506A"/>
    <w:rsid w:val="0010511D"/>
    <w:rsid w:val="00105140"/>
    <w:rsid w:val="0010514E"/>
    <w:rsid w:val="00105160"/>
    <w:rsid w:val="001051BB"/>
    <w:rsid w:val="0010533E"/>
    <w:rsid w:val="00105357"/>
    <w:rsid w:val="001053BA"/>
    <w:rsid w:val="00105401"/>
    <w:rsid w:val="00105464"/>
    <w:rsid w:val="00105679"/>
    <w:rsid w:val="001056FC"/>
    <w:rsid w:val="001058DF"/>
    <w:rsid w:val="0010594F"/>
    <w:rsid w:val="0010598E"/>
    <w:rsid w:val="00105A16"/>
    <w:rsid w:val="00105AB9"/>
    <w:rsid w:val="00105B84"/>
    <w:rsid w:val="00105D68"/>
    <w:rsid w:val="00106095"/>
    <w:rsid w:val="00106106"/>
    <w:rsid w:val="0010634C"/>
    <w:rsid w:val="001063D8"/>
    <w:rsid w:val="00106404"/>
    <w:rsid w:val="001065B9"/>
    <w:rsid w:val="0010660F"/>
    <w:rsid w:val="001066BD"/>
    <w:rsid w:val="0010684D"/>
    <w:rsid w:val="00106892"/>
    <w:rsid w:val="00106944"/>
    <w:rsid w:val="0010699C"/>
    <w:rsid w:val="00106A0B"/>
    <w:rsid w:val="00106A87"/>
    <w:rsid w:val="00106B11"/>
    <w:rsid w:val="00106B40"/>
    <w:rsid w:val="00106B79"/>
    <w:rsid w:val="00106BDA"/>
    <w:rsid w:val="00106C43"/>
    <w:rsid w:val="00106CE6"/>
    <w:rsid w:val="00106D12"/>
    <w:rsid w:val="00106D4E"/>
    <w:rsid w:val="00106DFB"/>
    <w:rsid w:val="001070A0"/>
    <w:rsid w:val="001071A1"/>
    <w:rsid w:val="00107272"/>
    <w:rsid w:val="001072EC"/>
    <w:rsid w:val="001072F9"/>
    <w:rsid w:val="00107536"/>
    <w:rsid w:val="001075D2"/>
    <w:rsid w:val="001075F6"/>
    <w:rsid w:val="001076DA"/>
    <w:rsid w:val="001076F4"/>
    <w:rsid w:val="0010774C"/>
    <w:rsid w:val="00107A46"/>
    <w:rsid w:val="00107AD2"/>
    <w:rsid w:val="00107B2A"/>
    <w:rsid w:val="00107B88"/>
    <w:rsid w:val="00107D23"/>
    <w:rsid w:val="00107F24"/>
    <w:rsid w:val="00110006"/>
    <w:rsid w:val="0011022A"/>
    <w:rsid w:val="0011044B"/>
    <w:rsid w:val="0011058C"/>
    <w:rsid w:val="00110608"/>
    <w:rsid w:val="001106A7"/>
    <w:rsid w:val="00110863"/>
    <w:rsid w:val="001108BC"/>
    <w:rsid w:val="0011096B"/>
    <w:rsid w:val="00110B47"/>
    <w:rsid w:val="00110B85"/>
    <w:rsid w:val="00111114"/>
    <w:rsid w:val="001111EE"/>
    <w:rsid w:val="00111265"/>
    <w:rsid w:val="00111295"/>
    <w:rsid w:val="00111377"/>
    <w:rsid w:val="001113B5"/>
    <w:rsid w:val="001113EB"/>
    <w:rsid w:val="0011148D"/>
    <w:rsid w:val="00111535"/>
    <w:rsid w:val="001115BB"/>
    <w:rsid w:val="00111643"/>
    <w:rsid w:val="0011164C"/>
    <w:rsid w:val="00111719"/>
    <w:rsid w:val="001117DE"/>
    <w:rsid w:val="0011180F"/>
    <w:rsid w:val="00111840"/>
    <w:rsid w:val="00111858"/>
    <w:rsid w:val="00111B7D"/>
    <w:rsid w:val="00111BE7"/>
    <w:rsid w:val="00111C86"/>
    <w:rsid w:val="00111E0F"/>
    <w:rsid w:val="00111E44"/>
    <w:rsid w:val="00111F39"/>
    <w:rsid w:val="00111F70"/>
    <w:rsid w:val="00111FED"/>
    <w:rsid w:val="0011211C"/>
    <w:rsid w:val="00112260"/>
    <w:rsid w:val="0011233F"/>
    <w:rsid w:val="00112375"/>
    <w:rsid w:val="0011260D"/>
    <w:rsid w:val="001126FA"/>
    <w:rsid w:val="00112802"/>
    <w:rsid w:val="00112810"/>
    <w:rsid w:val="0011281A"/>
    <w:rsid w:val="00112A00"/>
    <w:rsid w:val="00112A94"/>
    <w:rsid w:val="00112CAF"/>
    <w:rsid w:val="00112CB1"/>
    <w:rsid w:val="00112D89"/>
    <w:rsid w:val="00112FD1"/>
    <w:rsid w:val="001133A6"/>
    <w:rsid w:val="001134A8"/>
    <w:rsid w:val="0011363D"/>
    <w:rsid w:val="00113774"/>
    <w:rsid w:val="001138A2"/>
    <w:rsid w:val="00113BD4"/>
    <w:rsid w:val="00113DFB"/>
    <w:rsid w:val="00114021"/>
    <w:rsid w:val="0011419A"/>
    <w:rsid w:val="001142F7"/>
    <w:rsid w:val="00114345"/>
    <w:rsid w:val="001144D9"/>
    <w:rsid w:val="001145EF"/>
    <w:rsid w:val="00114619"/>
    <w:rsid w:val="001146E5"/>
    <w:rsid w:val="0011477A"/>
    <w:rsid w:val="001147DE"/>
    <w:rsid w:val="001147E0"/>
    <w:rsid w:val="001147FA"/>
    <w:rsid w:val="0011483D"/>
    <w:rsid w:val="00114936"/>
    <w:rsid w:val="00114961"/>
    <w:rsid w:val="00114973"/>
    <w:rsid w:val="00114A7B"/>
    <w:rsid w:val="00114B84"/>
    <w:rsid w:val="00114BDA"/>
    <w:rsid w:val="00114CCE"/>
    <w:rsid w:val="00114E3D"/>
    <w:rsid w:val="00114EC6"/>
    <w:rsid w:val="0011504A"/>
    <w:rsid w:val="00115162"/>
    <w:rsid w:val="0011516A"/>
    <w:rsid w:val="00115287"/>
    <w:rsid w:val="00115337"/>
    <w:rsid w:val="00115425"/>
    <w:rsid w:val="00115508"/>
    <w:rsid w:val="00115679"/>
    <w:rsid w:val="0011577C"/>
    <w:rsid w:val="00115803"/>
    <w:rsid w:val="001158B4"/>
    <w:rsid w:val="001158C7"/>
    <w:rsid w:val="0011590C"/>
    <w:rsid w:val="001159C9"/>
    <w:rsid w:val="00115AE6"/>
    <w:rsid w:val="00115B48"/>
    <w:rsid w:val="00115CC7"/>
    <w:rsid w:val="00115D77"/>
    <w:rsid w:val="00115D7D"/>
    <w:rsid w:val="00115ED5"/>
    <w:rsid w:val="001160D3"/>
    <w:rsid w:val="001162FC"/>
    <w:rsid w:val="0011630A"/>
    <w:rsid w:val="0011636C"/>
    <w:rsid w:val="001164C0"/>
    <w:rsid w:val="001164E9"/>
    <w:rsid w:val="001164F5"/>
    <w:rsid w:val="0011655C"/>
    <w:rsid w:val="001165E3"/>
    <w:rsid w:val="001166BB"/>
    <w:rsid w:val="00116724"/>
    <w:rsid w:val="00116741"/>
    <w:rsid w:val="0011674D"/>
    <w:rsid w:val="001167EE"/>
    <w:rsid w:val="00116826"/>
    <w:rsid w:val="00116938"/>
    <w:rsid w:val="001169BD"/>
    <w:rsid w:val="00116A20"/>
    <w:rsid w:val="00116A52"/>
    <w:rsid w:val="00116C13"/>
    <w:rsid w:val="00116DFC"/>
    <w:rsid w:val="00116E27"/>
    <w:rsid w:val="00116F9E"/>
    <w:rsid w:val="0011708A"/>
    <w:rsid w:val="001170DE"/>
    <w:rsid w:val="001170E1"/>
    <w:rsid w:val="00117177"/>
    <w:rsid w:val="001173AF"/>
    <w:rsid w:val="001173EB"/>
    <w:rsid w:val="001173FB"/>
    <w:rsid w:val="001174A4"/>
    <w:rsid w:val="00117655"/>
    <w:rsid w:val="001176A7"/>
    <w:rsid w:val="001176AC"/>
    <w:rsid w:val="001176B1"/>
    <w:rsid w:val="001177BE"/>
    <w:rsid w:val="00117825"/>
    <w:rsid w:val="00117877"/>
    <w:rsid w:val="001178D4"/>
    <w:rsid w:val="001179B0"/>
    <w:rsid w:val="00117AC7"/>
    <w:rsid w:val="00117C26"/>
    <w:rsid w:val="00117CBA"/>
    <w:rsid w:val="00117CF7"/>
    <w:rsid w:val="00117DB4"/>
    <w:rsid w:val="00117DF3"/>
    <w:rsid w:val="00117E9C"/>
    <w:rsid w:val="00117F16"/>
    <w:rsid w:val="00117FBF"/>
    <w:rsid w:val="00117FE6"/>
    <w:rsid w:val="0012012B"/>
    <w:rsid w:val="001201C7"/>
    <w:rsid w:val="001201C9"/>
    <w:rsid w:val="00120422"/>
    <w:rsid w:val="00120496"/>
    <w:rsid w:val="001204CC"/>
    <w:rsid w:val="0012056D"/>
    <w:rsid w:val="00120598"/>
    <w:rsid w:val="001205BA"/>
    <w:rsid w:val="00120600"/>
    <w:rsid w:val="00120603"/>
    <w:rsid w:val="0012065C"/>
    <w:rsid w:val="00120663"/>
    <w:rsid w:val="0012071E"/>
    <w:rsid w:val="00120732"/>
    <w:rsid w:val="001207D7"/>
    <w:rsid w:val="00120965"/>
    <w:rsid w:val="00120A05"/>
    <w:rsid w:val="00120A5B"/>
    <w:rsid w:val="00120AB2"/>
    <w:rsid w:val="00120B2E"/>
    <w:rsid w:val="00120B8B"/>
    <w:rsid w:val="00120D17"/>
    <w:rsid w:val="00120DB0"/>
    <w:rsid w:val="00120E23"/>
    <w:rsid w:val="00120E9C"/>
    <w:rsid w:val="00120FBC"/>
    <w:rsid w:val="00120FC7"/>
    <w:rsid w:val="00121304"/>
    <w:rsid w:val="0012158F"/>
    <w:rsid w:val="001216C0"/>
    <w:rsid w:val="0012178E"/>
    <w:rsid w:val="001218F0"/>
    <w:rsid w:val="00121A56"/>
    <w:rsid w:val="00121B06"/>
    <w:rsid w:val="00121C7D"/>
    <w:rsid w:val="00121CEB"/>
    <w:rsid w:val="00121D39"/>
    <w:rsid w:val="00121D94"/>
    <w:rsid w:val="00121FBF"/>
    <w:rsid w:val="00122051"/>
    <w:rsid w:val="00122084"/>
    <w:rsid w:val="0012218A"/>
    <w:rsid w:val="0012259C"/>
    <w:rsid w:val="001225D0"/>
    <w:rsid w:val="001225E5"/>
    <w:rsid w:val="001225F3"/>
    <w:rsid w:val="00122715"/>
    <w:rsid w:val="00122765"/>
    <w:rsid w:val="00122848"/>
    <w:rsid w:val="0012285B"/>
    <w:rsid w:val="001228E0"/>
    <w:rsid w:val="00122A15"/>
    <w:rsid w:val="00122A5C"/>
    <w:rsid w:val="00122A8B"/>
    <w:rsid w:val="00122AF2"/>
    <w:rsid w:val="00122B51"/>
    <w:rsid w:val="00122C9A"/>
    <w:rsid w:val="00122CE7"/>
    <w:rsid w:val="00122D0F"/>
    <w:rsid w:val="00122D3B"/>
    <w:rsid w:val="00122DBD"/>
    <w:rsid w:val="0012311C"/>
    <w:rsid w:val="001231E6"/>
    <w:rsid w:val="001233BB"/>
    <w:rsid w:val="00123405"/>
    <w:rsid w:val="00123485"/>
    <w:rsid w:val="00123656"/>
    <w:rsid w:val="0012380A"/>
    <w:rsid w:val="0012381B"/>
    <w:rsid w:val="001238C5"/>
    <w:rsid w:val="00123976"/>
    <w:rsid w:val="00123AD2"/>
    <w:rsid w:val="00123AE9"/>
    <w:rsid w:val="00123AFD"/>
    <w:rsid w:val="00123C2A"/>
    <w:rsid w:val="00123C6D"/>
    <w:rsid w:val="00123CA1"/>
    <w:rsid w:val="00123D50"/>
    <w:rsid w:val="00123D5B"/>
    <w:rsid w:val="00123DF0"/>
    <w:rsid w:val="00123EC5"/>
    <w:rsid w:val="00123F30"/>
    <w:rsid w:val="00123FDE"/>
    <w:rsid w:val="00124121"/>
    <w:rsid w:val="0012420C"/>
    <w:rsid w:val="00124248"/>
    <w:rsid w:val="0012455C"/>
    <w:rsid w:val="001245EC"/>
    <w:rsid w:val="0012469D"/>
    <w:rsid w:val="001247D7"/>
    <w:rsid w:val="00124AF2"/>
    <w:rsid w:val="00124BA0"/>
    <w:rsid w:val="00124CDE"/>
    <w:rsid w:val="00124DD5"/>
    <w:rsid w:val="00124EF6"/>
    <w:rsid w:val="00124F9F"/>
    <w:rsid w:val="0012508C"/>
    <w:rsid w:val="001251A4"/>
    <w:rsid w:val="0012536D"/>
    <w:rsid w:val="00125412"/>
    <w:rsid w:val="0012560F"/>
    <w:rsid w:val="0012569A"/>
    <w:rsid w:val="001256A2"/>
    <w:rsid w:val="00125752"/>
    <w:rsid w:val="00125996"/>
    <w:rsid w:val="00125A2F"/>
    <w:rsid w:val="00125B9E"/>
    <w:rsid w:val="00125BEE"/>
    <w:rsid w:val="00125BF2"/>
    <w:rsid w:val="00125C4D"/>
    <w:rsid w:val="00125D57"/>
    <w:rsid w:val="00125E30"/>
    <w:rsid w:val="00125EDD"/>
    <w:rsid w:val="00125EE0"/>
    <w:rsid w:val="00125F61"/>
    <w:rsid w:val="00125F93"/>
    <w:rsid w:val="0012603B"/>
    <w:rsid w:val="00126130"/>
    <w:rsid w:val="0012613D"/>
    <w:rsid w:val="00126239"/>
    <w:rsid w:val="00126286"/>
    <w:rsid w:val="00126333"/>
    <w:rsid w:val="00126341"/>
    <w:rsid w:val="00126400"/>
    <w:rsid w:val="00126565"/>
    <w:rsid w:val="0012675E"/>
    <w:rsid w:val="001267CA"/>
    <w:rsid w:val="00126884"/>
    <w:rsid w:val="00126C2B"/>
    <w:rsid w:val="00126DC8"/>
    <w:rsid w:val="00126DFE"/>
    <w:rsid w:val="00126E55"/>
    <w:rsid w:val="00127041"/>
    <w:rsid w:val="001270BA"/>
    <w:rsid w:val="00127190"/>
    <w:rsid w:val="00127243"/>
    <w:rsid w:val="00127325"/>
    <w:rsid w:val="001273D5"/>
    <w:rsid w:val="00127476"/>
    <w:rsid w:val="00127482"/>
    <w:rsid w:val="001274FB"/>
    <w:rsid w:val="00127615"/>
    <w:rsid w:val="00127766"/>
    <w:rsid w:val="001278F2"/>
    <w:rsid w:val="0012799D"/>
    <w:rsid w:val="00127A2E"/>
    <w:rsid w:val="00127AFD"/>
    <w:rsid w:val="00127C10"/>
    <w:rsid w:val="00127DA7"/>
    <w:rsid w:val="00127E52"/>
    <w:rsid w:val="00127FE3"/>
    <w:rsid w:val="0013012C"/>
    <w:rsid w:val="001301BB"/>
    <w:rsid w:val="001301D0"/>
    <w:rsid w:val="001301DB"/>
    <w:rsid w:val="00130264"/>
    <w:rsid w:val="001303B0"/>
    <w:rsid w:val="001304A9"/>
    <w:rsid w:val="00130670"/>
    <w:rsid w:val="0013074F"/>
    <w:rsid w:val="00130884"/>
    <w:rsid w:val="00130AA4"/>
    <w:rsid w:val="00130AC5"/>
    <w:rsid w:val="00130B06"/>
    <w:rsid w:val="00130BF9"/>
    <w:rsid w:val="00130C0A"/>
    <w:rsid w:val="00130D03"/>
    <w:rsid w:val="00130DE6"/>
    <w:rsid w:val="00130E5D"/>
    <w:rsid w:val="001311E9"/>
    <w:rsid w:val="001312D9"/>
    <w:rsid w:val="00131312"/>
    <w:rsid w:val="00131519"/>
    <w:rsid w:val="00131709"/>
    <w:rsid w:val="00131814"/>
    <w:rsid w:val="0013195F"/>
    <w:rsid w:val="0013196B"/>
    <w:rsid w:val="001319B5"/>
    <w:rsid w:val="00131A72"/>
    <w:rsid w:val="00131B79"/>
    <w:rsid w:val="00131B92"/>
    <w:rsid w:val="00131BAE"/>
    <w:rsid w:val="00131C63"/>
    <w:rsid w:val="00131C81"/>
    <w:rsid w:val="00131D4D"/>
    <w:rsid w:val="00131D85"/>
    <w:rsid w:val="00131F36"/>
    <w:rsid w:val="00131FC6"/>
    <w:rsid w:val="00131FF1"/>
    <w:rsid w:val="00132050"/>
    <w:rsid w:val="001320B8"/>
    <w:rsid w:val="001322B6"/>
    <w:rsid w:val="001322DE"/>
    <w:rsid w:val="00132395"/>
    <w:rsid w:val="00132527"/>
    <w:rsid w:val="00132586"/>
    <w:rsid w:val="0013271E"/>
    <w:rsid w:val="0013280F"/>
    <w:rsid w:val="00132905"/>
    <w:rsid w:val="00132B06"/>
    <w:rsid w:val="00132E3B"/>
    <w:rsid w:val="00132E99"/>
    <w:rsid w:val="001332D1"/>
    <w:rsid w:val="00133315"/>
    <w:rsid w:val="00133565"/>
    <w:rsid w:val="001335C5"/>
    <w:rsid w:val="001335CE"/>
    <w:rsid w:val="00133617"/>
    <w:rsid w:val="0013363A"/>
    <w:rsid w:val="001336F9"/>
    <w:rsid w:val="00133726"/>
    <w:rsid w:val="001338CA"/>
    <w:rsid w:val="00133ACE"/>
    <w:rsid w:val="00133AE9"/>
    <w:rsid w:val="00133B17"/>
    <w:rsid w:val="00133BC0"/>
    <w:rsid w:val="00133C3B"/>
    <w:rsid w:val="00133C48"/>
    <w:rsid w:val="00133D5B"/>
    <w:rsid w:val="00133F52"/>
    <w:rsid w:val="00133FA4"/>
    <w:rsid w:val="00133FB1"/>
    <w:rsid w:val="00134148"/>
    <w:rsid w:val="001341BC"/>
    <w:rsid w:val="00134301"/>
    <w:rsid w:val="001344A5"/>
    <w:rsid w:val="00134592"/>
    <w:rsid w:val="001345DC"/>
    <w:rsid w:val="001346AC"/>
    <w:rsid w:val="00134861"/>
    <w:rsid w:val="001348DB"/>
    <w:rsid w:val="001349A4"/>
    <w:rsid w:val="00134A83"/>
    <w:rsid w:val="00134A86"/>
    <w:rsid w:val="00134AAA"/>
    <w:rsid w:val="00134AF3"/>
    <w:rsid w:val="00134B7A"/>
    <w:rsid w:val="00134C3F"/>
    <w:rsid w:val="00134C45"/>
    <w:rsid w:val="00134CD4"/>
    <w:rsid w:val="00134ECF"/>
    <w:rsid w:val="00134F2D"/>
    <w:rsid w:val="00135000"/>
    <w:rsid w:val="00135079"/>
    <w:rsid w:val="00135293"/>
    <w:rsid w:val="001352AC"/>
    <w:rsid w:val="0013531C"/>
    <w:rsid w:val="00135369"/>
    <w:rsid w:val="001353B7"/>
    <w:rsid w:val="001355A4"/>
    <w:rsid w:val="001355E1"/>
    <w:rsid w:val="00135772"/>
    <w:rsid w:val="001357C6"/>
    <w:rsid w:val="0013580E"/>
    <w:rsid w:val="00135841"/>
    <w:rsid w:val="00135847"/>
    <w:rsid w:val="00135873"/>
    <w:rsid w:val="00135B00"/>
    <w:rsid w:val="00135B5C"/>
    <w:rsid w:val="00135BD0"/>
    <w:rsid w:val="00135C93"/>
    <w:rsid w:val="00135FA7"/>
    <w:rsid w:val="001360F8"/>
    <w:rsid w:val="001362BE"/>
    <w:rsid w:val="0013641D"/>
    <w:rsid w:val="00136505"/>
    <w:rsid w:val="00136761"/>
    <w:rsid w:val="00136772"/>
    <w:rsid w:val="00136785"/>
    <w:rsid w:val="00136793"/>
    <w:rsid w:val="001367A1"/>
    <w:rsid w:val="001368A7"/>
    <w:rsid w:val="00136922"/>
    <w:rsid w:val="00136A46"/>
    <w:rsid w:val="00136BDC"/>
    <w:rsid w:val="00136D2B"/>
    <w:rsid w:val="00136DC1"/>
    <w:rsid w:val="00136DE3"/>
    <w:rsid w:val="00136E9B"/>
    <w:rsid w:val="00137106"/>
    <w:rsid w:val="00137156"/>
    <w:rsid w:val="001371C7"/>
    <w:rsid w:val="001373AC"/>
    <w:rsid w:val="00137418"/>
    <w:rsid w:val="001376A2"/>
    <w:rsid w:val="00137881"/>
    <w:rsid w:val="00137947"/>
    <w:rsid w:val="00137A50"/>
    <w:rsid w:val="00137F20"/>
    <w:rsid w:val="001400A4"/>
    <w:rsid w:val="001401BE"/>
    <w:rsid w:val="001402B1"/>
    <w:rsid w:val="001402C1"/>
    <w:rsid w:val="001404B6"/>
    <w:rsid w:val="0014056F"/>
    <w:rsid w:val="001405AD"/>
    <w:rsid w:val="0014067F"/>
    <w:rsid w:val="001406D1"/>
    <w:rsid w:val="001406DD"/>
    <w:rsid w:val="001406E3"/>
    <w:rsid w:val="00140704"/>
    <w:rsid w:val="00140715"/>
    <w:rsid w:val="0014076D"/>
    <w:rsid w:val="00140781"/>
    <w:rsid w:val="001407BF"/>
    <w:rsid w:val="001407E2"/>
    <w:rsid w:val="001407F9"/>
    <w:rsid w:val="001408BB"/>
    <w:rsid w:val="00140ADB"/>
    <w:rsid w:val="00140B84"/>
    <w:rsid w:val="00140F3F"/>
    <w:rsid w:val="00140FAC"/>
    <w:rsid w:val="00141032"/>
    <w:rsid w:val="001411DE"/>
    <w:rsid w:val="00141347"/>
    <w:rsid w:val="00141458"/>
    <w:rsid w:val="0014164F"/>
    <w:rsid w:val="001418E0"/>
    <w:rsid w:val="001419F1"/>
    <w:rsid w:val="00141CD7"/>
    <w:rsid w:val="00141DA4"/>
    <w:rsid w:val="00141F99"/>
    <w:rsid w:val="00142130"/>
    <w:rsid w:val="00142273"/>
    <w:rsid w:val="00142303"/>
    <w:rsid w:val="00142353"/>
    <w:rsid w:val="0014235D"/>
    <w:rsid w:val="00142373"/>
    <w:rsid w:val="00142478"/>
    <w:rsid w:val="0014247A"/>
    <w:rsid w:val="00142546"/>
    <w:rsid w:val="00142648"/>
    <w:rsid w:val="00142900"/>
    <w:rsid w:val="001429EB"/>
    <w:rsid w:val="00142A5E"/>
    <w:rsid w:val="00142BE0"/>
    <w:rsid w:val="00142CB0"/>
    <w:rsid w:val="00142D3F"/>
    <w:rsid w:val="00142E6D"/>
    <w:rsid w:val="001433A7"/>
    <w:rsid w:val="001433F1"/>
    <w:rsid w:val="00143484"/>
    <w:rsid w:val="00143717"/>
    <w:rsid w:val="0014378D"/>
    <w:rsid w:val="001437B1"/>
    <w:rsid w:val="001437F3"/>
    <w:rsid w:val="0014383C"/>
    <w:rsid w:val="0014396D"/>
    <w:rsid w:val="001439C0"/>
    <w:rsid w:val="001439E5"/>
    <w:rsid w:val="00143D04"/>
    <w:rsid w:val="00143F27"/>
    <w:rsid w:val="0014404B"/>
    <w:rsid w:val="00144122"/>
    <w:rsid w:val="001441A0"/>
    <w:rsid w:val="0014424F"/>
    <w:rsid w:val="00144399"/>
    <w:rsid w:val="0014447B"/>
    <w:rsid w:val="0014454B"/>
    <w:rsid w:val="001445A5"/>
    <w:rsid w:val="001447D4"/>
    <w:rsid w:val="001447FC"/>
    <w:rsid w:val="00144B5C"/>
    <w:rsid w:val="00144BDB"/>
    <w:rsid w:val="00144CC4"/>
    <w:rsid w:val="00144CD1"/>
    <w:rsid w:val="00144CD4"/>
    <w:rsid w:val="00144D0B"/>
    <w:rsid w:val="00144DD5"/>
    <w:rsid w:val="00144E6D"/>
    <w:rsid w:val="00145095"/>
    <w:rsid w:val="001450C4"/>
    <w:rsid w:val="001450CB"/>
    <w:rsid w:val="00145105"/>
    <w:rsid w:val="001451E5"/>
    <w:rsid w:val="001452FE"/>
    <w:rsid w:val="001453AE"/>
    <w:rsid w:val="0014554B"/>
    <w:rsid w:val="00145560"/>
    <w:rsid w:val="001456B5"/>
    <w:rsid w:val="0014574D"/>
    <w:rsid w:val="00145831"/>
    <w:rsid w:val="00145920"/>
    <w:rsid w:val="00145991"/>
    <w:rsid w:val="00145B88"/>
    <w:rsid w:val="00145CBC"/>
    <w:rsid w:val="00145E38"/>
    <w:rsid w:val="00145EAB"/>
    <w:rsid w:val="00145FAD"/>
    <w:rsid w:val="001463FB"/>
    <w:rsid w:val="001464A3"/>
    <w:rsid w:val="001464D8"/>
    <w:rsid w:val="0014661D"/>
    <w:rsid w:val="0014674A"/>
    <w:rsid w:val="0014676F"/>
    <w:rsid w:val="0014694C"/>
    <w:rsid w:val="00146AC3"/>
    <w:rsid w:val="00146AE3"/>
    <w:rsid w:val="00146BFF"/>
    <w:rsid w:val="00146E18"/>
    <w:rsid w:val="00146E71"/>
    <w:rsid w:val="00147343"/>
    <w:rsid w:val="00147387"/>
    <w:rsid w:val="00147465"/>
    <w:rsid w:val="00147477"/>
    <w:rsid w:val="0014747F"/>
    <w:rsid w:val="001474C1"/>
    <w:rsid w:val="00147530"/>
    <w:rsid w:val="0014775D"/>
    <w:rsid w:val="00147786"/>
    <w:rsid w:val="0014781A"/>
    <w:rsid w:val="00147909"/>
    <w:rsid w:val="00147A69"/>
    <w:rsid w:val="00147CEC"/>
    <w:rsid w:val="00147F92"/>
    <w:rsid w:val="00147FC0"/>
    <w:rsid w:val="00147FE2"/>
    <w:rsid w:val="00150073"/>
    <w:rsid w:val="001500C5"/>
    <w:rsid w:val="0015019A"/>
    <w:rsid w:val="001501CE"/>
    <w:rsid w:val="00150225"/>
    <w:rsid w:val="0015036F"/>
    <w:rsid w:val="0015052E"/>
    <w:rsid w:val="00150566"/>
    <w:rsid w:val="001505C9"/>
    <w:rsid w:val="001505DC"/>
    <w:rsid w:val="001507DE"/>
    <w:rsid w:val="0015083C"/>
    <w:rsid w:val="00150862"/>
    <w:rsid w:val="00150AD0"/>
    <w:rsid w:val="00150C1C"/>
    <w:rsid w:val="00150D98"/>
    <w:rsid w:val="00150F18"/>
    <w:rsid w:val="001511C8"/>
    <w:rsid w:val="001511DB"/>
    <w:rsid w:val="001514A3"/>
    <w:rsid w:val="00151519"/>
    <w:rsid w:val="001516D4"/>
    <w:rsid w:val="00151892"/>
    <w:rsid w:val="001518F6"/>
    <w:rsid w:val="00151947"/>
    <w:rsid w:val="001519C9"/>
    <w:rsid w:val="001519D9"/>
    <w:rsid w:val="00151A2A"/>
    <w:rsid w:val="00151B24"/>
    <w:rsid w:val="00151C0C"/>
    <w:rsid w:val="00151C9F"/>
    <w:rsid w:val="00151D34"/>
    <w:rsid w:val="00151D7C"/>
    <w:rsid w:val="00151DA1"/>
    <w:rsid w:val="00151E1E"/>
    <w:rsid w:val="00151F78"/>
    <w:rsid w:val="00152048"/>
    <w:rsid w:val="001521C7"/>
    <w:rsid w:val="00152241"/>
    <w:rsid w:val="0015276B"/>
    <w:rsid w:val="001527FA"/>
    <w:rsid w:val="00152A99"/>
    <w:rsid w:val="00152A9F"/>
    <w:rsid w:val="00152AA1"/>
    <w:rsid w:val="00152AC0"/>
    <w:rsid w:val="00152AE9"/>
    <w:rsid w:val="00152AF4"/>
    <w:rsid w:val="00152E8A"/>
    <w:rsid w:val="00152EC0"/>
    <w:rsid w:val="00152F7D"/>
    <w:rsid w:val="00153167"/>
    <w:rsid w:val="001531E4"/>
    <w:rsid w:val="001533DB"/>
    <w:rsid w:val="001535F6"/>
    <w:rsid w:val="00153744"/>
    <w:rsid w:val="00153796"/>
    <w:rsid w:val="001537E0"/>
    <w:rsid w:val="001539CC"/>
    <w:rsid w:val="001539EC"/>
    <w:rsid w:val="00153AF3"/>
    <w:rsid w:val="00153B5C"/>
    <w:rsid w:val="00153CED"/>
    <w:rsid w:val="00153D05"/>
    <w:rsid w:val="00153DC8"/>
    <w:rsid w:val="00153E4E"/>
    <w:rsid w:val="00153E72"/>
    <w:rsid w:val="00153EC5"/>
    <w:rsid w:val="00154350"/>
    <w:rsid w:val="00154358"/>
    <w:rsid w:val="00154453"/>
    <w:rsid w:val="0015475A"/>
    <w:rsid w:val="00154777"/>
    <w:rsid w:val="001548B3"/>
    <w:rsid w:val="0015497E"/>
    <w:rsid w:val="00154C73"/>
    <w:rsid w:val="00154D30"/>
    <w:rsid w:val="00154D5B"/>
    <w:rsid w:val="00154D60"/>
    <w:rsid w:val="00154E4A"/>
    <w:rsid w:val="00154E8A"/>
    <w:rsid w:val="00154E8B"/>
    <w:rsid w:val="0015502E"/>
    <w:rsid w:val="00155071"/>
    <w:rsid w:val="001550A2"/>
    <w:rsid w:val="001550FD"/>
    <w:rsid w:val="0015510F"/>
    <w:rsid w:val="0015511D"/>
    <w:rsid w:val="001551C9"/>
    <w:rsid w:val="00155299"/>
    <w:rsid w:val="001552F4"/>
    <w:rsid w:val="00155371"/>
    <w:rsid w:val="001555E7"/>
    <w:rsid w:val="0015568D"/>
    <w:rsid w:val="0015572F"/>
    <w:rsid w:val="001557B4"/>
    <w:rsid w:val="00155826"/>
    <w:rsid w:val="00155853"/>
    <w:rsid w:val="0015595C"/>
    <w:rsid w:val="00155990"/>
    <w:rsid w:val="00155C48"/>
    <w:rsid w:val="00155FAC"/>
    <w:rsid w:val="0015603D"/>
    <w:rsid w:val="001560CC"/>
    <w:rsid w:val="00156109"/>
    <w:rsid w:val="001562B9"/>
    <w:rsid w:val="001562EC"/>
    <w:rsid w:val="00156352"/>
    <w:rsid w:val="001563D2"/>
    <w:rsid w:val="001563F1"/>
    <w:rsid w:val="00156454"/>
    <w:rsid w:val="001565EF"/>
    <w:rsid w:val="00156681"/>
    <w:rsid w:val="001566DC"/>
    <w:rsid w:val="00156837"/>
    <w:rsid w:val="0015687A"/>
    <w:rsid w:val="001568A2"/>
    <w:rsid w:val="00156A30"/>
    <w:rsid w:val="00156A3A"/>
    <w:rsid w:val="00156A7A"/>
    <w:rsid w:val="00156A7F"/>
    <w:rsid w:val="00156B10"/>
    <w:rsid w:val="00156C6F"/>
    <w:rsid w:val="00156E39"/>
    <w:rsid w:val="00156ECE"/>
    <w:rsid w:val="0015703B"/>
    <w:rsid w:val="00157332"/>
    <w:rsid w:val="0015737A"/>
    <w:rsid w:val="001574D3"/>
    <w:rsid w:val="00157558"/>
    <w:rsid w:val="0015759A"/>
    <w:rsid w:val="00157629"/>
    <w:rsid w:val="00157660"/>
    <w:rsid w:val="001576DF"/>
    <w:rsid w:val="00157775"/>
    <w:rsid w:val="00157896"/>
    <w:rsid w:val="00157A58"/>
    <w:rsid w:val="00157AD5"/>
    <w:rsid w:val="00157AED"/>
    <w:rsid w:val="00157BF8"/>
    <w:rsid w:val="00157C22"/>
    <w:rsid w:val="00157C5D"/>
    <w:rsid w:val="00157C90"/>
    <w:rsid w:val="00157D42"/>
    <w:rsid w:val="00157F81"/>
    <w:rsid w:val="00157FFE"/>
    <w:rsid w:val="00160016"/>
    <w:rsid w:val="00160118"/>
    <w:rsid w:val="0016015C"/>
    <w:rsid w:val="001601DF"/>
    <w:rsid w:val="001602CF"/>
    <w:rsid w:val="0016033D"/>
    <w:rsid w:val="00160355"/>
    <w:rsid w:val="001603AB"/>
    <w:rsid w:val="001603EF"/>
    <w:rsid w:val="00160429"/>
    <w:rsid w:val="00160563"/>
    <w:rsid w:val="00160773"/>
    <w:rsid w:val="0016094A"/>
    <w:rsid w:val="00160A0E"/>
    <w:rsid w:val="00160A67"/>
    <w:rsid w:val="00160A9B"/>
    <w:rsid w:val="00160B37"/>
    <w:rsid w:val="00160B64"/>
    <w:rsid w:val="00160CD1"/>
    <w:rsid w:val="00160D2B"/>
    <w:rsid w:val="00160D87"/>
    <w:rsid w:val="00160E77"/>
    <w:rsid w:val="00160F61"/>
    <w:rsid w:val="00161133"/>
    <w:rsid w:val="001612AE"/>
    <w:rsid w:val="00161512"/>
    <w:rsid w:val="00161514"/>
    <w:rsid w:val="001615B3"/>
    <w:rsid w:val="001615BB"/>
    <w:rsid w:val="00161734"/>
    <w:rsid w:val="001618C4"/>
    <w:rsid w:val="001618DE"/>
    <w:rsid w:val="00161966"/>
    <w:rsid w:val="00161A60"/>
    <w:rsid w:val="00161B8F"/>
    <w:rsid w:val="00161B90"/>
    <w:rsid w:val="00161D03"/>
    <w:rsid w:val="0016204E"/>
    <w:rsid w:val="0016222B"/>
    <w:rsid w:val="0016227A"/>
    <w:rsid w:val="00162300"/>
    <w:rsid w:val="00162365"/>
    <w:rsid w:val="00162417"/>
    <w:rsid w:val="0016246F"/>
    <w:rsid w:val="00162739"/>
    <w:rsid w:val="001627C3"/>
    <w:rsid w:val="001627D0"/>
    <w:rsid w:val="001627EF"/>
    <w:rsid w:val="001627FE"/>
    <w:rsid w:val="00162849"/>
    <w:rsid w:val="001628DB"/>
    <w:rsid w:val="00162A9D"/>
    <w:rsid w:val="00162C9B"/>
    <w:rsid w:val="00162CB0"/>
    <w:rsid w:val="00163015"/>
    <w:rsid w:val="00163029"/>
    <w:rsid w:val="00163061"/>
    <w:rsid w:val="00163172"/>
    <w:rsid w:val="0016332C"/>
    <w:rsid w:val="001634CF"/>
    <w:rsid w:val="00163677"/>
    <w:rsid w:val="00163785"/>
    <w:rsid w:val="001637AB"/>
    <w:rsid w:val="00163974"/>
    <w:rsid w:val="001639ED"/>
    <w:rsid w:val="00163A25"/>
    <w:rsid w:val="00163C16"/>
    <w:rsid w:val="00163C66"/>
    <w:rsid w:val="00163C92"/>
    <w:rsid w:val="00164096"/>
    <w:rsid w:val="001644DB"/>
    <w:rsid w:val="0016465E"/>
    <w:rsid w:val="00164737"/>
    <w:rsid w:val="00164B9E"/>
    <w:rsid w:val="00164C52"/>
    <w:rsid w:val="00164C77"/>
    <w:rsid w:val="00164CE5"/>
    <w:rsid w:val="00164D20"/>
    <w:rsid w:val="00164D54"/>
    <w:rsid w:val="00164DB5"/>
    <w:rsid w:val="00164E9A"/>
    <w:rsid w:val="00164EA7"/>
    <w:rsid w:val="00164ECC"/>
    <w:rsid w:val="00164ED8"/>
    <w:rsid w:val="00165079"/>
    <w:rsid w:val="0016508C"/>
    <w:rsid w:val="00165098"/>
    <w:rsid w:val="00165121"/>
    <w:rsid w:val="001651A2"/>
    <w:rsid w:val="00165229"/>
    <w:rsid w:val="0016537C"/>
    <w:rsid w:val="00165420"/>
    <w:rsid w:val="0016549B"/>
    <w:rsid w:val="00165641"/>
    <w:rsid w:val="0016569F"/>
    <w:rsid w:val="00165798"/>
    <w:rsid w:val="001657FF"/>
    <w:rsid w:val="00165903"/>
    <w:rsid w:val="00165A42"/>
    <w:rsid w:val="00165A88"/>
    <w:rsid w:val="00165C1C"/>
    <w:rsid w:val="00165C31"/>
    <w:rsid w:val="00165C8F"/>
    <w:rsid w:val="00165D3A"/>
    <w:rsid w:val="00165FE0"/>
    <w:rsid w:val="001660D3"/>
    <w:rsid w:val="0016618C"/>
    <w:rsid w:val="001662E9"/>
    <w:rsid w:val="0016638D"/>
    <w:rsid w:val="001663FF"/>
    <w:rsid w:val="0016641B"/>
    <w:rsid w:val="00166423"/>
    <w:rsid w:val="00166496"/>
    <w:rsid w:val="001664AE"/>
    <w:rsid w:val="00166603"/>
    <w:rsid w:val="001666BD"/>
    <w:rsid w:val="001667DF"/>
    <w:rsid w:val="00166844"/>
    <w:rsid w:val="00166861"/>
    <w:rsid w:val="001668E8"/>
    <w:rsid w:val="00166AC8"/>
    <w:rsid w:val="00166ADF"/>
    <w:rsid w:val="00166B71"/>
    <w:rsid w:val="00166BE9"/>
    <w:rsid w:val="00166C69"/>
    <w:rsid w:val="00166CA7"/>
    <w:rsid w:val="00166CF4"/>
    <w:rsid w:val="00166DEF"/>
    <w:rsid w:val="00166ED3"/>
    <w:rsid w:val="00166FA7"/>
    <w:rsid w:val="001671B9"/>
    <w:rsid w:val="00167221"/>
    <w:rsid w:val="00167387"/>
    <w:rsid w:val="001673BD"/>
    <w:rsid w:val="0016748F"/>
    <w:rsid w:val="00167635"/>
    <w:rsid w:val="00167683"/>
    <w:rsid w:val="001676E2"/>
    <w:rsid w:val="0016770C"/>
    <w:rsid w:val="00167758"/>
    <w:rsid w:val="00167863"/>
    <w:rsid w:val="00167933"/>
    <w:rsid w:val="0016798C"/>
    <w:rsid w:val="00167BAD"/>
    <w:rsid w:val="00167BDF"/>
    <w:rsid w:val="00167C0A"/>
    <w:rsid w:val="00167C18"/>
    <w:rsid w:val="00167D29"/>
    <w:rsid w:val="00167DB9"/>
    <w:rsid w:val="00167F24"/>
    <w:rsid w:val="00167FC4"/>
    <w:rsid w:val="001700B6"/>
    <w:rsid w:val="00170133"/>
    <w:rsid w:val="00170309"/>
    <w:rsid w:val="00170504"/>
    <w:rsid w:val="00170610"/>
    <w:rsid w:val="0017071C"/>
    <w:rsid w:val="0017072D"/>
    <w:rsid w:val="001707C4"/>
    <w:rsid w:val="00170859"/>
    <w:rsid w:val="00170A47"/>
    <w:rsid w:val="00170A78"/>
    <w:rsid w:val="00170B14"/>
    <w:rsid w:val="00170BCE"/>
    <w:rsid w:val="00170BE3"/>
    <w:rsid w:val="00170BEF"/>
    <w:rsid w:val="00170CB2"/>
    <w:rsid w:val="00170CD1"/>
    <w:rsid w:val="00170CFD"/>
    <w:rsid w:val="00170D16"/>
    <w:rsid w:val="00170D20"/>
    <w:rsid w:val="00170D6B"/>
    <w:rsid w:val="00170DDA"/>
    <w:rsid w:val="00170E23"/>
    <w:rsid w:val="00170EAE"/>
    <w:rsid w:val="00170EBE"/>
    <w:rsid w:val="00170F1B"/>
    <w:rsid w:val="00170FB5"/>
    <w:rsid w:val="00171253"/>
    <w:rsid w:val="0017125F"/>
    <w:rsid w:val="00171265"/>
    <w:rsid w:val="001716EF"/>
    <w:rsid w:val="001717EA"/>
    <w:rsid w:val="00171810"/>
    <w:rsid w:val="00171910"/>
    <w:rsid w:val="00171A54"/>
    <w:rsid w:val="00171A5E"/>
    <w:rsid w:val="00171A86"/>
    <w:rsid w:val="00171C54"/>
    <w:rsid w:val="00171CAF"/>
    <w:rsid w:val="00171E64"/>
    <w:rsid w:val="00171FC6"/>
    <w:rsid w:val="00172370"/>
    <w:rsid w:val="001723C2"/>
    <w:rsid w:val="001723EF"/>
    <w:rsid w:val="00172411"/>
    <w:rsid w:val="001725BA"/>
    <w:rsid w:val="00172600"/>
    <w:rsid w:val="0017264B"/>
    <w:rsid w:val="001726FD"/>
    <w:rsid w:val="0017292F"/>
    <w:rsid w:val="00172ABB"/>
    <w:rsid w:val="00172B44"/>
    <w:rsid w:val="00172C38"/>
    <w:rsid w:val="00172C5D"/>
    <w:rsid w:val="00172C65"/>
    <w:rsid w:val="00172CEC"/>
    <w:rsid w:val="00172ECB"/>
    <w:rsid w:val="00172F52"/>
    <w:rsid w:val="00172FBF"/>
    <w:rsid w:val="00172FEA"/>
    <w:rsid w:val="00173098"/>
    <w:rsid w:val="00173264"/>
    <w:rsid w:val="001734D2"/>
    <w:rsid w:val="001736D7"/>
    <w:rsid w:val="0017380D"/>
    <w:rsid w:val="00173852"/>
    <w:rsid w:val="00173A57"/>
    <w:rsid w:val="00173B94"/>
    <w:rsid w:val="00173DBD"/>
    <w:rsid w:val="00173E2F"/>
    <w:rsid w:val="00174034"/>
    <w:rsid w:val="00174114"/>
    <w:rsid w:val="00174304"/>
    <w:rsid w:val="00174339"/>
    <w:rsid w:val="00174737"/>
    <w:rsid w:val="00174856"/>
    <w:rsid w:val="001749F0"/>
    <w:rsid w:val="00174B1E"/>
    <w:rsid w:val="00174B38"/>
    <w:rsid w:val="00174C99"/>
    <w:rsid w:val="00174D13"/>
    <w:rsid w:val="00174DBA"/>
    <w:rsid w:val="00174EA5"/>
    <w:rsid w:val="001752BA"/>
    <w:rsid w:val="001753F8"/>
    <w:rsid w:val="00175472"/>
    <w:rsid w:val="001755FE"/>
    <w:rsid w:val="00175674"/>
    <w:rsid w:val="001756F9"/>
    <w:rsid w:val="0017578E"/>
    <w:rsid w:val="0017581F"/>
    <w:rsid w:val="0017589F"/>
    <w:rsid w:val="00175915"/>
    <w:rsid w:val="001759A2"/>
    <w:rsid w:val="00175A69"/>
    <w:rsid w:val="00175ACA"/>
    <w:rsid w:val="00175D41"/>
    <w:rsid w:val="00175D75"/>
    <w:rsid w:val="00175DB1"/>
    <w:rsid w:val="00175FD0"/>
    <w:rsid w:val="00176050"/>
    <w:rsid w:val="001760A5"/>
    <w:rsid w:val="001761A7"/>
    <w:rsid w:val="001762D1"/>
    <w:rsid w:val="00176330"/>
    <w:rsid w:val="00176335"/>
    <w:rsid w:val="0017642C"/>
    <w:rsid w:val="00176457"/>
    <w:rsid w:val="00176491"/>
    <w:rsid w:val="00176588"/>
    <w:rsid w:val="0017669F"/>
    <w:rsid w:val="00176801"/>
    <w:rsid w:val="00176835"/>
    <w:rsid w:val="001768ED"/>
    <w:rsid w:val="001768FF"/>
    <w:rsid w:val="0017697A"/>
    <w:rsid w:val="00176B1C"/>
    <w:rsid w:val="00176B79"/>
    <w:rsid w:val="00176B9C"/>
    <w:rsid w:val="00176BEE"/>
    <w:rsid w:val="00176C75"/>
    <w:rsid w:val="00176C7A"/>
    <w:rsid w:val="00176CAB"/>
    <w:rsid w:val="00176CF5"/>
    <w:rsid w:val="00176CFF"/>
    <w:rsid w:val="00176E37"/>
    <w:rsid w:val="00176F51"/>
    <w:rsid w:val="00177102"/>
    <w:rsid w:val="00177222"/>
    <w:rsid w:val="0017736C"/>
    <w:rsid w:val="00177446"/>
    <w:rsid w:val="001776C3"/>
    <w:rsid w:val="00177706"/>
    <w:rsid w:val="00177731"/>
    <w:rsid w:val="0017779E"/>
    <w:rsid w:val="00177A0C"/>
    <w:rsid w:val="00177B78"/>
    <w:rsid w:val="00177C15"/>
    <w:rsid w:val="00177E83"/>
    <w:rsid w:val="00177E8A"/>
    <w:rsid w:val="00180138"/>
    <w:rsid w:val="001801BD"/>
    <w:rsid w:val="00180427"/>
    <w:rsid w:val="00180608"/>
    <w:rsid w:val="0018065B"/>
    <w:rsid w:val="0018076B"/>
    <w:rsid w:val="0018090F"/>
    <w:rsid w:val="00180942"/>
    <w:rsid w:val="00180AAF"/>
    <w:rsid w:val="00180B1E"/>
    <w:rsid w:val="00180B65"/>
    <w:rsid w:val="00180C2E"/>
    <w:rsid w:val="00180D08"/>
    <w:rsid w:val="00180FED"/>
    <w:rsid w:val="00181048"/>
    <w:rsid w:val="0018119F"/>
    <w:rsid w:val="0018126F"/>
    <w:rsid w:val="00181359"/>
    <w:rsid w:val="00181527"/>
    <w:rsid w:val="001815E0"/>
    <w:rsid w:val="001816A6"/>
    <w:rsid w:val="001816D8"/>
    <w:rsid w:val="0018174C"/>
    <w:rsid w:val="00181751"/>
    <w:rsid w:val="001818DD"/>
    <w:rsid w:val="00181914"/>
    <w:rsid w:val="00181934"/>
    <w:rsid w:val="00181A53"/>
    <w:rsid w:val="00181B40"/>
    <w:rsid w:val="00181B54"/>
    <w:rsid w:val="00181D84"/>
    <w:rsid w:val="00181E96"/>
    <w:rsid w:val="00182054"/>
    <w:rsid w:val="0018213E"/>
    <w:rsid w:val="001821DE"/>
    <w:rsid w:val="001821F8"/>
    <w:rsid w:val="00182403"/>
    <w:rsid w:val="0018247B"/>
    <w:rsid w:val="00182661"/>
    <w:rsid w:val="0018276F"/>
    <w:rsid w:val="001827A2"/>
    <w:rsid w:val="001828A5"/>
    <w:rsid w:val="00182980"/>
    <w:rsid w:val="00182A09"/>
    <w:rsid w:val="00182ABE"/>
    <w:rsid w:val="00182BFB"/>
    <w:rsid w:val="00182C76"/>
    <w:rsid w:val="00182D40"/>
    <w:rsid w:val="00182F23"/>
    <w:rsid w:val="00182FB0"/>
    <w:rsid w:val="00182FE1"/>
    <w:rsid w:val="001830BE"/>
    <w:rsid w:val="001833D0"/>
    <w:rsid w:val="00183483"/>
    <w:rsid w:val="0018362F"/>
    <w:rsid w:val="001836E1"/>
    <w:rsid w:val="001838B1"/>
    <w:rsid w:val="00183929"/>
    <w:rsid w:val="0018395B"/>
    <w:rsid w:val="00183964"/>
    <w:rsid w:val="00183A0A"/>
    <w:rsid w:val="00183B38"/>
    <w:rsid w:val="00183B66"/>
    <w:rsid w:val="00183BE7"/>
    <w:rsid w:val="00183CA8"/>
    <w:rsid w:val="00183D8F"/>
    <w:rsid w:val="00183E75"/>
    <w:rsid w:val="00183E80"/>
    <w:rsid w:val="00183E9F"/>
    <w:rsid w:val="00183EFE"/>
    <w:rsid w:val="00184220"/>
    <w:rsid w:val="00184320"/>
    <w:rsid w:val="0018435A"/>
    <w:rsid w:val="001843D4"/>
    <w:rsid w:val="00184441"/>
    <w:rsid w:val="0018445D"/>
    <w:rsid w:val="00184499"/>
    <w:rsid w:val="00184516"/>
    <w:rsid w:val="00184673"/>
    <w:rsid w:val="001846AC"/>
    <w:rsid w:val="00184826"/>
    <w:rsid w:val="0018487E"/>
    <w:rsid w:val="00184939"/>
    <w:rsid w:val="00184964"/>
    <w:rsid w:val="00184AEC"/>
    <w:rsid w:val="00184B10"/>
    <w:rsid w:val="00184BAF"/>
    <w:rsid w:val="00184CE3"/>
    <w:rsid w:val="00184F65"/>
    <w:rsid w:val="00184F86"/>
    <w:rsid w:val="00184FC7"/>
    <w:rsid w:val="001850E7"/>
    <w:rsid w:val="0018517B"/>
    <w:rsid w:val="001851F0"/>
    <w:rsid w:val="00185243"/>
    <w:rsid w:val="0018525A"/>
    <w:rsid w:val="00185281"/>
    <w:rsid w:val="001853D1"/>
    <w:rsid w:val="00185445"/>
    <w:rsid w:val="001854A3"/>
    <w:rsid w:val="001854C4"/>
    <w:rsid w:val="001854CB"/>
    <w:rsid w:val="00185538"/>
    <w:rsid w:val="001856F4"/>
    <w:rsid w:val="00185840"/>
    <w:rsid w:val="00185888"/>
    <w:rsid w:val="0018594A"/>
    <w:rsid w:val="001859F6"/>
    <w:rsid w:val="00185A27"/>
    <w:rsid w:val="00185A7C"/>
    <w:rsid w:val="00185B0C"/>
    <w:rsid w:val="00185C6D"/>
    <w:rsid w:val="00185C78"/>
    <w:rsid w:val="00185CDF"/>
    <w:rsid w:val="00185D1A"/>
    <w:rsid w:val="00185EA9"/>
    <w:rsid w:val="00185FAD"/>
    <w:rsid w:val="00186006"/>
    <w:rsid w:val="00186019"/>
    <w:rsid w:val="001864F5"/>
    <w:rsid w:val="00186735"/>
    <w:rsid w:val="0018676D"/>
    <w:rsid w:val="001868DB"/>
    <w:rsid w:val="001868F1"/>
    <w:rsid w:val="00186974"/>
    <w:rsid w:val="001869CA"/>
    <w:rsid w:val="00186B7A"/>
    <w:rsid w:val="00186BE2"/>
    <w:rsid w:val="00186C16"/>
    <w:rsid w:val="00186DE9"/>
    <w:rsid w:val="00186F73"/>
    <w:rsid w:val="0018700F"/>
    <w:rsid w:val="0018709C"/>
    <w:rsid w:val="0018713F"/>
    <w:rsid w:val="001873A3"/>
    <w:rsid w:val="001873DF"/>
    <w:rsid w:val="00187624"/>
    <w:rsid w:val="00187694"/>
    <w:rsid w:val="0018769F"/>
    <w:rsid w:val="001877CB"/>
    <w:rsid w:val="001879C5"/>
    <w:rsid w:val="001879C9"/>
    <w:rsid w:val="00187A8A"/>
    <w:rsid w:val="00187AC3"/>
    <w:rsid w:val="00187B2C"/>
    <w:rsid w:val="00187B89"/>
    <w:rsid w:val="00187DE8"/>
    <w:rsid w:val="00187F6B"/>
    <w:rsid w:val="0019001A"/>
    <w:rsid w:val="00190037"/>
    <w:rsid w:val="001901BD"/>
    <w:rsid w:val="0019025B"/>
    <w:rsid w:val="0019035A"/>
    <w:rsid w:val="0019053C"/>
    <w:rsid w:val="001905D0"/>
    <w:rsid w:val="00190705"/>
    <w:rsid w:val="00190849"/>
    <w:rsid w:val="0019095F"/>
    <w:rsid w:val="00190AB3"/>
    <w:rsid w:val="00190BD5"/>
    <w:rsid w:val="00190D8C"/>
    <w:rsid w:val="00190E6A"/>
    <w:rsid w:val="00190ECE"/>
    <w:rsid w:val="00190F87"/>
    <w:rsid w:val="00191003"/>
    <w:rsid w:val="00191058"/>
    <w:rsid w:val="00191219"/>
    <w:rsid w:val="001912D7"/>
    <w:rsid w:val="001914EA"/>
    <w:rsid w:val="00191581"/>
    <w:rsid w:val="0019158E"/>
    <w:rsid w:val="001915CC"/>
    <w:rsid w:val="001915E5"/>
    <w:rsid w:val="0019168F"/>
    <w:rsid w:val="001916F3"/>
    <w:rsid w:val="0019186B"/>
    <w:rsid w:val="00191B2C"/>
    <w:rsid w:val="00191BEF"/>
    <w:rsid w:val="00191C8D"/>
    <w:rsid w:val="00191D3C"/>
    <w:rsid w:val="00191E01"/>
    <w:rsid w:val="00192084"/>
    <w:rsid w:val="001920C1"/>
    <w:rsid w:val="001921C2"/>
    <w:rsid w:val="00192263"/>
    <w:rsid w:val="00192285"/>
    <w:rsid w:val="001922EE"/>
    <w:rsid w:val="00192333"/>
    <w:rsid w:val="001923CB"/>
    <w:rsid w:val="001923CE"/>
    <w:rsid w:val="00192420"/>
    <w:rsid w:val="001924A3"/>
    <w:rsid w:val="0019254C"/>
    <w:rsid w:val="001925B6"/>
    <w:rsid w:val="001925B9"/>
    <w:rsid w:val="001926D1"/>
    <w:rsid w:val="0019276A"/>
    <w:rsid w:val="001927BE"/>
    <w:rsid w:val="00192AA9"/>
    <w:rsid w:val="00192E20"/>
    <w:rsid w:val="00192E2F"/>
    <w:rsid w:val="00192F0D"/>
    <w:rsid w:val="00192F64"/>
    <w:rsid w:val="00192F6B"/>
    <w:rsid w:val="00192FF1"/>
    <w:rsid w:val="00193105"/>
    <w:rsid w:val="001931E7"/>
    <w:rsid w:val="0019320B"/>
    <w:rsid w:val="001932BD"/>
    <w:rsid w:val="00193377"/>
    <w:rsid w:val="001933B1"/>
    <w:rsid w:val="00193437"/>
    <w:rsid w:val="00193652"/>
    <w:rsid w:val="001936E1"/>
    <w:rsid w:val="001937E9"/>
    <w:rsid w:val="0019380B"/>
    <w:rsid w:val="0019391F"/>
    <w:rsid w:val="0019394E"/>
    <w:rsid w:val="0019395B"/>
    <w:rsid w:val="00193A7B"/>
    <w:rsid w:val="00193C01"/>
    <w:rsid w:val="00193C40"/>
    <w:rsid w:val="00193D06"/>
    <w:rsid w:val="00193D1E"/>
    <w:rsid w:val="00193E40"/>
    <w:rsid w:val="00193ED3"/>
    <w:rsid w:val="00193F5F"/>
    <w:rsid w:val="00194094"/>
    <w:rsid w:val="001941A7"/>
    <w:rsid w:val="0019434B"/>
    <w:rsid w:val="001943B4"/>
    <w:rsid w:val="001945BE"/>
    <w:rsid w:val="001945E1"/>
    <w:rsid w:val="001946B1"/>
    <w:rsid w:val="00194839"/>
    <w:rsid w:val="00194908"/>
    <w:rsid w:val="00194A50"/>
    <w:rsid w:val="00194BFF"/>
    <w:rsid w:val="00194CE3"/>
    <w:rsid w:val="00194D26"/>
    <w:rsid w:val="00194F02"/>
    <w:rsid w:val="00194F05"/>
    <w:rsid w:val="00194F4B"/>
    <w:rsid w:val="00194FCB"/>
    <w:rsid w:val="00195224"/>
    <w:rsid w:val="001952E9"/>
    <w:rsid w:val="0019532B"/>
    <w:rsid w:val="001953A1"/>
    <w:rsid w:val="00195538"/>
    <w:rsid w:val="00195569"/>
    <w:rsid w:val="0019568E"/>
    <w:rsid w:val="001956B5"/>
    <w:rsid w:val="00195879"/>
    <w:rsid w:val="001958A8"/>
    <w:rsid w:val="00195937"/>
    <w:rsid w:val="00195984"/>
    <w:rsid w:val="00195993"/>
    <w:rsid w:val="00195CCB"/>
    <w:rsid w:val="00195D0D"/>
    <w:rsid w:val="00195D5E"/>
    <w:rsid w:val="00195D86"/>
    <w:rsid w:val="00195DE5"/>
    <w:rsid w:val="00196242"/>
    <w:rsid w:val="001963C2"/>
    <w:rsid w:val="00196440"/>
    <w:rsid w:val="00196447"/>
    <w:rsid w:val="0019655C"/>
    <w:rsid w:val="0019662E"/>
    <w:rsid w:val="00196643"/>
    <w:rsid w:val="0019665D"/>
    <w:rsid w:val="0019679F"/>
    <w:rsid w:val="0019688F"/>
    <w:rsid w:val="00196949"/>
    <w:rsid w:val="001969D1"/>
    <w:rsid w:val="001969EE"/>
    <w:rsid w:val="00196AD0"/>
    <w:rsid w:val="00196B08"/>
    <w:rsid w:val="00196B61"/>
    <w:rsid w:val="00196CB7"/>
    <w:rsid w:val="001970F2"/>
    <w:rsid w:val="001971B1"/>
    <w:rsid w:val="001971E3"/>
    <w:rsid w:val="00197225"/>
    <w:rsid w:val="00197296"/>
    <w:rsid w:val="001972C1"/>
    <w:rsid w:val="00197415"/>
    <w:rsid w:val="00197532"/>
    <w:rsid w:val="001976A3"/>
    <w:rsid w:val="001977E7"/>
    <w:rsid w:val="00197A42"/>
    <w:rsid w:val="00197A79"/>
    <w:rsid w:val="00197ABC"/>
    <w:rsid w:val="00197BB4"/>
    <w:rsid w:val="00197CD0"/>
    <w:rsid w:val="00197CEA"/>
    <w:rsid w:val="00197CF9"/>
    <w:rsid w:val="00197D94"/>
    <w:rsid w:val="00197DA6"/>
    <w:rsid w:val="00197DE3"/>
    <w:rsid w:val="00197EEF"/>
    <w:rsid w:val="001A02E2"/>
    <w:rsid w:val="001A032B"/>
    <w:rsid w:val="001A0865"/>
    <w:rsid w:val="001A0931"/>
    <w:rsid w:val="001A0993"/>
    <w:rsid w:val="001A09A4"/>
    <w:rsid w:val="001A09D6"/>
    <w:rsid w:val="001A0D4A"/>
    <w:rsid w:val="001A0EA1"/>
    <w:rsid w:val="001A0F35"/>
    <w:rsid w:val="001A101F"/>
    <w:rsid w:val="001A1037"/>
    <w:rsid w:val="001A1049"/>
    <w:rsid w:val="001A1136"/>
    <w:rsid w:val="001A11E0"/>
    <w:rsid w:val="001A159E"/>
    <w:rsid w:val="001A169A"/>
    <w:rsid w:val="001A16C7"/>
    <w:rsid w:val="001A1753"/>
    <w:rsid w:val="001A199F"/>
    <w:rsid w:val="001A1A7D"/>
    <w:rsid w:val="001A1B49"/>
    <w:rsid w:val="001A1B5C"/>
    <w:rsid w:val="001A1CA7"/>
    <w:rsid w:val="001A1CB0"/>
    <w:rsid w:val="001A1CE2"/>
    <w:rsid w:val="001A1D06"/>
    <w:rsid w:val="001A1D13"/>
    <w:rsid w:val="001A1D31"/>
    <w:rsid w:val="001A1EE4"/>
    <w:rsid w:val="001A1F78"/>
    <w:rsid w:val="001A1F8A"/>
    <w:rsid w:val="001A20C5"/>
    <w:rsid w:val="001A2601"/>
    <w:rsid w:val="001A26C1"/>
    <w:rsid w:val="001A2764"/>
    <w:rsid w:val="001A2772"/>
    <w:rsid w:val="001A2798"/>
    <w:rsid w:val="001A2916"/>
    <w:rsid w:val="001A297D"/>
    <w:rsid w:val="001A29F6"/>
    <w:rsid w:val="001A2BD3"/>
    <w:rsid w:val="001A2C28"/>
    <w:rsid w:val="001A2D44"/>
    <w:rsid w:val="001A2DD8"/>
    <w:rsid w:val="001A2F19"/>
    <w:rsid w:val="001A3024"/>
    <w:rsid w:val="001A306E"/>
    <w:rsid w:val="001A30EA"/>
    <w:rsid w:val="001A33C8"/>
    <w:rsid w:val="001A3423"/>
    <w:rsid w:val="001A3566"/>
    <w:rsid w:val="001A35FD"/>
    <w:rsid w:val="001A3653"/>
    <w:rsid w:val="001A378C"/>
    <w:rsid w:val="001A3A38"/>
    <w:rsid w:val="001A3B58"/>
    <w:rsid w:val="001A3B97"/>
    <w:rsid w:val="001A3CC4"/>
    <w:rsid w:val="001A3DE7"/>
    <w:rsid w:val="001A3E8F"/>
    <w:rsid w:val="001A407B"/>
    <w:rsid w:val="001A40A3"/>
    <w:rsid w:val="001A4203"/>
    <w:rsid w:val="001A43BA"/>
    <w:rsid w:val="001A43CA"/>
    <w:rsid w:val="001A4402"/>
    <w:rsid w:val="001A446F"/>
    <w:rsid w:val="001A45BF"/>
    <w:rsid w:val="001A45F3"/>
    <w:rsid w:val="001A4613"/>
    <w:rsid w:val="001A4686"/>
    <w:rsid w:val="001A4699"/>
    <w:rsid w:val="001A4785"/>
    <w:rsid w:val="001A492F"/>
    <w:rsid w:val="001A4974"/>
    <w:rsid w:val="001A4BA2"/>
    <w:rsid w:val="001A4BEA"/>
    <w:rsid w:val="001A4CB4"/>
    <w:rsid w:val="001A4D07"/>
    <w:rsid w:val="001A4D8A"/>
    <w:rsid w:val="001A4E16"/>
    <w:rsid w:val="001A505E"/>
    <w:rsid w:val="001A50A6"/>
    <w:rsid w:val="001A50F1"/>
    <w:rsid w:val="001A50FA"/>
    <w:rsid w:val="001A51CB"/>
    <w:rsid w:val="001A53E4"/>
    <w:rsid w:val="001A5422"/>
    <w:rsid w:val="001A54FB"/>
    <w:rsid w:val="001A552D"/>
    <w:rsid w:val="001A554B"/>
    <w:rsid w:val="001A57B0"/>
    <w:rsid w:val="001A581C"/>
    <w:rsid w:val="001A5834"/>
    <w:rsid w:val="001A58C9"/>
    <w:rsid w:val="001A5984"/>
    <w:rsid w:val="001A5B6C"/>
    <w:rsid w:val="001A5C00"/>
    <w:rsid w:val="001A5C0D"/>
    <w:rsid w:val="001A5CB7"/>
    <w:rsid w:val="001A5CB8"/>
    <w:rsid w:val="001A5DCF"/>
    <w:rsid w:val="001A5E2E"/>
    <w:rsid w:val="001A5FD5"/>
    <w:rsid w:val="001A5FE6"/>
    <w:rsid w:val="001A6072"/>
    <w:rsid w:val="001A60B9"/>
    <w:rsid w:val="001A6147"/>
    <w:rsid w:val="001A618B"/>
    <w:rsid w:val="001A626C"/>
    <w:rsid w:val="001A6478"/>
    <w:rsid w:val="001A648D"/>
    <w:rsid w:val="001A650F"/>
    <w:rsid w:val="001A6517"/>
    <w:rsid w:val="001A65CA"/>
    <w:rsid w:val="001A662B"/>
    <w:rsid w:val="001A67B2"/>
    <w:rsid w:val="001A67D6"/>
    <w:rsid w:val="001A6921"/>
    <w:rsid w:val="001A694A"/>
    <w:rsid w:val="001A6985"/>
    <w:rsid w:val="001A6A6F"/>
    <w:rsid w:val="001A6A9B"/>
    <w:rsid w:val="001A6BC0"/>
    <w:rsid w:val="001A6C85"/>
    <w:rsid w:val="001A6F2B"/>
    <w:rsid w:val="001A6F6E"/>
    <w:rsid w:val="001A7162"/>
    <w:rsid w:val="001A7165"/>
    <w:rsid w:val="001A71BA"/>
    <w:rsid w:val="001A75B7"/>
    <w:rsid w:val="001A75EE"/>
    <w:rsid w:val="001A75F2"/>
    <w:rsid w:val="001A76D8"/>
    <w:rsid w:val="001A76E9"/>
    <w:rsid w:val="001A78B7"/>
    <w:rsid w:val="001A793C"/>
    <w:rsid w:val="001A794B"/>
    <w:rsid w:val="001A7961"/>
    <w:rsid w:val="001A79F6"/>
    <w:rsid w:val="001A7A8B"/>
    <w:rsid w:val="001A7CA6"/>
    <w:rsid w:val="001A7DA2"/>
    <w:rsid w:val="001A7F27"/>
    <w:rsid w:val="001B00C4"/>
    <w:rsid w:val="001B00D1"/>
    <w:rsid w:val="001B0167"/>
    <w:rsid w:val="001B0173"/>
    <w:rsid w:val="001B0226"/>
    <w:rsid w:val="001B030A"/>
    <w:rsid w:val="001B031D"/>
    <w:rsid w:val="001B0603"/>
    <w:rsid w:val="001B0678"/>
    <w:rsid w:val="001B06E2"/>
    <w:rsid w:val="001B0752"/>
    <w:rsid w:val="001B0BDD"/>
    <w:rsid w:val="001B0C53"/>
    <w:rsid w:val="001B0C82"/>
    <w:rsid w:val="001B0CFD"/>
    <w:rsid w:val="001B0E12"/>
    <w:rsid w:val="001B10E8"/>
    <w:rsid w:val="001B10FA"/>
    <w:rsid w:val="001B126B"/>
    <w:rsid w:val="001B156D"/>
    <w:rsid w:val="001B179C"/>
    <w:rsid w:val="001B1913"/>
    <w:rsid w:val="001B1995"/>
    <w:rsid w:val="001B1A6C"/>
    <w:rsid w:val="001B1AA4"/>
    <w:rsid w:val="001B1B16"/>
    <w:rsid w:val="001B1CDB"/>
    <w:rsid w:val="001B1D8A"/>
    <w:rsid w:val="001B1DB5"/>
    <w:rsid w:val="001B1DD8"/>
    <w:rsid w:val="001B1DED"/>
    <w:rsid w:val="001B20B0"/>
    <w:rsid w:val="001B247D"/>
    <w:rsid w:val="001B255C"/>
    <w:rsid w:val="001B2983"/>
    <w:rsid w:val="001B2AAE"/>
    <w:rsid w:val="001B2B0B"/>
    <w:rsid w:val="001B2B79"/>
    <w:rsid w:val="001B2C0B"/>
    <w:rsid w:val="001B2C46"/>
    <w:rsid w:val="001B2D83"/>
    <w:rsid w:val="001B2E45"/>
    <w:rsid w:val="001B2EFC"/>
    <w:rsid w:val="001B2FD6"/>
    <w:rsid w:val="001B302D"/>
    <w:rsid w:val="001B30D8"/>
    <w:rsid w:val="001B3101"/>
    <w:rsid w:val="001B3141"/>
    <w:rsid w:val="001B3261"/>
    <w:rsid w:val="001B32E6"/>
    <w:rsid w:val="001B337B"/>
    <w:rsid w:val="001B33DA"/>
    <w:rsid w:val="001B33F3"/>
    <w:rsid w:val="001B3480"/>
    <w:rsid w:val="001B3579"/>
    <w:rsid w:val="001B36FA"/>
    <w:rsid w:val="001B3A58"/>
    <w:rsid w:val="001B3A96"/>
    <w:rsid w:val="001B3BAA"/>
    <w:rsid w:val="001B3BCE"/>
    <w:rsid w:val="001B3DC3"/>
    <w:rsid w:val="001B3ED7"/>
    <w:rsid w:val="001B3F87"/>
    <w:rsid w:val="001B401F"/>
    <w:rsid w:val="001B40B3"/>
    <w:rsid w:val="001B42FF"/>
    <w:rsid w:val="001B43EB"/>
    <w:rsid w:val="001B43F9"/>
    <w:rsid w:val="001B4432"/>
    <w:rsid w:val="001B4594"/>
    <w:rsid w:val="001B4595"/>
    <w:rsid w:val="001B45E3"/>
    <w:rsid w:val="001B45EF"/>
    <w:rsid w:val="001B481E"/>
    <w:rsid w:val="001B4824"/>
    <w:rsid w:val="001B494E"/>
    <w:rsid w:val="001B497F"/>
    <w:rsid w:val="001B4ACB"/>
    <w:rsid w:val="001B4B16"/>
    <w:rsid w:val="001B4B6A"/>
    <w:rsid w:val="001B4C6A"/>
    <w:rsid w:val="001B4C75"/>
    <w:rsid w:val="001B4FAE"/>
    <w:rsid w:val="001B4FE5"/>
    <w:rsid w:val="001B5083"/>
    <w:rsid w:val="001B515E"/>
    <w:rsid w:val="001B51B2"/>
    <w:rsid w:val="001B5229"/>
    <w:rsid w:val="001B5399"/>
    <w:rsid w:val="001B548A"/>
    <w:rsid w:val="001B5670"/>
    <w:rsid w:val="001B5688"/>
    <w:rsid w:val="001B5830"/>
    <w:rsid w:val="001B5885"/>
    <w:rsid w:val="001B5901"/>
    <w:rsid w:val="001B5C05"/>
    <w:rsid w:val="001B5C9F"/>
    <w:rsid w:val="001B5D7D"/>
    <w:rsid w:val="001B5D98"/>
    <w:rsid w:val="001B5F64"/>
    <w:rsid w:val="001B5FA4"/>
    <w:rsid w:val="001B6032"/>
    <w:rsid w:val="001B6033"/>
    <w:rsid w:val="001B61A6"/>
    <w:rsid w:val="001B620C"/>
    <w:rsid w:val="001B6212"/>
    <w:rsid w:val="001B6271"/>
    <w:rsid w:val="001B6396"/>
    <w:rsid w:val="001B646E"/>
    <w:rsid w:val="001B65BC"/>
    <w:rsid w:val="001B6656"/>
    <w:rsid w:val="001B672A"/>
    <w:rsid w:val="001B6A29"/>
    <w:rsid w:val="001B6A70"/>
    <w:rsid w:val="001B6BDE"/>
    <w:rsid w:val="001B6CC5"/>
    <w:rsid w:val="001B6E53"/>
    <w:rsid w:val="001B6E91"/>
    <w:rsid w:val="001B6F38"/>
    <w:rsid w:val="001B703D"/>
    <w:rsid w:val="001B70A8"/>
    <w:rsid w:val="001B73FC"/>
    <w:rsid w:val="001B7492"/>
    <w:rsid w:val="001B75A0"/>
    <w:rsid w:val="001B75EA"/>
    <w:rsid w:val="001B765B"/>
    <w:rsid w:val="001B765E"/>
    <w:rsid w:val="001B7670"/>
    <w:rsid w:val="001B7746"/>
    <w:rsid w:val="001B7787"/>
    <w:rsid w:val="001B77E4"/>
    <w:rsid w:val="001B7A30"/>
    <w:rsid w:val="001B7ABF"/>
    <w:rsid w:val="001B7AE2"/>
    <w:rsid w:val="001B7B51"/>
    <w:rsid w:val="001B7B92"/>
    <w:rsid w:val="001B7BC5"/>
    <w:rsid w:val="001B7D07"/>
    <w:rsid w:val="001B7D7D"/>
    <w:rsid w:val="001B7F2A"/>
    <w:rsid w:val="001B7F4B"/>
    <w:rsid w:val="001B7F59"/>
    <w:rsid w:val="001C039E"/>
    <w:rsid w:val="001C0489"/>
    <w:rsid w:val="001C04D3"/>
    <w:rsid w:val="001C055E"/>
    <w:rsid w:val="001C05B3"/>
    <w:rsid w:val="001C0757"/>
    <w:rsid w:val="001C07A7"/>
    <w:rsid w:val="001C08AC"/>
    <w:rsid w:val="001C0B24"/>
    <w:rsid w:val="001C0B62"/>
    <w:rsid w:val="001C0BCD"/>
    <w:rsid w:val="001C0D06"/>
    <w:rsid w:val="001C0EF5"/>
    <w:rsid w:val="001C0F2F"/>
    <w:rsid w:val="001C0FFD"/>
    <w:rsid w:val="001C1073"/>
    <w:rsid w:val="001C117D"/>
    <w:rsid w:val="001C132D"/>
    <w:rsid w:val="001C1513"/>
    <w:rsid w:val="001C1615"/>
    <w:rsid w:val="001C176E"/>
    <w:rsid w:val="001C18AB"/>
    <w:rsid w:val="001C19F4"/>
    <w:rsid w:val="001C1A09"/>
    <w:rsid w:val="001C1B6A"/>
    <w:rsid w:val="001C1DD0"/>
    <w:rsid w:val="001C1FAA"/>
    <w:rsid w:val="001C2273"/>
    <w:rsid w:val="001C22A5"/>
    <w:rsid w:val="001C23DE"/>
    <w:rsid w:val="001C2491"/>
    <w:rsid w:val="001C24AD"/>
    <w:rsid w:val="001C24C2"/>
    <w:rsid w:val="001C264B"/>
    <w:rsid w:val="001C2665"/>
    <w:rsid w:val="001C28C9"/>
    <w:rsid w:val="001C28D3"/>
    <w:rsid w:val="001C2B6E"/>
    <w:rsid w:val="001C2B79"/>
    <w:rsid w:val="001C2D59"/>
    <w:rsid w:val="001C2DB2"/>
    <w:rsid w:val="001C2EA7"/>
    <w:rsid w:val="001C30F5"/>
    <w:rsid w:val="001C30FC"/>
    <w:rsid w:val="001C32D2"/>
    <w:rsid w:val="001C33F1"/>
    <w:rsid w:val="001C354F"/>
    <w:rsid w:val="001C3752"/>
    <w:rsid w:val="001C3846"/>
    <w:rsid w:val="001C388D"/>
    <w:rsid w:val="001C38B7"/>
    <w:rsid w:val="001C3ABD"/>
    <w:rsid w:val="001C3B8E"/>
    <w:rsid w:val="001C3D12"/>
    <w:rsid w:val="001C3FF0"/>
    <w:rsid w:val="001C422E"/>
    <w:rsid w:val="001C4380"/>
    <w:rsid w:val="001C4410"/>
    <w:rsid w:val="001C4565"/>
    <w:rsid w:val="001C4606"/>
    <w:rsid w:val="001C46FD"/>
    <w:rsid w:val="001C4A65"/>
    <w:rsid w:val="001C4BF6"/>
    <w:rsid w:val="001C4CAC"/>
    <w:rsid w:val="001C4D78"/>
    <w:rsid w:val="001C4E2B"/>
    <w:rsid w:val="001C4EE4"/>
    <w:rsid w:val="001C4EE6"/>
    <w:rsid w:val="001C4F1D"/>
    <w:rsid w:val="001C501E"/>
    <w:rsid w:val="001C5032"/>
    <w:rsid w:val="001C519D"/>
    <w:rsid w:val="001C51A4"/>
    <w:rsid w:val="001C527C"/>
    <w:rsid w:val="001C52B3"/>
    <w:rsid w:val="001C52D5"/>
    <w:rsid w:val="001C53F1"/>
    <w:rsid w:val="001C540D"/>
    <w:rsid w:val="001C5481"/>
    <w:rsid w:val="001C581A"/>
    <w:rsid w:val="001C5868"/>
    <w:rsid w:val="001C5892"/>
    <w:rsid w:val="001C592F"/>
    <w:rsid w:val="001C5943"/>
    <w:rsid w:val="001C59DF"/>
    <w:rsid w:val="001C5A00"/>
    <w:rsid w:val="001C5B10"/>
    <w:rsid w:val="001C5C41"/>
    <w:rsid w:val="001C5CCB"/>
    <w:rsid w:val="001C5D40"/>
    <w:rsid w:val="001C5D7F"/>
    <w:rsid w:val="001C6004"/>
    <w:rsid w:val="001C60B9"/>
    <w:rsid w:val="001C6183"/>
    <w:rsid w:val="001C619F"/>
    <w:rsid w:val="001C61DF"/>
    <w:rsid w:val="001C62A4"/>
    <w:rsid w:val="001C64A4"/>
    <w:rsid w:val="001C65F3"/>
    <w:rsid w:val="001C6744"/>
    <w:rsid w:val="001C6772"/>
    <w:rsid w:val="001C6871"/>
    <w:rsid w:val="001C68B6"/>
    <w:rsid w:val="001C68D9"/>
    <w:rsid w:val="001C693F"/>
    <w:rsid w:val="001C6940"/>
    <w:rsid w:val="001C69B8"/>
    <w:rsid w:val="001C69DC"/>
    <w:rsid w:val="001C6A45"/>
    <w:rsid w:val="001C6A76"/>
    <w:rsid w:val="001C6B90"/>
    <w:rsid w:val="001C6BC5"/>
    <w:rsid w:val="001C6BD5"/>
    <w:rsid w:val="001C6E28"/>
    <w:rsid w:val="001C6EC4"/>
    <w:rsid w:val="001C7088"/>
    <w:rsid w:val="001C73C2"/>
    <w:rsid w:val="001C73F4"/>
    <w:rsid w:val="001C7409"/>
    <w:rsid w:val="001C74B8"/>
    <w:rsid w:val="001C75B1"/>
    <w:rsid w:val="001C773C"/>
    <w:rsid w:val="001C7743"/>
    <w:rsid w:val="001C77BA"/>
    <w:rsid w:val="001C7946"/>
    <w:rsid w:val="001C7A0D"/>
    <w:rsid w:val="001C7B7B"/>
    <w:rsid w:val="001C7D98"/>
    <w:rsid w:val="001C7DE5"/>
    <w:rsid w:val="001C7E80"/>
    <w:rsid w:val="001C7EBD"/>
    <w:rsid w:val="001C7EFD"/>
    <w:rsid w:val="001C7F96"/>
    <w:rsid w:val="001D0063"/>
    <w:rsid w:val="001D01A5"/>
    <w:rsid w:val="001D01F2"/>
    <w:rsid w:val="001D0206"/>
    <w:rsid w:val="001D020C"/>
    <w:rsid w:val="001D03B3"/>
    <w:rsid w:val="001D0443"/>
    <w:rsid w:val="001D050E"/>
    <w:rsid w:val="001D05CF"/>
    <w:rsid w:val="001D0631"/>
    <w:rsid w:val="001D0654"/>
    <w:rsid w:val="001D07AD"/>
    <w:rsid w:val="001D08AA"/>
    <w:rsid w:val="001D090D"/>
    <w:rsid w:val="001D0977"/>
    <w:rsid w:val="001D0A8B"/>
    <w:rsid w:val="001D0ACB"/>
    <w:rsid w:val="001D0B12"/>
    <w:rsid w:val="001D0C9C"/>
    <w:rsid w:val="001D0CFD"/>
    <w:rsid w:val="001D0D92"/>
    <w:rsid w:val="001D0D9B"/>
    <w:rsid w:val="001D0E20"/>
    <w:rsid w:val="001D103E"/>
    <w:rsid w:val="001D1135"/>
    <w:rsid w:val="001D116E"/>
    <w:rsid w:val="001D124B"/>
    <w:rsid w:val="001D126B"/>
    <w:rsid w:val="001D1279"/>
    <w:rsid w:val="001D12A0"/>
    <w:rsid w:val="001D1371"/>
    <w:rsid w:val="001D1409"/>
    <w:rsid w:val="001D1481"/>
    <w:rsid w:val="001D14C3"/>
    <w:rsid w:val="001D1567"/>
    <w:rsid w:val="001D16DA"/>
    <w:rsid w:val="001D1797"/>
    <w:rsid w:val="001D182F"/>
    <w:rsid w:val="001D190C"/>
    <w:rsid w:val="001D19BF"/>
    <w:rsid w:val="001D19F5"/>
    <w:rsid w:val="001D1EC3"/>
    <w:rsid w:val="001D203E"/>
    <w:rsid w:val="001D20E2"/>
    <w:rsid w:val="001D22E8"/>
    <w:rsid w:val="001D24BB"/>
    <w:rsid w:val="001D259A"/>
    <w:rsid w:val="001D2641"/>
    <w:rsid w:val="001D2696"/>
    <w:rsid w:val="001D2753"/>
    <w:rsid w:val="001D2812"/>
    <w:rsid w:val="001D288C"/>
    <w:rsid w:val="001D28C3"/>
    <w:rsid w:val="001D2BCD"/>
    <w:rsid w:val="001D2C09"/>
    <w:rsid w:val="001D2C3D"/>
    <w:rsid w:val="001D2F4A"/>
    <w:rsid w:val="001D2FC7"/>
    <w:rsid w:val="001D2FD6"/>
    <w:rsid w:val="001D306F"/>
    <w:rsid w:val="001D3078"/>
    <w:rsid w:val="001D3286"/>
    <w:rsid w:val="001D35A9"/>
    <w:rsid w:val="001D368C"/>
    <w:rsid w:val="001D390E"/>
    <w:rsid w:val="001D398E"/>
    <w:rsid w:val="001D3C56"/>
    <w:rsid w:val="001D3D2E"/>
    <w:rsid w:val="001D3E1E"/>
    <w:rsid w:val="001D41CE"/>
    <w:rsid w:val="001D42F5"/>
    <w:rsid w:val="001D44D9"/>
    <w:rsid w:val="001D44ED"/>
    <w:rsid w:val="001D4511"/>
    <w:rsid w:val="001D4635"/>
    <w:rsid w:val="001D46CE"/>
    <w:rsid w:val="001D46DE"/>
    <w:rsid w:val="001D478B"/>
    <w:rsid w:val="001D47EA"/>
    <w:rsid w:val="001D480A"/>
    <w:rsid w:val="001D482B"/>
    <w:rsid w:val="001D483D"/>
    <w:rsid w:val="001D48B8"/>
    <w:rsid w:val="001D48D8"/>
    <w:rsid w:val="001D48E2"/>
    <w:rsid w:val="001D497A"/>
    <w:rsid w:val="001D49D6"/>
    <w:rsid w:val="001D49E4"/>
    <w:rsid w:val="001D4A3F"/>
    <w:rsid w:val="001D4B6E"/>
    <w:rsid w:val="001D4CC5"/>
    <w:rsid w:val="001D4DD6"/>
    <w:rsid w:val="001D4DF1"/>
    <w:rsid w:val="001D5011"/>
    <w:rsid w:val="001D5212"/>
    <w:rsid w:val="001D5247"/>
    <w:rsid w:val="001D52D8"/>
    <w:rsid w:val="001D52F0"/>
    <w:rsid w:val="001D5371"/>
    <w:rsid w:val="001D53B5"/>
    <w:rsid w:val="001D54EE"/>
    <w:rsid w:val="001D55A5"/>
    <w:rsid w:val="001D55E7"/>
    <w:rsid w:val="001D5718"/>
    <w:rsid w:val="001D575C"/>
    <w:rsid w:val="001D5A12"/>
    <w:rsid w:val="001D5A6F"/>
    <w:rsid w:val="001D5AB4"/>
    <w:rsid w:val="001D5ADC"/>
    <w:rsid w:val="001D5BB4"/>
    <w:rsid w:val="001D5CFC"/>
    <w:rsid w:val="001D5E00"/>
    <w:rsid w:val="001D5F8B"/>
    <w:rsid w:val="001D6113"/>
    <w:rsid w:val="001D617E"/>
    <w:rsid w:val="001D61F8"/>
    <w:rsid w:val="001D6223"/>
    <w:rsid w:val="001D6371"/>
    <w:rsid w:val="001D6381"/>
    <w:rsid w:val="001D64B0"/>
    <w:rsid w:val="001D64D6"/>
    <w:rsid w:val="001D6698"/>
    <w:rsid w:val="001D685A"/>
    <w:rsid w:val="001D68EA"/>
    <w:rsid w:val="001D69E5"/>
    <w:rsid w:val="001D6A4E"/>
    <w:rsid w:val="001D6B10"/>
    <w:rsid w:val="001D6B78"/>
    <w:rsid w:val="001D6D81"/>
    <w:rsid w:val="001D6E39"/>
    <w:rsid w:val="001D6E75"/>
    <w:rsid w:val="001D6F91"/>
    <w:rsid w:val="001D703C"/>
    <w:rsid w:val="001D7141"/>
    <w:rsid w:val="001D7319"/>
    <w:rsid w:val="001D7373"/>
    <w:rsid w:val="001D73C6"/>
    <w:rsid w:val="001D7568"/>
    <w:rsid w:val="001D75EF"/>
    <w:rsid w:val="001D7616"/>
    <w:rsid w:val="001D761E"/>
    <w:rsid w:val="001D7659"/>
    <w:rsid w:val="001D7891"/>
    <w:rsid w:val="001D795C"/>
    <w:rsid w:val="001D79BD"/>
    <w:rsid w:val="001D7A33"/>
    <w:rsid w:val="001D7B59"/>
    <w:rsid w:val="001D7C5B"/>
    <w:rsid w:val="001D7D74"/>
    <w:rsid w:val="001D7F7C"/>
    <w:rsid w:val="001E0140"/>
    <w:rsid w:val="001E018C"/>
    <w:rsid w:val="001E01B7"/>
    <w:rsid w:val="001E023B"/>
    <w:rsid w:val="001E040A"/>
    <w:rsid w:val="001E045E"/>
    <w:rsid w:val="001E0510"/>
    <w:rsid w:val="001E0557"/>
    <w:rsid w:val="001E05EF"/>
    <w:rsid w:val="001E0696"/>
    <w:rsid w:val="001E073F"/>
    <w:rsid w:val="001E07B2"/>
    <w:rsid w:val="001E0971"/>
    <w:rsid w:val="001E09AC"/>
    <w:rsid w:val="001E09BB"/>
    <w:rsid w:val="001E0AF0"/>
    <w:rsid w:val="001E0B61"/>
    <w:rsid w:val="001E0C6B"/>
    <w:rsid w:val="001E0E33"/>
    <w:rsid w:val="001E0E3C"/>
    <w:rsid w:val="001E0F31"/>
    <w:rsid w:val="001E10B5"/>
    <w:rsid w:val="001E10F3"/>
    <w:rsid w:val="001E111F"/>
    <w:rsid w:val="001E125D"/>
    <w:rsid w:val="001E12A7"/>
    <w:rsid w:val="001E12B0"/>
    <w:rsid w:val="001E1321"/>
    <w:rsid w:val="001E132F"/>
    <w:rsid w:val="001E1382"/>
    <w:rsid w:val="001E1408"/>
    <w:rsid w:val="001E14E1"/>
    <w:rsid w:val="001E1594"/>
    <w:rsid w:val="001E169C"/>
    <w:rsid w:val="001E16EA"/>
    <w:rsid w:val="001E17BB"/>
    <w:rsid w:val="001E1808"/>
    <w:rsid w:val="001E19B7"/>
    <w:rsid w:val="001E1A0F"/>
    <w:rsid w:val="001E1A12"/>
    <w:rsid w:val="001E1A3C"/>
    <w:rsid w:val="001E1A4D"/>
    <w:rsid w:val="001E1AA6"/>
    <w:rsid w:val="001E1C06"/>
    <w:rsid w:val="001E1C38"/>
    <w:rsid w:val="001E1C4F"/>
    <w:rsid w:val="001E1D3A"/>
    <w:rsid w:val="001E1D7C"/>
    <w:rsid w:val="001E1FD2"/>
    <w:rsid w:val="001E2009"/>
    <w:rsid w:val="001E205A"/>
    <w:rsid w:val="001E2167"/>
    <w:rsid w:val="001E2364"/>
    <w:rsid w:val="001E2455"/>
    <w:rsid w:val="001E25F6"/>
    <w:rsid w:val="001E26C8"/>
    <w:rsid w:val="001E2838"/>
    <w:rsid w:val="001E2857"/>
    <w:rsid w:val="001E2B04"/>
    <w:rsid w:val="001E2B96"/>
    <w:rsid w:val="001E2D15"/>
    <w:rsid w:val="001E2D65"/>
    <w:rsid w:val="001E2DB8"/>
    <w:rsid w:val="001E2DE6"/>
    <w:rsid w:val="001E2F9A"/>
    <w:rsid w:val="001E3071"/>
    <w:rsid w:val="001E341E"/>
    <w:rsid w:val="001E34E2"/>
    <w:rsid w:val="001E3521"/>
    <w:rsid w:val="001E35A8"/>
    <w:rsid w:val="001E35E7"/>
    <w:rsid w:val="001E3710"/>
    <w:rsid w:val="001E375C"/>
    <w:rsid w:val="001E37AD"/>
    <w:rsid w:val="001E388A"/>
    <w:rsid w:val="001E392F"/>
    <w:rsid w:val="001E39CD"/>
    <w:rsid w:val="001E3A26"/>
    <w:rsid w:val="001E3B22"/>
    <w:rsid w:val="001E3CA4"/>
    <w:rsid w:val="001E3E39"/>
    <w:rsid w:val="001E3E77"/>
    <w:rsid w:val="001E3F0C"/>
    <w:rsid w:val="001E3F74"/>
    <w:rsid w:val="001E3FCF"/>
    <w:rsid w:val="001E41C4"/>
    <w:rsid w:val="001E448D"/>
    <w:rsid w:val="001E4626"/>
    <w:rsid w:val="001E48DE"/>
    <w:rsid w:val="001E4907"/>
    <w:rsid w:val="001E4980"/>
    <w:rsid w:val="001E49F2"/>
    <w:rsid w:val="001E4A63"/>
    <w:rsid w:val="001E4AF2"/>
    <w:rsid w:val="001E4C35"/>
    <w:rsid w:val="001E4C51"/>
    <w:rsid w:val="001E4CB1"/>
    <w:rsid w:val="001E4D74"/>
    <w:rsid w:val="001E4DE3"/>
    <w:rsid w:val="001E4E63"/>
    <w:rsid w:val="001E4FB2"/>
    <w:rsid w:val="001E5110"/>
    <w:rsid w:val="001E5134"/>
    <w:rsid w:val="001E5174"/>
    <w:rsid w:val="001E55D1"/>
    <w:rsid w:val="001E589A"/>
    <w:rsid w:val="001E58DA"/>
    <w:rsid w:val="001E593E"/>
    <w:rsid w:val="001E5990"/>
    <w:rsid w:val="001E5B1F"/>
    <w:rsid w:val="001E5B9A"/>
    <w:rsid w:val="001E5C0B"/>
    <w:rsid w:val="001E5CD8"/>
    <w:rsid w:val="001E5DD9"/>
    <w:rsid w:val="001E5E0E"/>
    <w:rsid w:val="001E6035"/>
    <w:rsid w:val="001E6060"/>
    <w:rsid w:val="001E6087"/>
    <w:rsid w:val="001E6094"/>
    <w:rsid w:val="001E616F"/>
    <w:rsid w:val="001E631C"/>
    <w:rsid w:val="001E63E4"/>
    <w:rsid w:val="001E63E5"/>
    <w:rsid w:val="001E64B5"/>
    <w:rsid w:val="001E64F9"/>
    <w:rsid w:val="001E66D9"/>
    <w:rsid w:val="001E67BE"/>
    <w:rsid w:val="001E67D8"/>
    <w:rsid w:val="001E6D1B"/>
    <w:rsid w:val="001E6D4C"/>
    <w:rsid w:val="001E6D9C"/>
    <w:rsid w:val="001E6DC8"/>
    <w:rsid w:val="001E6DD1"/>
    <w:rsid w:val="001E6F61"/>
    <w:rsid w:val="001E7133"/>
    <w:rsid w:val="001E718A"/>
    <w:rsid w:val="001E71EE"/>
    <w:rsid w:val="001E72E9"/>
    <w:rsid w:val="001E745E"/>
    <w:rsid w:val="001E778B"/>
    <w:rsid w:val="001E7883"/>
    <w:rsid w:val="001E7893"/>
    <w:rsid w:val="001E78DB"/>
    <w:rsid w:val="001E792B"/>
    <w:rsid w:val="001E7970"/>
    <w:rsid w:val="001E7A1E"/>
    <w:rsid w:val="001E7A7A"/>
    <w:rsid w:val="001E7A84"/>
    <w:rsid w:val="001E7B9F"/>
    <w:rsid w:val="001E7C2F"/>
    <w:rsid w:val="001E7D11"/>
    <w:rsid w:val="001E7E34"/>
    <w:rsid w:val="001E7ECB"/>
    <w:rsid w:val="001E7F39"/>
    <w:rsid w:val="001F00DB"/>
    <w:rsid w:val="001F0136"/>
    <w:rsid w:val="001F0187"/>
    <w:rsid w:val="001F01B1"/>
    <w:rsid w:val="001F01E3"/>
    <w:rsid w:val="001F0327"/>
    <w:rsid w:val="001F03CC"/>
    <w:rsid w:val="001F03D5"/>
    <w:rsid w:val="001F06E9"/>
    <w:rsid w:val="001F08CC"/>
    <w:rsid w:val="001F08F5"/>
    <w:rsid w:val="001F08FD"/>
    <w:rsid w:val="001F0A06"/>
    <w:rsid w:val="001F0B7A"/>
    <w:rsid w:val="001F0C45"/>
    <w:rsid w:val="001F0CCF"/>
    <w:rsid w:val="001F0F41"/>
    <w:rsid w:val="001F112F"/>
    <w:rsid w:val="001F1174"/>
    <w:rsid w:val="001F11F2"/>
    <w:rsid w:val="001F12DD"/>
    <w:rsid w:val="001F1345"/>
    <w:rsid w:val="001F137B"/>
    <w:rsid w:val="001F13F8"/>
    <w:rsid w:val="001F140F"/>
    <w:rsid w:val="001F14D9"/>
    <w:rsid w:val="001F14DA"/>
    <w:rsid w:val="001F14EF"/>
    <w:rsid w:val="001F15B9"/>
    <w:rsid w:val="001F1623"/>
    <w:rsid w:val="001F180C"/>
    <w:rsid w:val="001F181B"/>
    <w:rsid w:val="001F18A6"/>
    <w:rsid w:val="001F1907"/>
    <w:rsid w:val="001F1987"/>
    <w:rsid w:val="001F198B"/>
    <w:rsid w:val="001F19E6"/>
    <w:rsid w:val="001F1A33"/>
    <w:rsid w:val="001F1D2B"/>
    <w:rsid w:val="001F1D73"/>
    <w:rsid w:val="001F1DEA"/>
    <w:rsid w:val="001F1F46"/>
    <w:rsid w:val="001F20BA"/>
    <w:rsid w:val="001F20D2"/>
    <w:rsid w:val="001F2195"/>
    <w:rsid w:val="001F21E1"/>
    <w:rsid w:val="001F225F"/>
    <w:rsid w:val="001F235F"/>
    <w:rsid w:val="001F236E"/>
    <w:rsid w:val="001F250D"/>
    <w:rsid w:val="001F2646"/>
    <w:rsid w:val="001F27DD"/>
    <w:rsid w:val="001F28CA"/>
    <w:rsid w:val="001F29A5"/>
    <w:rsid w:val="001F2A7A"/>
    <w:rsid w:val="001F2B42"/>
    <w:rsid w:val="001F2B4C"/>
    <w:rsid w:val="001F2B80"/>
    <w:rsid w:val="001F2C09"/>
    <w:rsid w:val="001F2D1A"/>
    <w:rsid w:val="001F2E94"/>
    <w:rsid w:val="001F2E9A"/>
    <w:rsid w:val="001F2EFF"/>
    <w:rsid w:val="001F2F41"/>
    <w:rsid w:val="001F3096"/>
    <w:rsid w:val="001F3151"/>
    <w:rsid w:val="001F3219"/>
    <w:rsid w:val="001F325F"/>
    <w:rsid w:val="001F32D8"/>
    <w:rsid w:val="001F3397"/>
    <w:rsid w:val="001F347C"/>
    <w:rsid w:val="001F3548"/>
    <w:rsid w:val="001F3574"/>
    <w:rsid w:val="001F360F"/>
    <w:rsid w:val="001F388E"/>
    <w:rsid w:val="001F38A3"/>
    <w:rsid w:val="001F3971"/>
    <w:rsid w:val="001F3A17"/>
    <w:rsid w:val="001F3DEA"/>
    <w:rsid w:val="001F3F02"/>
    <w:rsid w:val="001F3F4A"/>
    <w:rsid w:val="001F3F4F"/>
    <w:rsid w:val="001F40AB"/>
    <w:rsid w:val="001F40AE"/>
    <w:rsid w:val="001F419A"/>
    <w:rsid w:val="001F419D"/>
    <w:rsid w:val="001F42B3"/>
    <w:rsid w:val="001F42EC"/>
    <w:rsid w:val="001F43A1"/>
    <w:rsid w:val="001F449F"/>
    <w:rsid w:val="001F44F3"/>
    <w:rsid w:val="001F455B"/>
    <w:rsid w:val="001F4565"/>
    <w:rsid w:val="001F4567"/>
    <w:rsid w:val="001F4689"/>
    <w:rsid w:val="001F4732"/>
    <w:rsid w:val="001F4906"/>
    <w:rsid w:val="001F4C54"/>
    <w:rsid w:val="001F4D26"/>
    <w:rsid w:val="001F4E5E"/>
    <w:rsid w:val="001F4EAB"/>
    <w:rsid w:val="001F500A"/>
    <w:rsid w:val="001F508B"/>
    <w:rsid w:val="001F50A0"/>
    <w:rsid w:val="001F518B"/>
    <w:rsid w:val="001F53D7"/>
    <w:rsid w:val="001F5441"/>
    <w:rsid w:val="001F5511"/>
    <w:rsid w:val="001F551A"/>
    <w:rsid w:val="001F5532"/>
    <w:rsid w:val="001F55AC"/>
    <w:rsid w:val="001F55DD"/>
    <w:rsid w:val="001F5629"/>
    <w:rsid w:val="001F5855"/>
    <w:rsid w:val="001F58CE"/>
    <w:rsid w:val="001F5AA6"/>
    <w:rsid w:val="001F5BA9"/>
    <w:rsid w:val="001F5BCC"/>
    <w:rsid w:val="001F5C82"/>
    <w:rsid w:val="001F5CB8"/>
    <w:rsid w:val="001F5E45"/>
    <w:rsid w:val="001F5E5B"/>
    <w:rsid w:val="001F5EEC"/>
    <w:rsid w:val="001F5F26"/>
    <w:rsid w:val="001F5F28"/>
    <w:rsid w:val="001F5FA6"/>
    <w:rsid w:val="001F5FB4"/>
    <w:rsid w:val="001F604D"/>
    <w:rsid w:val="001F61B8"/>
    <w:rsid w:val="001F639F"/>
    <w:rsid w:val="001F63BF"/>
    <w:rsid w:val="001F6445"/>
    <w:rsid w:val="001F64B1"/>
    <w:rsid w:val="001F6607"/>
    <w:rsid w:val="001F69D1"/>
    <w:rsid w:val="001F6A07"/>
    <w:rsid w:val="001F6BCD"/>
    <w:rsid w:val="001F6FCF"/>
    <w:rsid w:val="001F70CB"/>
    <w:rsid w:val="001F720F"/>
    <w:rsid w:val="001F7330"/>
    <w:rsid w:val="001F73C0"/>
    <w:rsid w:val="001F7613"/>
    <w:rsid w:val="001F769E"/>
    <w:rsid w:val="001F7A8C"/>
    <w:rsid w:val="001F7AD6"/>
    <w:rsid w:val="001F7AEA"/>
    <w:rsid w:val="001F7D06"/>
    <w:rsid w:val="001F7DA3"/>
    <w:rsid w:val="001F7FF3"/>
    <w:rsid w:val="00200051"/>
    <w:rsid w:val="0020012F"/>
    <w:rsid w:val="002001C0"/>
    <w:rsid w:val="002001DC"/>
    <w:rsid w:val="002002CD"/>
    <w:rsid w:val="002003B1"/>
    <w:rsid w:val="0020040C"/>
    <w:rsid w:val="00200495"/>
    <w:rsid w:val="002005BB"/>
    <w:rsid w:val="002005D2"/>
    <w:rsid w:val="002005E1"/>
    <w:rsid w:val="00200646"/>
    <w:rsid w:val="00200682"/>
    <w:rsid w:val="002006C4"/>
    <w:rsid w:val="00200777"/>
    <w:rsid w:val="00200CC8"/>
    <w:rsid w:val="00200EBE"/>
    <w:rsid w:val="00200F55"/>
    <w:rsid w:val="00200F84"/>
    <w:rsid w:val="00200FC3"/>
    <w:rsid w:val="0020102F"/>
    <w:rsid w:val="002010A9"/>
    <w:rsid w:val="0020128F"/>
    <w:rsid w:val="002013D0"/>
    <w:rsid w:val="00201557"/>
    <w:rsid w:val="0020155D"/>
    <w:rsid w:val="00201876"/>
    <w:rsid w:val="00201944"/>
    <w:rsid w:val="002019B1"/>
    <w:rsid w:val="00201FD3"/>
    <w:rsid w:val="00202235"/>
    <w:rsid w:val="00202327"/>
    <w:rsid w:val="0020238C"/>
    <w:rsid w:val="002023B0"/>
    <w:rsid w:val="002023E6"/>
    <w:rsid w:val="00202458"/>
    <w:rsid w:val="00202529"/>
    <w:rsid w:val="0020254C"/>
    <w:rsid w:val="00202621"/>
    <w:rsid w:val="0020285F"/>
    <w:rsid w:val="002028B9"/>
    <w:rsid w:val="002028DF"/>
    <w:rsid w:val="002029D0"/>
    <w:rsid w:val="00202A28"/>
    <w:rsid w:val="00202A90"/>
    <w:rsid w:val="00202AB8"/>
    <w:rsid w:val="00202AF5"/>
    <w:rsid w:val="00202BB3"/>
    <w:rsid w:val="00202C20"/>
    <w:rsid w:val="00202C69"/>
    <w:rsid w:val="00202C78"/>
    <w:rsid w:val="00202CF3"/>
    <w:rsid w:val="00202D4A"/>
    <w:rsid w:val="00202D85"/>
    <w:rsid w:val="00202DA0"/>
    <w:rsid w:val="00202ECE"/>
    <w:rsid w:val="00202F0C"/>
    <w:rsid w:val="00203211"/>
    <w:rsid w:val="00203355"/>
    <w:rsid w:val="002033A7"/>
    <w:rsid w:val="00203410"/>
    <w:rsid w:val="0020357C"/>
    <w:rsid w:val="00203589"/>
    <w:rsid w:val="00203615"/>
    <w:rsid w:val="0020371C"/>
    <w:rsid w:val="00203800"/>
    <w:rsid w:val="00203802"/>
    <w:rsid w:val="00203912"/>
    <w:rsid w:val="00203AF2"/>
    <w:rsid w:val="00203BF5"/>
    <w:rsid w:val="00203D40"/>
    <w:rsid w:val="00203DDC"/>
    <w:rsid w:val="00203E01"/>
    <w:rsid w:val="00203E3C"/>
    <w:rsid w:val="00203EC1"/>
    <w:rsid w:val="00203F6E"/>
    <w:rsid w:val="00204136"/>
    <w:rsid w:val="0020462C"/>
    <w:rsid w:val="00204651"/>
    <w:rsid w:val="002046E6"/>
    <w:rsid w:val="0020473E"/>
    <w:rsid w:val="002047DE"/>
    <w:rsid w:val="00204854"/>
    <w:rsid w:val="00204B15"/>
    <w:rsid w:val="00204B33"/>
    <w:rsid w:val="00204B93"/>
    <w:rsid w:val="00204BE0"/>
    <w:rsid w:val="00204C3E"/>
    <w:rsid w:val="00204FC8"/>
    <w:rsid w:val="002051E1"/>
    <w:rsid w:val="0020520C"/>
    <w:rsid w:val="0020525B"/>
    <w:rsid w:val="00205289"/>
    <w:rsid w:val="00205531"/>
    <w:rsid w:val="0020553C"/>
    <w:rsid w:val="00205547"/>
    <w:rsid w:val="0020561E"/>
    <w:rsid w:val="00205674"/>
    <w:rsid w:val="00205696"/>
    <w:rsid w:val="002056BE"/>
    <w:rsid w:val="00205862"/>
    <w:rsid w:val="002058EB"/>
    <w:rsid w:val="002058ED"/>
    <w:rsid w:val="002059A5"/>
    <w:rsid w:val="00205A61"/>
    <w:rsid w:val="00205B5B"/>
    <w:rsid w:val="00205B60"/>
    <w:rsid w:val="00205B9E"/>
    <w:rsid w:val="00205C01"/>
    <w:rsid w:val="00205C05"/>
    <w:rsid w:val="00205CFA"/>
    <w:rsid w:val="00205CFE"/>
    <w:rsid w:val="00205D5E"/>
    <w:rsid w:val="00205D7B"/>
    <w:rsid w:val="00205E27"/>
    <w:rsid w:val="00205E3E"/>
    <w:rsid w:val="00205F05"/>
    <w:rsid w:val="0020603E"/>
    <w:rsid w:val="002060F0"/>
    <w:rsid w:val="0020622B"/>
    <w:rsid w:val="00206475"/>
    <w:rsid w:val="00206516"/>
    <w:rsid w:val="00206782"/>
    <w:rsid w:val="002067D4"/>
    <w:rsid w:val="00206821"/>
    <w:rsid w:val="002068E5"/>
    <w:rsid w:val="00206B34"/>
    <w:rsid w:val="00206B83"/>
    <w:rsid w:val="00206C71"/>
    <w:rsid w:val="00206CAC"/>
    <w:rsid w:val="00206CF6"/>
    <w:rsid w:val="00206D18"/>
    <w:rsid w:val="00206E02"/>
    <w:rsid w:val="00206E1D"/>
    <w:rsid w:val="00206E24"/>
    <w:rsid w:val="00206E8F"/>
    <w:rsid w:val="00206F43"/>
    <w:rsid w:val="0020703C"/>
    <w:rsid w:val="002070AB"/>
    <w:rsid w:val="00207401"/>
    <w:rsid w:val="0020748E"/>
    <w:rsid w:val="00207531"/>
    <w:rsid w:val="00207605"/>
    <w:rsid w:val="00207715"/>
    <w:rsid w:val="002077C7"/>
    <w:rsid w:val="00207CD6"/>
    <w:rsid w:val="00207EC1"/>
    <w:rsid w:val="00207EC2"/>
    <w:rsid w:val="00207F5F"/>
    <w:rsid w:val="00207FDB"/>
    <w:rsid w:val="002100AE"/>
    <w:rsid w:val="00210275"/>
    <w:rsid w:val="00210534"/>
    <w:rsid w:val="00210598"/>
    <w:rsid w:val="0021065E"/>
    <w:rsid w:val="0021083F"/>
    <w:rsid w:val="00210859"/>
    <w:rsid w:val="002109A3"/>
    <w:rsid w:val="002109B6"/>
    <w:rsid w:val="002109B9"/>
    <w:rsid w:val="00210A19"/>
    <w:rsid w:val="00210B2B"/>
    <w:rsid w:val="00210DA4"/>
    <w:rsid w:val="00210E30"/>
    <w:rsid w:val="00210E7F"/>
    <w:rsid w:val="00210EA8"/>
    <w:rsid w:val="00210EDA"/>
    <w:rsid w:val="00210F02"/>
    <w:rsid w:val="00211001"/>
    <w:rsid w:val="00211133"/>
    <w:rsid w:val="00211272"/>
    <w:rsid w:val="00211580"/>
    <w:rsid w:val="0021171A"/>
    <w:rsid w:val="00211810"/>
    <w:rsid w:val="0021187F"/>
    <w:rsid w:val="002118B2"/>
    <w:rsid w:val="0021192D"/>
    <w:rsid w:val="00211A95"/>
    <w:rsid w:val="00211ACE"/>
    <w:rsid w:val="00211C28"/>
    <w:rsid w:val="00211C2F"/>
    <w:rsid w:val="00211C3F"/>
    <w:rsid w:val="00211F0B"/>
    <w:rsid w:val="00211FBA"/>
    <w:rsid w:val="00212051"/>
    <w:rsid w:val="0021222F"/>
    <w:rsid w:val="00212325"/>
    <w:rsid w:val="0021244C"/>
    <w:rsid w:val="00212474"/>
    <w:rsid w:val="002125A4"/>
    <w:rsid w:val="00212623"/>
    <w:rsid w:val="00212646"/>
    <w:rsid w:val="0021268C"/>
    <w:rsid w:val="00212752"/>
    <w:rsid w:val="0021277D"/>
    <w:rsid w:val="002127AA"/>
    <w:rsid w:val="0021281D"/>
    <w:rsid w:val="002128E5"/>
    <w:rsid w:val="002128F7"/>
    <w:rsid w:val="00212A4A"/>
    <w:rsid w:val="00212A6E"/>
    <w:rsid w:val="00212B22"/>
    <w:rsid w:val="00212B39"/>
    <w:rsid w:val="00212C79"/>
    <w:rsid w:val="00212CE6"/>
    <w:rsid w:val="00212E25"/>
    <w:rsid w:val="00212F0E"/>
    <w:rsid w:val="00212F70"/>
    <w:rsid w:val="00212F7F"/>
    <w:rsid w:val="00212F93"/>
    <w:rsid w:val="002130F4"/>
    <w:rsid w:val="002132E2"/>
    <w:rsid w:val="0021341E"/>
    <w:rsid w:val="00213501"/>
    <w:rsid w:val="00213583"/>
    <w:rsid w:val="002135F3"/>
    <w:rsid w:val="0021371D"/>
    <w:rsid w:val="002137DD"/>
    <w:rsid w:val="002139DC"/>
    <w:rsid w:val="00213B78"/>
    <w:rsid w:val="00213BD9"/>
    <w:rsid w:val="00213BEF"/>
    <w:rsid w:val="00213C70"/>
    <w:rsid w:val="00213D11"/>
    <w:rsid w:val="00213D9A"/>
    <w:rsid w:val="00213E3A"/>
    <w:rsid w:val="00213FFE"/>
    <w:rsid w:val="00214018"/>
    <w:rsid w:val="00214023"/>
    <w:rsid w:val="002140F5"/>
    <w:rsid w:val="0021424A"/>
    <w:rsid w:val="0021431D"/>
    <w:rsid w:val="00214362"/>
    <w:rsid w:val="00214393"/>
    <w:rsid w:val="002143A7"/>
    <w:rsid w:val="002145B0"/>
    <w:rsid w:val="002147DB"/>
    <w:rsid w:val="002147F4"/>
    <w:rsid w:val="0021485B"/>
    <w:rsid w:val="002148AC"/>
    <w:rsid w:val="0021498A"/>
    <w:rsid w:val="00214BAF"/>
    <w:rsid w:val="00214D1B"/>
    <w:rsid w:val="00214D22"/>
    <w:rsid w:val="00214DBE"/>
    <w:rsid w:val="00214E11"/>
    <w:rsid w:val="00215245"/>
    <w:rsid w:val="00215398"/>
    <w:rsid w:val="0021547B"/>
    <w:rsid w:val="00215544"/>
    <w:rsid w:val="00215593"/>
    <w:rsid w:val="002155B6"/>
    <w:rsid w:val="002155BB"/>
    <w:rsid w:val="0021574D"/>
    <w:rsid w:val="0021574F"/>
    <w:rsid w:val="00215788"/>
    <w:rsid w:val="0021580D"/>
    <w:rsid w:val="002159CE"/>
    <w:rsid w:val="00215A13"/>
    <w:rsid w:val="00215A26"/>
    <w:rsid w:val="00215A8D"/>
    <w:rsid w:val="00215A99"/>
    <w:rsid w:val="00215C45"/>
    <w:rsid w:val="00215CBA"/>
    <w:rsid w:val="0021615A"/>
    <w:rsid w:val="00216214"/>
    <w:rsid w:val="00216264"/>
    <w:rsid w:val="00216349"/>
    <w:rsid w:val="00216448"/>
    <w:rsid w:val="002166BD"/>
    <w:rsid w:val="002166DB"/>
    <w:rsid w:val="00216727"/>
    <w:rsid w:val="0021677E"/>
    <w:rsid w:val="002167EA"/>
    <w:rsid w:val="00216866"/>
    <w:rsid w:val="00216A3D"/>
    <w:rsid w:val="00216A73"/>
    <w:rsid w:val="00216B32"/>
    <w:rsid w:val="00216B9C"/>
    <w:rsid w:val="00216BCE"/>
    <w:rsid w:val="00216BFE"/>
    <w:rsid w:val="00216C36"/>
    <w:rsid w:val="00216C95"/>
    <w:rsid w:val="00216CA2"/>
    <w:rsid w:val="00216D91"/>
    <w:rsid w:val="00216D9C"/>
    <w:rsid w:val="00216DAD"/>
    <w:rsid w:val="00216E09"/>
    <w:rsid w:val="00216F6D"/>
    <w:rsid w:val="002170EA"/>
    <w:rsid w:val="00217113"/>
    <w:rsid w:val="002171EA"/>
    <w:rsid w:val="002171EB"/>
    <w:rsid w:val="002172AD"/>
    <w:rsid w:val="00217394"/>
    <w:rsid w:val="00217495"/>
    <w:rsid w:val="00217501"/>
    <w:rsid w:val="002177E8"/>
    <w:rsid w:val="00217B50"/>
    <w:rsid w:val="00217B82"/>
    <w:rsid w:val="00217BB0"/>
    <w:rsid w:val="00217BDF"/>
    <w:rsid w:val="00217C94"/>
    <w:rsid w:val="00217E32"/>
    <w:rsid w:val="00217E69"/>
    <w:rsid w:val="00217F6A"/>
    <w:rsid w:val="00217F7E"/>
    <w:rsid w:val="00217FE8"/>
    <w:rsid w:val="00220001"/>
    <w:rsid w:val="00220187"/>
    <w:rsid w:val="00220249"/>
    <w:rsid w:val="002202C3"/>
    <w:rsid w:val="0022034C"/>
    <w:rsid w:val="00220398"/>
    <w:rsid w:val="002203C0"/>
    <w:rsid w:val="00220542"/>
    <w:rsid w:val="002206E8"/>
    <w:rsid w:val="002206F0"/>
    <w:rsid w:val="00220744"/>
    <w:rsid w:val="00220893"/>
    <w:rsid w:val="00220961"/>
    <w:rsid w:val="002209F4"/>
    <w:rsid w:val="00220A46"/>
    <w:rsid w:val="00220C3A"/>
    <w:rsid w:val="00220C5B"/>
    <w:rsid w:val="00220D3C"/>
    <w:rsid w:val="00220DD1"/>
    <w:rsid w:val="00220E72"/>
    <w:rsid w:val="00220EA6"/>
    <w:rsid w:val="00220FD7"/>
    <w:rsid w:val="00221009"/>
    <w:rsid w:val="00221206"/>
    <w:rsid w:val="00221220"/>
    <w:rsid w:val="002212BC"/>
    <w:rsid w:val="00221397"/>
    <w:rsid w:val="002215F7"/>
    <w:rsid w:val="00221619"/>
    <w:rsid w:val="002217DA"/>
    <w:rsid w:val="00221937"/>
    <w:rsid w:val="00221A91"/>
    <w:rsid w:val="00221CDD"/>
    <w:rsid w:val="00221E7C"/>
    <w:rsid w:val="00222103"/>
    <w:rsid w:val="002221DF"/>
    <w:rsid w:val="00222589"/>
    <w:rsid w:val="002225CA"/>
    <w:rsid w:val="00222681"/>
    <w:rsid w:val="002227A0"/>
    <w:rsid w:val="0022287C"/>
    <w:rsid w:val="00222920"/>
    <w:rsid w:val="00222955"/>
    <w:rsid w:val="00222A45"/>
    <w:rsid w:val="00222A87"/>
    <w:rsid w:val="00222B19"/>
    <w:rsid w:val="00222C43"/>
    <w:rsid w:val="00222C4B"/>
    <w:rsid w:val="00222D8A"/>
    <w:rsid w:val="00222DBF"/>
    <w:rsid w:val="00222E0E"/>
    <w:rsid w:val="00222FE8"/>
    <w:rsid w:val="002231A8"/>
    <w:rsid w:val="00223272"/>
    <w:rsid w:val="002232D1"/>
    <w:rsid w:val="002232E8"/>
    <w:rsid w:val="00223369"/>
    <w:rsid w:val="0022348E"/>
    <w:rsid w:val="002237CD"/>
    <w:rsid w:val="0022382B"/>
    <w:rsid w:val="002238E0"/>
    <w:rsid w:val="0022391D"/>
    <w:rsid w:val="002239B9"/>
    <w:rsid w:val="00223BDE"/>
    <w:rsid w:val="00223C33"/>
    <w:rsid w:val="00223CEC"/>
    <w:rsid w:val="00223D2C"/>
    <w:rsid w:val="00223DEA"/>
    <w:rsid w:val="00223FB7"/>
    <w:rsid w:val="00223FC8"/>
    <w:rsid w:val="00224011"/>
    <w:rsid w:val="002241B4"/>
    <w:rsid w:val="00224228"/>
    <w:rsid w:val="0022425F"/>
    <w:rsid w:val="002242E1"/>
    <w:rsid w:val="0022436A"/>
    <w:rsid w:val="0022447D"/>
    <w:rsid w:val="0022449A"/>
    <w:rsid w:val="002244F2"/>
    <w:rsid w:val="002245AA"/>
    <w:rsid w:val="002246F6"/>
    <w:rsid w:val="00224709"/>
    <w:rsid w:val="00224785"/>
    <w:rsid w:val="00224820"/>
    <w:rsid w:val="0022493A"/>
    <w:rsid w:val="00224A43"/>
    <w:rsid w:val="00224A47"/>
    <w:rsid w:val="00224AF1"/>
    <w:rsid w:val="00224BB7"/>
    <w:rsid w:val="00224CE4"/>
    <w:rsid w:val="00224CE6"/>
    <w:rsid w:val="00224CFE"/>
    <w:rsid w:val="00224D66"/>
    <w:rsid w:val="00224E7E"/>
    <w:rsid w:val="00224EC6"/>
    <w:rsid w:val="00224EE1"/>
    <w:rsid w:val="00224FA8"/>
    <w:rsid w:val="00224FBA"/>
    <w:rsid w:val="0022501F"/>
    <w:rsid w:val="00225104"/>
    <w:rsid w:val="002252CB"/>
    <w:rsid w:val="002253E0"/>
    <w:rsid w:val="00225457"/>
    <w:rsid w:val="002254D0"/>
    <w:rsid w:val="002254D8"/>
    <w:rsid w:val="002255E3"/>
    <w:rsid w:val="00225822"/>
    <w:rsid w:val="00225823"/>
    <w:rsid w:val="00225998"/>
    <w:rsid w:val="002259B6"/>
    <w:rsid w:val="00225A2A"/>
    <w:rsid w:val="00225A2E"/>
    <w:rsid w:val="00225C0E"/>
    <w:rsid w:val="00225C15"/>
    <w:rsid w:val="00225CCD"/>
    <w:rsid w:val="00225CD9"/>
    <w:rsid w:val="0022603D"/>
    <w:rsid w:val="002260D8"/>
    <w:rsid w:val="002261E9"/>
    <w:rsid w:val="002261EE"/>
    <w:rsid w:val="002262BB"/>
    <w:rsid w:val="002262C7"/>
    <w:rsid w:val="002262CB"/>
    <w:rsid w:val="00226444"/>
    <w:rsid w:val="00226462"/>
    <w:rsid w:val="002264D5"/>
    <w:rsid w:val="002266D7"/>
    <w:rsid w:val="00226712"/>
    <w:rsid w:val="0022674F"/>
    <w:rsid w:val="0022676D"/>
    <w:rsid w:val="00226791"/>
    <w:rsid w:val="002268E3"/>
    <w:rsid w:val="00226922"/>
    <w:rsid w:val="00226923"/>
    <w:rsid w:val="002269BC"/>
    <w:rsid w:val="002269CB"/>
    <w:rsid w:val="00226A0E"/>
    <w:rsid w:val="00226CF4"/>
    <w:rsid w:val="00226E7A"/>
    <w:rsid w:val="00226F3B"/>
    <w:rsid w:val="00227044"/>
    <w:rsid w:val="0022728E"/>
    <w:rsid w:val="00227330"/>
    <w:rsid w:val="00227381"/>
    <w:rsid w:val="00227393"/>
    <w:rsid w:val="0022742E"/>
    <w:rsid w:val="002274F5"/>
    <w:rsid w:val="00227653"/>
    <w:rsid w:val="00227820"/>
    <w:rsid w:val="002278B9"/>
    <w:rsid w:val="00227BDB"/>
    <w:rsid w:val="00227D77"/>
    <w:rsid w:val="00230105"/>
    <w:rsid w:val="00230106"/>
    <w:rsid w:val="0023011C"/>
    <w:rsid w:val="0023013F"/>
    <w:rsid w:val="00230346"/>
    <w:rsid w:val="00230355"/>
    <w:rsid w:val="0023046D"/>
    <w:rsid w:val="002304F9"/>
    <w:rsid w:val="00230518"/>
    <w:rsid w:val="0023070F"/>
    <w:rsid w:val="002307B2"/>
    <w:rsid w:val="0023081D"/>
    <w:rsid w:val="00230838"/>
    <w:rsid w:val="002308D6"/>
    <w:rsid w:val="0023096C"/>
    <w:rsid w:val="0023097E"/>
    <w:rsid w:val="00230A62"/>
    <w:rsid w:val="00230B06"/>
    <w:rsid w:val="00230B52"/>
    <w:rsid w:val="00230C2D"/>
    <w:rsid w:val="00230C75"/>
    <w:rsid w:val="00230D2D"/>
    <w:rsid w:val="00230D79"/>
    <w:rsid w:val="00230D9C"/>
    <w:rsid w:val="0023118B"/>
    <w:rsid w:val="00231193"/>
    <w:rsid w:val="002311D8"/>
    <w:rsid w:val="002312AC"/>
    <w:rsid w:val="00231355"/>
    <w:rsid w:val="0023136F"/>
    <w:rsid w:val="00231446"/>
    <w:rsid w:val="0023144B"/>
    <w:rsid w:val="002314FC"/>
    <w:rsid w:val="002315CA"/>
    <w:rsid w:val="002317D6"/>
    <w:rsid w:val="002318EB"/>
    <w:rsid w:val="00231B66"/>
    <w:rsid w:val="00231B79"/>
    <w:rsid w:val="00231BC1"/>
    <w:rsid w:val="00231C94"/>
    <w:rsid w:val="00231F4E"/>
    <w:rsid w:val="00232028"/>
    <w:rsid w:val="0023210E"/>
    <w:rsid w:val="00232290"/>
    <w:rsid w:val="00232413"/>
    <w:rsid w:val="00232661"/>
    <w:rsid w:val="0023266E"/>
    <w:rsid w:val="00232767"/>
    <w:rsid w:val="00232ABA"/>
    <w:rsid w:val="00232B1F"/>
    <w:rsid w:val="00232B76"/>
    <w:rsid w:val="00232C2C"/>
    <w:rsid w:val="00232F1D"/>
    <w:rsid w:val="00232F9E"/>
    <w:rsid w:val="00232FF6"/>
    <w:rsid w:val="00233019"/>
    <w:rsid w:val="00233037"/>
    <w:rsid w:val="0023304E"/>
    <w:rsid w:val="002330D6"/>
    <w:rsid w:val="00233152"/>
    <w:rsid w:val="002331F1"/>
    <w:rsid w:val="00233470"/>
    <w:rsid w:val="00233511"/>
    <w:rsid w:val="00233547"/>
    <w:rsid w:val="0023358B"/>
    <w:rsid w:val="002336B9"/>
    <w:rsid w:val="00233935"/>
    <w:rsid w:val="00233B78"/>
    <w:rsid w:val="00233C38"/>
    <w:rsid w:val="00233CC3"/>
    <w:rsid w:val="00233D72"/>
    <w:rsid w:val="00233E07"/>
    <w:rsid w:val="00233EC9"/>
    <w:rsid w:val="00233EFA"/>
    <w:rsid w:val="00233FDA"/>
    <w:rsid w:val="00233FDB"/>
    <w:rsid w:val="00234031"/>
    <w:rsid w:val="0023416C"/>
    <w:rsid w:val="00234545"/>
    <w:rsid w:val="002348F1"/>
    <w:rsid w:val="002348F3"/>
    <w:rsid w:val="00234BA2"/>
    <w:rsid w:val="00234C6F"/>
    <w:rsid w:val="00234DD1"/>
    <w:rsid w:val="00234E32"/>
    <w:rsid w:val="00234E3F"/>
    <w:rsid w:val="00234F61"/>
    <w:rsid w:val="00234F9C"/>
    <w:rsid w:val="00234FC9"/>
    <w:rsid w:val="002353EF"/>
    <w:rsid w:val="00235405"/>
    <w:rsid w:val="00235478"/>
    <w:rsid w:val="00235572"/>
    <w:rsid w:val="00235642"/>
    <w:rsid w:val="002357B4"/>
    <w:rsid w:val="002357DF"/>
    <w:rsid w:val="002357E2"/>
    <w:rsid w:val="00235817"/>
    <w:rsid w:val="002359A2"/>
    <w:rsid w:val="00235A4B"/>
    <w:rsid w:val="00235BC4"/>
    <w:rsid w:val="00235C4D"/>
    <w:rsid w:val="00235E2D"/>
    <w:rsid w:val="00235EA3"/>
    <w:rsid w:val="00235EB8"/>
    <w:rsid w:val="00235F09"/>
    <w:rsid w:val="00236016"/>
    <w:rsid w:val="00236068"/>
    <w:rsid w:val="00236180"/>
    <w:rsid w:val="0023641B"/>
    <w:rsid w:val="00236570"/>
    <w:rsid w:val="002366CB"/>
    <w:rsid w:val="002366FF"/>
    <w:rsid w:val="002367D6"/>
    <w:rsid w:val="00236862"/>
    <w:rsid w:val="00236B68"/>
    <w:rsid w:val="00236D1F"/>
    <w:rsid w:val="00236F39"/>
    <w:rsid w:val="002370AE"/>
    <w:rsid w:val="0023716D"/>
    <w:rsid w:val="00237258"/>
    <w:rsid w:val="002372E4"/>
    <w:rsid w:val="00237839"/>
    <w:rsid w:val="0023789F"/>
    <w:rsid w:val="00237925"/>
    <w:rsid w:val="002379B9"/>
    <w:rsid w:val="00237A83"/>
    <w:rsid w:val="00237B9A"/>
    <w:rsid w:val="00237C41"/>
    <w:rsid w:val="00237D11"/>
    <w:rsid w:val="00237D15"/>
    <w:rsid w:val="00237D7C"/>
    <w:rsid w:val="00237E18"/>
    <w:rsid w:val="00237F33"/>
    <w:rsid w:val="00237F56"/>
    <w:rsid w:val="00237FEB"/>
    <w:rsid w:val="0024015D"/>
    <w:rsid w:val="002401DA"/>
    <w:rsid w:val="0024023F"/>
    <w:rsid w:val="002402BC"/>
    <w:rsid w:val="00240310"/>
    <w:rsid w:val="0024033E"/>
    <w:rsid w:val="00240389"/>
    <w:rsid w:val="00240473"/>
    <w:rsid w:val="0024047A"/>
    <w:rsid w:val="002405B9"/>
    <w:rsid w:val="002405C9"/>
    <w:rsid w:val="002405D4"/>
    <w:rsid w:val="00240753"/>
    <w:rsid w:val="0024077C"/>
    <w:rsid w:val="002407B5"/>
    <w:rsid w:val="002407CA"/>
    <w:rsid w:val="002407D0"/>
    <w:rsid w:val="002408CE"/>
    <w:rsid w:val="00240941"/>
    <w:rsid w:val="002409F7"/>
    <w:rsid w:val="00240BE3"/>
    <w:rsid w:val="00240E5E"/>
    <w:rsid w:val="00241156"/>
    <w:rsid w:val="00241183"/>
    <w:rsid w:val="0024126E"/>
    <w:rsid w:val="00241304"/>
    <w:rsid w:val="00241500"/>
    <w:rsid w:val="00241772"/>
    <w:rsid w:val="0024186F"/>
    <w:rsid w:val="0024189A"/>
    <w:rsid w:val="002418A4"/>
    <w:rsid w:val="00241969"/>
    <w:rsid w:val="00241A35"/>
    <w:rsid w:val="00241AD8"/>
    <w:rsid w:val="00241AF5"/>
    <w:rsid w:val="00241C37"/>
    <w:rsid w:val="00241D4A"/>
    <w:rsid w:val="00242199"/>
    <w:rsid w:val="00242353"/>
    <w:rsid w:val="0024246A"/>
    <w:rsid w:val="00242677"/>
    <w:rsid w:val="0024278A"/>
    <w:rsid w:val="002428A0"/>
    <w:rsid w:val="00242A0D"/>
    <w:rsid w:val="00242B21"/>
    <w:rsid w:val="00242B29"/>
    <w:rsid w:val="00242B70"/>
    <w:rsid w:val="00242BBF"/>
    <w:rsid w:val="00242F5A"/>
    <w:rsid w:val="0024320E"/>
    <w:rsid w:val="00243239"/>
    <w:rsid w:val="00243327"/>
    <w:rsid w:val="0024341A"/>
    <w:rsid w:val="00243488"/>
    <w:rsid w:val="002434D3"/>
    <w:rsid w:val="0024350A"/>
    <w:rsid w:val="00243516"/>
    <w:rsid w:val="00243589"/>
    <w:rsid w:val="00243720"/>
    <w:rsid w:val="00243753"/>
    <w:rsid w:val="002437DD"/>
    <w:rsid w:val="002438BB"/>
    <w:rsid w:val="00243986"/>
    <w:rsid w:val="00243A2D"/>
    <w:rsid w:val="00243BBE"/>
    <w:rsid w:val="00243BEC"/>
    <w:rsid w:val="00243E71"/>
    <w:rsid w:val="00243EB2"/>
    <w:rsid w:val="00243EF1"/>
    <w:rsid w:val="00243F1D"/>
    <w:rsid w:val="002440E8"/>
    <w:rsid w:val="002441D0"/>
    <w:rsid w:val="00244310"/>
    <w:rsid w:val="00244564"/>
    <w:rsid w:val="0024464D"/>
    <w:rsid w:val="00244675"/>
    <w:rsid w:val="00244722"/>
    <w:rsid w:val="0024485C"/>
    <w:rsid w:val="00244864"/>
    <w:rsid w:val="002448A0"/>
    <w:rsid w:val="00244970"/>
    <w:rsid w:val="002449BD"/>
    <w:rsid w:val="00244AC9"/>
    <w:rsid w:val="00244B33"/>
    <w:rsid w:val="00244D5E"/>
    <w:rsid w:val="00244DDC"/>
    <w:rsid w:val="00244E33"/>
    <w:rsid w:val="002451DA"/>
    <w:rsid w:val="00245256"/>
    <w:rsid w:val="00245371"/>
    <w:rsid w:val="002453B5"/>
    <w:rsid w:val="002454BA"/>
    <w:rsid w:val="002455F5"/>
    <w:rsid w:val="00245663"/>
    <w:rsid w:val="0024576B"/>
    <w:rsid w:val="00245793"/>
    <w:rsid w:val="002457DC"/>
    <w:rsid w:val="002459EC"/>
    <w:rsid w:val="00245A39"/>
    <w:rsid w:val="00245A77"/>
    <w:rsid w:val="00245BB0"/>
    <w:rsid w:val="00245BF0"/>
    <w:rsid w:val="00245C73"/>
    <w:rsid w:val="00245E13"/>
    <w:rsid w:val="00245E5C"/>
    <w:rsid w:val="00245E8C"/>
    <w:rsid w:val="00245E91"/>
    <w:rsid w:val="00245EA2"/>
    <w:rsid w:val="00245EB4"/>
    <w:rsid w:val="002460F1"/>
    <w:rsid w:val="0024611B"/>
    <w:rsid w:val="00246198"/>
    <w:rsid w:val="0024622C"/>
    <w:rsid w:val="00246334"/>
    <w:rsid w:val="00246526"/>
    <w:rsid w:val="0024665B"/>
    <w:rsid w:val="002466D3"/>
    <w:rsid w:val="00246712"/>
    <w:rsid w:val="002468FB"/>
    <w:rsid w:val="00246A66"/>
    <w:rsid w:val="00246A6D"/>
    <w:rsid w:val="00246B0F"/>
    <w:rsid w:val="00246B6F"/>
    <w:rsid w:val="00246C69"/>
    <w:rsid w:val="00246CE3"/>
    <w:rsid w:val="00246D1A"/>
    <w:rsid w:val="00246D66"/>
    <w:rsid w:val="00246E9F"/>
    <w:rsid w:val="00246F0F"/>
    <w:rsid w:val="00247016"/>
    <w:rsid w:val="00247268"/>
    <w:rsid w:val="0024748F"/>
    <w:rsid w:val="002474DE"/>
    <w:rsid w:val="00247639"/>
    <w:rsid w:val="002478B3"/>
    <w:rsid w:val="00247B2F"/>
    <w:rsid w:val="00247B66"/>
    <w:rsid w:val="00247BD0"/>
    <w:rsid w:val="00247D55"/>
    <w:rsid w:val="00247F48"/>
    <w:rsid w:val="00247F90"/>
    <w:rsid w:val="00250049"/>
    <w:rsid w:val="002500FB"/>
    <w:rsid w:val="00250202"/>
    <w:rsid w:val="00250484"/>
    <w:rsid w:val="00250632"/>
    <w:rsid w:val="002508E0"/>
    <w:rsid w:val="002508E2"/>
    <w:rsid w:val="00250992"/>
    <w:rsid w:val="00250B18"/>
    <w:rsid w:val="00250BB4"/>
    <w:rsid w:val="00250F0A"/>
    <w:rsid w:val="002512A4"/>
    <w:rsid w:val="00251322"/>
    <w:rsid w:val="00251360"/>
    <w:rsid w:val="0025136E"/>
    <w:rsid w:val="002514C2"/>
    <w:rsid w:val="002515DD"/>
    <w:rsid w:val="002517A8"/>
    <w:rsid w:val="0025187A"/>
    <w:rsid w:val="00251964"/>
    <w:rsid w:val="00251980"/>
    <w:rsid w:val="00251A33"/>
    <w:rsid w:val="00251B45"/>
    <w:rsid w:val="00251CB7"/>
    <w:rsid w:val="00251D5D"/>
    <w:rsid w:val="00251D92"/>
    <w:rsid w:val="00251E49"/>
    <w:rsid w:val="00251EE8"/>
    <w:rsid w:val="00251F95"/>
    <w:rsid w:val="00251FD5"/>
    <w:rsid w:val="00252255"/>
    <w:rsid w:val="00252433"/>
    <w:rsid w:val="002524B4"/>
    <w:rsid w:val="002525AB"/>
    <w:rsid w:val="002527BC"/>
    <w:rsid w:val="002528E1"/>
    <w:rsid w:val="002528F3"/>
    <w:rsid w:val="00252952"/>
    <w:rsid w:val="00252993"/>
    <w:rsid w:val="002529AE"/>
    <w:rsid w:val="00252AA1"/>
    <w:rsid w:val="00252AB2"/>
    <w:rsid w:val="00252BAE"/>
    <w:rsid w:val="00252D1C"/>
    <w:rsid w:val="00252E77"/>
    <w:rsid w:val="0025305D"/>
    <w:rsid w:val="0025305F"/>
    <w:rsid w:val="002532B6"/>
    <w:rsid w:val="002533F3"/>
    <w:rsid w:val="00253525"/>
    <w:rsid w:val="00253526"/>
    <w:rsid w:val="002535A2"/>
    <w:rsid w:val="002536F4"/>
    <w:rsid w:val="0025394B"/>
    <w:rsid w:val="0025396D"/>
    <w:rsid w:val="002539A0"/>
    <w:rsid w:val="00253A1E"/>
    <w:rsid w:val="00253A20"/>
    <w:rsid w:val="00253A8D"/>
    <w:rsid w:val="00253B74"/>
    <w:rsid w:val="00253B9A"/>
    <w:rsid w:val="00253D84"/>
    <w:rsid w:val="00253D8C"/>
    <w:rsid w:val="00253DEC"/>
    <w:rsid w:val="00253E35"/>
    <w:rsid w:val="00253F68"/>
    <w:rsid w:val="00253FC9"/>
    <w:rsid w:val="00254003"/>
    <w:rsid w:val="002541E2"/>
    <w:rsid w:val="002542A9"/>
    <w:rsid w:val="00254335"/>
    <w:rsid w:val="00254614"/>
    <w:rsid w:val="0025464C"/>
    <w:rsid w:val="002546D1"/>
    <w:rsid w:val="002546F1"/>
    <w:rsid w:val="00254829"/>
    <w:rsid w:val="002548B3"/>
    <w:rsid w:val="0025499A"/>
    <w:rsid w:val="002549A9"/>
    <w:rsid w:val="002549D6"/>
    <w:rsid w:val="00254A4F"/>
    <w:rsid w:val="00254AA4"/>
    <w:rsid w:val="00254B00"/>
    <w:rsid w:val="00254BC8"/>
    <w:rsid w:val="00254E6E"/>
    <w:rsid w:val="00254F7D"/>
    <w:rsid w:val="00255022"/>
    <w:rsid w:val="00255083"/>
    <w:rsid w:val="00255216"/>
    <w:rsid w:val="00255246"/>
    <w:rsid w:val="002552C1"/>
    <w:rsid w:val="0025533C"/>
    <w:rsid w:val="0025534C"/>
    <w:rsid w:val="00255510"/>
    <w:rsid w:val="00255555"/>
    <w:rsid w:val="00255588"/>
    <w:rsid w:val="0025577E"/>
    <w:rsid w:val="0025579A"/>
    <w:rsid w:val="002557C8"/>
    <w:rsid w:val="0025588D"/>
    <w:rsid w:val="002558AD"/>
    <w:rsid w:val="002559CB"/>
    <w:rsid w:val="00255BB3"/>
    <w:rsid w:val="00255BFD"/>
    <w:rsid w:val="00255C46"/>
    <w:rsid w:val="00255CA2"/>
    <w:rsid w:val="00255E6F"/>
    <w:rsid w:val="00255F40"/>
    <w:rsid w:val="00256018"/>
    <w:rsid w:val="00256063"/>
    <w:rsid w:val="002563D7"/>
    <w:rsid w:val="00256456"/>
    <w:rsid w:val="002564CB"/>
    <w:rsid w:val="002565CE"/>
    <w:rsid w:val="00256667"/>
    <w:rsid w:val="002567EC"/>
    <w:rsid w:val="002567F0"/>
    <w:rsid w:val="0025691A"/>
    <w:rsid w:val="00256A81"/>
    <w:rsid w:val="00256AF8"/>
    <w:rsid w:val="00256B08"/>
    <w:rsid w:val="00256B1B"/>
    <w:rsid w:val="00256C5D"/>
    <w:rsid w:val="00256D85"/>
    <w:rsid w:val="00256EA7"/>
    <w:rsid w:val="00256F24"/>
    <w:rsid w:val="00256F67"/>
    <w:rsid w:val="0025700D"/>
    <w:rsid w:val="00257095"/>
    <w:rsid w:val="00257161"/>
    <w:rsid w:val="00257294"/>
    <w:rsid w:val="002573C7"/>
    <w:rsid w:val="002573C9"/>
    <w:rsid w:val="002577A7"/>
    <w:rsid w:val="002579F8"/>
    <w:rsid w:val="00257A35"/>
    <w:rsid w:val="00257B39"/>
    <w:rsid w:val="00257C88"/>
    <w:rsid w:val="00257CE8"/>
    <w:rsid w:val="00257E1F"/>
    <w:rsid w:val="00257E28"/>
    <w:rsid w:val="0026000D"/>
    <w:rsid w:val="002600D7"/>
    <w:rsid w:val="00260117"/>
    <w:rsid w:val="00260128"/>
    <w:rsid w:val="002601CC"/>
    <w:rsid w:val="002602D2"/>
    <w:rsid w:val="00260314"/>
    <w:rsid w:val="0026035D"/>
    <w:rsid w:val="00260618"/>
    <w:rsid w:val="0026065B"/>
    <w:rsid w:val="002606EE"/>
    <w:rsid w:val="00260789"/>
    <w:rsid w:val="00260930"/>
    <w:rsid w:val="00260B0E"/>
    <w:rsid w:val="00260B97"/>
    <w:rsid w:val="00260B9E"/>
    <w:rsid w:val="00260BD1"/>
    <w:rsid w:val="00260BE2"/>
    <w:rsid w:val="00260DAF"/>
    <w:rsid w:val="00260F1C"/>
    <w:rsid w:val="00261107"/>
    <w:rsid w:val="002611CF"/>
    <w:rsid w:val="0026133B"/>
    <w:rsid w:val="00261447"/>
    <w:rsid w:val="0026153B"/>
    <w:rsid w:val="0026153D"/>
    <w:rsid w:val="0026157A"/>
    <w:rsid w:val="00261686"/>
    <w:rsid w:val="0026177C"/>
    <w:rsid w:val="002617DE"/>
    <w:rsid w:val="00261875"/>
    <w:rsid w:val="0026192E"/>
    <w:rsid w:val="00261973"/>
    <w:rsid w:val="00261984"/>
    <w:rsid w:val="00261A73"/>
    <w:rsid w:val="00261AD6"/>
    <w:rsid w:val="00261ADC"/>
    <w:rsid w:val="00261F5F"/>
    <w:rsid w:val="00262074"/>
    <w:rsid w:val="0026212A"/>
    <w:rsid w:val="00262510"/>
    <w:rsid w:val="00262525"/>
    <w:rsid w:val="00262558"/>
    <w:rsid w:val="0026255A"/>
    <w:rsid w:val="00262615"/>
    <w:rsid w:val="00262778"/>
    <w:rsid w:val="002627C4"/>
    <w:rsid w:val="002627FC"/>
    <w:rsid w:val="002628CD"/>
    <w:rsid w:val="00262A19"/>
    <w:rsid w:val="00262AC2"/>
    <w:rsid w:val="00262D4F"/>
    <w:rsid w:val="00262EBA"/>
    <w:rsid w:val="00262ED4"/>
    <w:rsid w:val="00262F0C"/>
    <w:rsid w:val="00262F1F"/>
    <w:rsid w:val="00262F92"/>
    <w:rsid w:val="00262F95"/>
    <w:rsid w:val="0026316F"/>
    <w:rsid w:val="002635D9"/>
    <w:rsid w:val="002636A9"/>
    <w:rsid w:val="002636B4"/>
    <w:rsid w:val="00263862"/>
    <w:rsid w:val="002638D2"/>
    <w:rsid w:val="002639FC"/>
    <w:rsid w:val="00263AC4"/>
    <w:rsid w:val="00263AC6"/>
    <w:rsid w:val="00263B13"/>
    <w:rsid w:val="00263BCD"/>
    <w:rsid w:val="00263C1C"/>
    <w:rsid w:val="00263C5F"/>
    <w:rsid w:val="00263C9F"/>
    <w:rsid w:val="00263DC5"/>
    <w:rsid w:val="00263E06"/>
    <w:rsid w:val="00263F0E"/>
    <w:rsid w:val="00263F95"/>
    <w:rsid w:val="00263FA7"/>
    <w:rsid w:val="00264096"/>
    <w:rsid w:val="002642EC"/>
    <w:rsid w:val="00264404"/>
    <w:rsid w:val="002644D4"/>
    <w:rsid w:val="002644F3"/>
    <w:rsid w:val="002645D0"/>
    <w:rsid w:val="0026464B"/>
    <w:rsid w:val="002646EB"/>
    <w:rsid w:val="002646EE"/>
    <w:rsid w:val="002649AC"/>
    <w:rsid w:val="00264A21"/>
    <w:rsid w:val="00264AEF"/>
    <w:rsid w:val="00264E0A"/>
    <w:rsid w:val="00264F83"/>
    <w:rsid w:val="002651D5"/>
    <w:rsid w:val="00265353"/>
    <w:rsid w:val="002653C6"/>
    <w:rsid w:val="002653ED"/>
    <w:rsid w:val="002654FF"/>
    <w:rsid w:val="00265545"/>
    <w:rsid w:val="002656A6"/>
    <w:rsid w:val="00265732"/>
    <w:rsid w:val="002658C5"/>
    <w:rsid w:val="00265A26"/>
    <w:rsid w:val="00265A7B"/>
    <w:rsid w:val="00265AE2"/>
    <w:rsid w:val="00265B0A"/>
    <w:rsid w:val="00265B40"/>
    <w:rsid w:val="00265BBA"/>
    <w:rsid w:val="00265BDA"/>
    <w:rsid w:val="00265C10"/>
    <w:rsid w:val="00265DA6"/>
    <w:rsid w:val="0026601C"/>
    <w:rsid w:val="00266146"/>
    <w:rsid w:val="002661BC"/>
    <w:rsid w:val="00266291"/>
    <w:rsid w:val="00266295"/>
    <w:rsid w:val="0026656B"/>
    <w:rsid w:val="002666CE"/>
    <w:rsid w:val="0026670C"/>
    <w:rsid w:val="00266776"/>
    <w:rsid w:val="0026677D"/>
    <w:rsid w:val="002667BA"/>
    <w:rsid w:val="002667CC"/>
    <w:rsid w:val="0026687B"/>
    <w:rsid w:val="00266950"/>
    <w:rsid w:val="00266988"/>
    <w:rsid w:val="00266A02"/>
    <w:rsid w:val="00266B0C"/>
    <w:rsid w:val="00266BBD"/>
    <w:rsid w:val="00266C44"/>
    <w:rsid w:val="00266CB8"/>
    <w:rsid w:val="00266CD5"/>
    <w:rsid w:val="00266D95"/>
    <w:rsid w:val="00266DE5"/>
    <w:rsid w:val="00266FE0"/>
    <w:rsid w:val="00267088"/>
    <w:rsid w:val="0026724E"/>
    <w:rsid w:val="0026726B"/>
    <w:rsid w:val="00267458"/>
    <w:rsid w:val="002675EA"/>
    <w:rsid w:val="002676C9"/>
    <w:rsid w:val="0026787F"/>
    <w:rsid w:val="0026792B"/>
    <w:rsid w:val="00267AA3"/>
    <w:rsid w:val="00267B08"/>
    <w:rsid w:val="00267BE6"/>
    <w:rsid w:val="00267C0C"/>
    <w:rsid w:val="00267D1F"/>
    <w:rsid w:val="002700B3"/>
    <w:rsid w:val="002700DE"/>
    <w:rsid w:val="002701D5"/>
    <w:rsid w:val="00270541"/>
    <w:rsid w:val="00270577"/>
    <w:rsid w:val="002707A3"/>
    <w:rsid w:val="00270800"/>
    <w:rsid w:val="00270832"/>
    <w:rsid w:val="00270884"/>
    <w:rsid w:val="00270A35"/>
    <w:rsid w:val="00270A38"/>
    <w:rsid w:val="00270A86"/>
    <w:rsid w:val="00270A8B"/>
    <w:rsid w:val="00270AC5"/>
    <w:rsid w:val="00270B10"/>
    <w:rsid w:val="00270C18"/>
    <w:rsid w:val="00270CDE"/>
    <w:rsid w:val="00270D08"/>
    <w:rsid w:val="00270EBE"/>
    <w:rsid w:val="00271095"/>
    <w:rsid w:val="002711DD"/>
    <w:rsid w:val="002711F4"/>
    <w:rsid w:val="00271241"/>
    <w:rsid w:val="00271259"/>
    <w:rsid w:val="00271275"/>
    <w:rsid w:val="002712B6"/>
    <w:rsid w:val="00271394"/>
    <w:rsid w:val="00271401"/>
    <w:rsid w:val="00271423"/>
    <w:rsid w:val="00271494"/>
    <w:rsid w:val="0027161D"/>
    <w:rsid w:val="00271633"/>
    <w:rsid w:val="00271787"/>
    <w:rsid w:val="002717BC"/>
    <w:rsid w:val="00271844"/>
    <w:rsid w:val="00271939"/>
    <w:rsid w:val="002719FF"/>
    <w:rsid w:val="00271A7F"/>
    <w:rsid w:val="00271A8D"/>
    <w:rsid w:val="00271C61"/>
    <w:rsid w:val="00271D74"/>
    <w:rsid w:val="00271E96"/>
    <w:rsid w:val="00271EC8"/>
    <w:rsid w:val="00271ED2"/>
    <w:rsid w:val="00271F4B"/>
    <w:rsid w:val="00271F88"/>
    <w:rsid w:val="00272078"/>
    <w:rsid w:val="00272083"/>
    <w:rsid w:val="002720F4"/>
    <w:rsid w:val="002721FF"/>
    <w:rsid w:val="0027232A"/>
    <w:rsid w:val="00272448"/>
    <w:rsid w:val="00272489"/>
    <w:rsid w:val="00272525"/>
    <w:rsid w:val="00272534"/>
    <w:rsid w:val="002725E5"/>
    <w:rsid w:val="0027265C"/>
    <w:rsid w:val="00272788"/>
    <w:rsid w:val="002727C1"/>
    <w:rsid w:val="0027297B"/>
    <w:rsid w:val="00272A08"/>
    <w:rsid w:val="00272BDC"/>
    <w:rsid w:val="00272D0D"/>
    <w:rsid w:val="00272DC6"/>
    <w:rsid w:val="00272EDF"/>
    <w:rsid w:val="00272F3B"/>
    <w:rsid w:val="00273138"/>
    <w:rsid w:val="002731A2"/>
    <w:rsid w:val="002731C0"/>
    <w:rsid w:val="002732E0"/>
    <w:rsid w:val="00273337"/>
    <w:rsid w:val="00273359"/>
    <w:rsid w:val="002733D2"/>
    <w:rsid w:val="00273427"/>
    <w:rsid w:val="0027351A"/>
    <w:rsid w:val="0027366B"/>
    <w:rsid w:val="0027387F"/>
    <w:rsid w:val="00273BA4"/>
    <w:rsid w:val="00273C1C"/>
    <w:rsid w:val="00273EF2"/>
    <w:rsid w:val="00273F11"/>
    <w:rsid w:val="00273F2A"/>
    <w:rsid w:val="00273FE8"/>
    <w:rsid w:val="00274017"/>
    <w:rsid w:val="00274059"/>
    <w:rsid w:val="0027423C"/>
    <w:rsid w:val="002743E8"/>
    <w:rsid w:val="00274494"/>
    <w:rsid w:val="00274669"/>
    <w:rsid w:val="0027478C"/>
    <w:rsid w:val="00274832"/>
    <w:rsid w:val="0027485F"/>
    <w:rsid w:val="002748E0"/>
    <w:rsid w:val="002749E9"/>
    <w:rsid w:val="00274E46"/>
    <w:rsid w:val="00274F7F"/>
    <w:rsid w:val="00275027"/>
    <w:rsid w:val="0027503F"/>
    <w:rsid w:val="00275323"/>
    <w:rsid w:val="00275379"/>
    <w:rsid w:val="00275415"/>
    <w:rsid w:val="00275432"/>
    <w:rsid w:val="002755E9"/>
    <w:rsid w:val="002755ED"/>
    <w:rsid w:val="0027564E"/>
    <w:rsid w:val="002757EF"/>
    <w:rsid w:val="00275872"/>
    <w:rsid w:val="00275942"/>
    <w:rsid w:val="0027599B"/>
    <w:rsid w:val="00275BA5"/>
    <w:rsid w:val="00275C80"/>
    <w:rsid w:val="00275C84"/>
    <w:rsid w:val="00275CEE"/>
    <w:rsid w:val="00275D3A"/>
    <w:rsid w:val="00275E18"/>
    <w:rsid w:val="00276073"/>
    <w:rsid w:val="002760FE"/>
    <w:rsid w:val="00276182"/>
    <w:rsid w:val="002761FF"/>
    <w:rsid w:val="002762E2"/>
    <w:rsid w:val="0027633D"/>
    <w:rsid w:val="002763A0"/>
    <w:rsid w:val="002763E9"/>
    <w:rsid w:val="0027644B"/>
    <w:rsid w:val="00276475"/>
    <w:rsid w:val="002764E8"/>
    <w:rsid w:val="0027659F"/>
    <w:rsid w:val="002765F8"/>
    <w:rsid w:val="00276846"/>
    <w:rsid w:val="00276847"/>
    <w:rsid w:val="0027687D"/>
    <w:rsid w:val="002768DF"/>
    <w:rsid w:val="00276BCB"/>
    <w:rsid w:val="00276CAA"/>
    <w:rsid w:val="00276E06"/>
    <w:rsid w:val="0027701A"/>
    <w:rsid w:val="00277120"/>
    <w:rsid w:val="0027718A"/>
    <w:rsid w:val="00277262"/>
    <w:rsid w:val="002772D3"/>
    <w:rsid w:val="002774E6"/>
    <w:rsid w:val="002775D3"/>
    <w:rsid w:val="002775D8"/>
    <w:rsid w:val="0027761A"/>
    <w:rsid w:val="0027774C"/>
    <w:rsid w:val="002777B0"/>
    <w:rsid w:val="00277952"/>
    <w:rsid w:val="00277A47"/>
    <w:rsid w:val="00277B33"/>
    <w:rsid w:val="00277C5A"/>
    <w:rsid w:val="00280032"/>
    <w:rsid w:val="00280143"/>
    <w:rsid w:val="0028018D"/>
    <w:rsid w:val="002802D4"/>
    <w:rsid w:val="0028060D"/>
    <w:rsid w:val="00280615"/>
    <w:rsid w:val="0028091B"/>
    <w:rsid w:val="00280970"/>
    <w:rsid w:val="00280A07"/>
    <w:rsid w:val="00280AD4"/>
    <w:rsid w:val="00280B4D"/>
    <w:rsid w:val="00280C5A"/>
    <w:rsid w:val="00280C8A"/>
    <w:rsid w:val="00280E25"/>
    <w:rsid w:val="00280E67"/>
    <w:rsid w:val="00280EA9"/>
    <w:rsid w:val="00280FEF"/>
    <w:rsid w:val="0028117D"/>
    <w:rsid w:val="0028120D"/>
    <w:rsid w:val="002812DD"/>
    <w:rsid w:val="00281596"/>
    <w:rsid w:val="0028163E"/>
    <w:rsid w:val="0028178F"/>
    <w:rsid w:val="00281813"/>
    <w:rsid w:val="00281865"/>
    <w:rsid w:val="002818B8"/>
    <w:rsid w:val="00281C31"/>
    <w:rsid w:val="00281C7F"/>
    <w:rsid w:val="00281C86"/>
    <w:rsid w:val="00281E65"/>
    <w:rsid w:val="00281F2F"/>
    <w:rsid w:val="00281FB6"/>
    <w:rsid w:val="002820B3"/>
    <w:rsid w:val="00282123"/>
    <w:rsid w:val="0028217A"/>
    <w:rsid w:val="002821E1"/>
    <w:rsid w:val="00282357"/>
    <w:rsid w:val="002825C3"/>
    <w:rsid w:val="00282638"/>
    <w:rsid w:val="00282670"/>
    <w:rsid w:val="002828B0"/>
    <w:rsid w:val="002828B4"/>
    <w:rsid w:val="002828FD"/>
    <w:rsid w:val="00282B4D"/>
    <w:rsid w:val="00282B8F"/>
    <w:rsid w:val="00282C7C"/>
    <w:rsid w:val="00282DBD"/>
    <w:rsid w:val="00282F5E"/>
    <w:rsid w:val="00282FDC"/>
    <w:rsid w:val="0028304E"/>
    <w:rsid w:val="002830B5"/>
    <w:rsid w:val="002831E0"/>
    <w:rsid w:val="00283300"/>
    <w:rsid w:val="00283315"/>
    <w:rsid w:val="00283320"/>
    <w:rsid w:val="00283399"/>
    <w:rsid w:val="002833E7"/>
    <w:rsid w:val="00283407"/>
    <w:rsid w:val="00283561"/>
    <w:rsid w:val="00283606"/>
    <w:rsid w:val="00283649"/>
    <w:rsid w:val="002837DB"/>
    <w:rsid w:val="00283886"/>
    <w:rsid w:val="0028398F"/>
    <w:rsid w:val="002839F0"/>
    <w:rsid w:val="00283A54"/>
    <w:rsid w:val="00283AFB"/>
    <w:rsid w:val="00283D5E"/>
    <w:rsid w:val="00283D86"/>
    <w:rsid w:val="00283E5F"/>
    <w:rsid w:val="00283F17"/>
    <w:rsid w:val="00283F4A"/>
    <w:rsid w:val="00283F7B"/>
    <w:rsid w:val="00284069"/>
    <w:rsid w:val="002840EC"/>
    <w:rsid w:val="002841B2"/>
    <w:rsid w:val="0028421B"/>
    <w:rsid w:val="002843F8"/>
    <w:rsid w:val="0028446C"/>
    <w:rsid w:val="00284512"/>
    <w:rsid w:val="0028452A"/>
    <w:rsid w:val="00284588"/>
    <w:rsid w:val="002845BD"/>
    <w:rsid w:val="0028464E"/>
    <w:rsid w:val="0028465A"/>
    <w:rsid w:val="002846C7"/>
    <w:rsid w:val="00284726"/>
    <w:rsid w:val="002848B6"/>
    <w:rsid w:val="00284915"/>
    <w:rsid w:val="00284A14"/>
    <w:rsid w:val="00284A50"/>
    <w:rsid w:val="00284AEF"/>
    <w:rsid w:val="00284AFF"/>
    <w:rsid w:val="00284B18"/>
    <w:rsid w:val="00284E4F"/>
    <w:rsid w:val="00284F31"/>
    <w:rsid w:val="00285031"/>
    <w:rsid w:val="00285077"/>
    <w:rsid w:val="002851FC"/>
    <w:rsid w:val="00285254"/>
    <w:rsid w:val="002852D4"/>
    <w:rsid w:val="00285418"/>
    <w:rsid w:val="0028546B"/>
    <w:rsid w:val="00285641"/>
    <w:rsid w:val="00285738"/>
    <w:rsid w:val="00285882"/>
    <w:rsid w:val="002858A1"/>
    <w:rsid w:val="002858A2"/>
    <w:rsid w:val="00285AED"/>
    <w:rsid w:val="00285AF8"/>
    <w:rsid w:val="00285B2E"/>
    <w:rsid w:val="00285BDB"/>
    <w:rsid w:val="00285E7B"/>
    <w:rsid w:val="00285E89"/>
    <w:rsid w:val="00285E97"/>
    <w:rsid w:val="00285F0D"/>
    <w:rsid w:val="00285F28"/>
    <w:rsid w:val="00286001"/>
    <w:rsid w:val="002861AF"/>
    <w:rsid w:val="00286217"/>
    <w:rsid w:val="00286756"/>
    <w:rsid w:val="0028675F"/>
    <w:rsid w:val="0028683E"/>
    <w:rsid w:val="00286A43"/>
    <w:rsid w:val="00286B58"/>
    <w:rsid w:val="00286C01"/>
    <w:rsid w:val="00286D32"/>
    <w:rsid w:val="00286D71"/>
    <w:rsid w:val="00287022"/>
    <w:rsid w:val="0028702F"/>
    <w:rsid w:val="002870BF"/>
    <w:rsid w:val="00287151"/>
    <w:rsid w:val="002871BF"/>
    <w:rsid w:val="002871CA"/>
    <w:rsid w:val="0028750C"/>
    <w:rsid w:val="00287589"/>
    <w:rsid w:val="00287621"/>
    <w:rsid w:val="0028768D"/>
    <w:rsid w:val="0028770F"/>
    <w:rsid w:val="002877C1"/>
    <w:rsid w:val="0028782A"/>
    <w:rsid w:val="00287DA3"/>
    <w:rsid w:val="00287EBA"/>
    <w:rsid w:val="00287F5E"/>
    <w:rsid w:val="00287F97"/>
    <w:rsid w:val="00287FC2"/>
    <w:rsid w:val="0029007F"/>
    <w:rsid w:val="002900AA"/>
    <w:rsid w:val="002902B5"/>
    <w:rsid w:val="00290391"/>
    <w:rsid w:val="00290485"/>
    <w:rsid w:val="002904B7"/>
    <w:rsid w:val="0029061E"/>
    <w:rsid w:val="0029067F"/>
    <w:rsid w:val="0029079E"/>
    <w:rsid w:val="002907BE"/>
    <w:rsid w:val="002907CA"/>
    <w:rsid w:val="0029080C"/>
    <w:rsid w:val="002908E0"/>
    <w:rsid w:val="002908E2"/>
    <w:rsid w:val="00290A9D"/>
    <w:rsid w:val="00290AE0"/>
    <w:rsid w:val="00290AE3"/>
    <w:rsid w:val="00290B49"/>
    <w:rsid w:val="00290B50"/>
    <w:rsid w:val="00290BDE"/>
    <w:rsid w:val="00290C97"/>
    <w:rsid w:val="00290D6F"/>
    <w:rsid w:val="00290D73"/>
    <w:rsid w:val="00291023"/>
    <w:rsid w:val="0029102A"/>
    <w:rsid w:val="0029104E"/>
    <w:rsid w:val="00291078"/>
    <w:rsid w:val="002911B5"/>
    <w:rsid w:val="002911F6"/>
    <w:rsid w:val="00291205"/>
    <w:rsid w:val="0029124F"/>
    <w:rsid w:val="002912A0"/>
    <w:rsid w:val="002912DE"/>
    <w:rsid w:val="00291392"/>
    <w:rsid w:val="0029151B"/>
    <w:rsid w:val="002916EE"/>
    <w:rsid w:val="00291755"/>
    <w:rsid w:val="0029189A"/>
    <w:rsid w:val="00291912"/>
    <w:rsid w:val="00291BB1"/>
    <w:rsid w:val="00291C70"/>
    <w:rsid w:val="00291DB4"/>
    <w:rsid w:val="00291E6F"/>
    <w:rsid w:val="00291EC3"/>
    <w:rsid w:val="00292070"/>
    <w:rsid w:val="0029210E"/>
    <w:rsid w:val="00292131"/>
    <w:rsid w:val="00292133"/>
    <w:rsid w:val="00292144"/>
    <w:rsid w:val="002922C6"/>
    <w:rsid w:val="0029233E"/>
    <w:rsid w:val="00292429"/>
    <w:rsid w:val="00292467"/>
    <w:rsid w:val="00292486"/>
    <w:rsid w:val="002924C7"/>
    <w:rsid w:val="0029256E"/>
    <w:rsid w:val="002925AD"/>
    <w:rsid w:val="002925E2"/>
    <w:rsid w:val="0029291A"/>
    <w:rsid w:val="00292B14"/>
    <w:rsid w:val="00292D92"/>
    <w:rsid w:val="00292E7E"/>
    <w:rsid w:val="00292EF5"/>
    <w:rsid w:val="002931DD"/>
    <w:rsid w:val="0029321F"/>
    <w:rsid w:val="0029327E"/>
    <w:rsid w:val="0029339C"/>
    <w:rsid w:val="002933C5"/>
    <w:rsid w:val="002934C5"/>
    <w:rsid w:val="00293520"/>
    <w:rsid w:val="002936BC"/>
    <w:rsid w:val="002937AA"/>
    <w:rsid w:val="002937BD"/>
    <w:rsid w:val="00293836"/>
    <w:rsid w:val="002939FB"/>
    <w:rsid w:val="00293AC2"/>
    <w:rsid w:val="00293AF1"/>
    <w:rsid w:val="00293CA5"/>
    <w:rsid w:val="00293CF4"/>
    <w:rsid w:val="00293D27"/>
    <w:rsid w:val="00293EB2"/>
    <w:rsid w:val="00293F41"/>
    <w:rsid w:val="002940C0"/>
    <w:rsid w:val="002940E0"/>
    <w:rsid w:val="002942E6"/>
    <w:rsid w:val="0029437D"/>
    <w:rsid w:val="002944E3"/>
    <w:rsid w:val="00294516"/>
    <w:rsid w:val="00294573"/>
    <w:rsid w:val="002945A4"/>
    <w:rsid w:val="002945E0"/>
    <w:rsid w:val="002946F2"/>
    <w:rsid w:val="0029484E"/>
    <w:rsid w:val="0029489B"/>
    <w:rsid w:val="00294A66"/>
    <w:rsid w:val="00294B3C"/>
    <w:rsid w:val="00294B4C"/>
    <w:rsid w:val="00294BDF"/>
    <w:rsid w:val="00294C1A"/>
    <w:rsid w:val="00294FA7"/>
    <w:rsid w:val="00294FFE"/>
    <w:rsid w:val="00295082"/>
    <w:rsid w:val="00295107"/>
    <w:rsid w:val="0029513E"/>
    <w:rsid w:val="00295158"/>
    <w:rsid w:val="002951A8"/>
    <w:rsid w:val="002954B2"/>
    <w:rsid w:val="00295517"/>
    <w:rsid w:val="00295613"/>
    <w:rsid w:val="0029563D"/>
    <w:rsid w:val="0029568F"/>
    <w:rsid w:val="002956A1"/>
    <w:rsid w:val="0029579B"/>
    <w:rsid w:val="002957E8"/>
    <w:rsid w:val="002957F2"/>
    <w:rsid w:val="002957FE"/>
    <w:rsid w:val="00295916"/>
    <w:rsid w:val="00295958"/>
    <w:rsid w:val="00295B5D"/>
    <w:rsid w:val="00295D0D"/>
    <w:rsid w:val="00295E1F"/>
    <w:rsid w:val="00295EAE"/>
    <w:rsid w:val="002960F7"/>
    <w:rsid w:val="0029612F"/>
    <w:rsid w:val="00296344"/>
    <w:rsid w:val="002963E6"/>
    <w:rsid w:val="0029666C"/>
    <w:rsid w:val="0029666D"/>
    <w:rsid w:val="002966C5"/>
    <w:rsid w:val="00296734"/>
    <w:rsid w:val="00296821"/>
    <w:rsid w:val="00296854"/>
    <w:rsid w:val="00296A48"/>
    <w:rsid w:val="00296A50"/>
    <w:rsid w:val="00296AED"/>
    <w:rsid w:val="00296BC6"/>
    <w:rsid w:val="00296C0D"/>
    <w:rsid w:val="00296E57"/>
    <w:rsid w:val="00296EA7"/>
    <w:rsid w:val="00297047"/>
    <w:rsid w:val="0029709F"/>
    <w:rsid w:val="0029711E"/>
    <w:rsid w:val="00297656"/>
    <w:rsid w:val="002976AA"/>
    <w:rsid w:val="00297761"/>
    <w:rsid w:val="002977A5"/>
    <w:rsid w:val="002977D7"/>
    <w:rsid w:val="002977F4"/>
    <w:rsid w:val="002979D8"/>
    <w:rsid w:val="002979FE"/>
    <w:rsid w:val="00297B20"/>
    <w:rsid w:val="00297BF1"/>
    <w:rsid w:val="00297BF9"/>
    <w:rsid w:val="00297BFD"/>
    <w:rsid w:val="00297C28"/>
    <w:rsid w:val="00297C41"/>
    <w:rsid w:val="00297CD9"/>
    <w:rsid w:val="00297D82"/>
    <w:rsid w:val="00297E01"/>
    <w:rsid w:val="00297F51"/>
    <w:rsid w:val="002A005B"/>
    <w:rsid w:val="002A00F7"/>
    <w:rsid w:val="002A01C0"/>
    <w:rsid w:val="002A03B2"/>
    <w:rsid w:val="002A03FE"/>
    <w:rsid w:val="002A042F"/>
    <w:rsid w:val="002A04BA"/>
    <w:rsid w:val="002A0506"/>
    <w:rsid w:val="002A0636"/>
    <w:rsid w:val="002A0AE9"/>
    <w:rsid w:val="002A0B8C"/>
    <w:rsid w:val="002A0D40"/>
    <w:rsid w:val="002A0DFB"/>
    <w:rsid w:val="002A100C"/>
    <w:rsid w:val="002A102F"/>
    <w:rsid w:val="002A104C"/>
    <w:rsid w:val="002A10BC"/>
    <w:rsid w:val="002A113E"/>
    <w:rsid w:val="002A1159"/>
    <w:rsid w:val="002A11D6"/>
    <w:rsid w:val="002A124D"/>
    <w:rsid w:val="002A129F"/>
    <w:rsid w:val="002A12AB"/>
    <w:rsid w:val="002A12D5"/>
    <w:rsid w:val="002A130E"/>
    <w:rsid w:val="002A1355"/>
    <w:rsid w:val="002A14FA"/>
    <w:rsid w:val="002A1564"/>
    <w:rsid w:val="002A15A1"/>
    <w:rsid w:val="002A15A6"/>
    <w:rsid w:val="002A15BD"/>
    <w:rsid w:val="002A1687"/>
    <w:rsid w:val="002A1696"/>
    <w:rsid w:val="002A16E1"/>
    <w:rsid w:val="002A1854"/>
    <w:rsid w:val="002A18B8"/>
    <w:rsid w:val="002A18E5"/>
    <w:rsid w:val="002A1A1F"/>
    <w:rsid w:val="002A1B03"/>
    <w:rsid w:val="002A1B16"/>
    <w:rsid w:val="002A1B31"/>
    <w:rsid w:val="002A1CB6"/>
    <w:rsid w:val="002A1E2E"/>
    <w:rsid w:val="002A1E6B"/>
    <w:rsid w:val="002A1ECF"/>
    <w:rsid w:val="002A1EF8"/>
    <w:rsid w:val="002A1FF4"/>
    <w:rsid w:val="002A207A"/>
    <w:rsid w:val="002A20D6"/>
    <w:rsid w:val="002A20E2"/>
    <w:rsid w:val="002A218C"/>
    <w:rsid w:val="002A21BB"/>
    <w:rsid w:val="002A225C"/>
    <w:rsid w:val="002A22B5"/>
    <w:rsid w:val="002A23CB"/>
    <w:rsid w:val="002A25E5"/>
    <w:rsid w:val="002A2647"/>
    <w:rsid w:val="002A2666"/>
    <w:rsid w:val="002A26DA"/>
    <w:rsid w:val="002A27C0"/>
    <w:rsid w:val="002A281A"/>
    <w:rsid w:val="002A289E"/>
    <w:rsid w:val="002A292D"/>
    <w:rsid w:val="002A2931"/>
    <w:rsid w:val="002A29C2"/>
    <w:rsid w:val="002A2A19"/>
    <w:rsid w:val="002A2A8D"/>
    <w:rsid w:val="002A2AE3"/>
    <w:rsid w:val="002A2C50"/>
    <w:rsid w:val="002A2D9C"/>
    <w:rsid w:val="002A2EB7"/>
    <w:rsid w:val="002A2F89"/>
    <w:rsid w:val="002A3101"/>
    <w:rsid w:val="002A33A3"/>
    <w:rsid w:val="002A33A4"/>
    <w:rsid w:val="002A33EA"/>
    <w:rsid w:val="002A35AB"/>
    <w:rsid w:val="002A360F"/>
    <w:rsid w:val="002A3653"/>
    <w:rsid w:val="002A36F2"/>
    <w:rsid w:val="002A387D"/>
    <w:rsid w:val="002A3A01"/>
    <w:rsid w:val="002A3B9C"/>
    <w:rsid w:val="002A3BF6"/>
    <w:rsid w:val="002A3CAC"/>
    <w:rsid w:val="002A3DBF"/>
    <w:rsid w:val="002A3E03"/>
    <w:rsid w:val="002A3F5A"/>
    <w:rsid w:val="002A40A1"/>
    <w:rsid w:val="002A40BD"/>
    <w:rsid w:val="002A4131"/>
    <w:rsid w:val="002A4241"/>
    <w:rsid w:val="002A4274"/>
    <w:rsid w:val="002A4278"/>
    <w:rsid w:val="002A4332"/>
    <w:rsid w:val="002A43B1"/>
    <w:rsid w:val="002A4578"/>
    <w:rsid w:val="002A459A"/>
    <w:rsid w:val="002A45F9"/>
    <w:rsid w:val="002A45FB"/>
    <w:rsid w:val="002A4626"/>
    <w:rsid w:val="002A47B7"/>
    <w:rsid w:val="002A48E4"/>
    <w:rsid w:val="002A4A48"/>
    <w:rsid w:val="002A4A80"/>
    <w:rsid w:val="002A4CA7"/>
    <w:rsid w:val="002A4D88"/>
    <w:rsid w:val="002A4DF5"/>
    <w:rsid w:val="002A5032"/>
    <w:rsid w:val="002A507A"/>
    <w:rsid w:val="002A50C1"/>
    <w:rsid w:val="002A50F7"/>
    <w:rsid w:val="002A514D"/>
    <w:rsid w:val="002A514E"/>
    <w:rsid w:val="002A51D4"/>
    <w:rsid w:val="002A51DB"/>
    <w:rsid w:val="002A5265"/>
    <w:rsid w:val="002A53C5"/>
    <w:rsid w:val="002A55B4"/>
    <w:rsid w:val="002A5663"/>
    <w:rsid w:val="002A56BD"/>
    <w:rsid w:val="002A57E4"/>
    <w:rsid w:val="002A581E"/>
    <w:rsid w:val="002A5A5E"/>
    <w:rsid w:val="002A5B97"/>
    <w:rsid w:val="002A5C19"/>
    <w:rsid w:val="002A5C44"/>
    <w:rsid w:val="002A5C75"/>
    <w:rsid w:val="002A5CB6"/>
    <w:rsid w:val="002A5CD2"/>
    <w:rsid w:val="002A5DCA"/>
    <w:rsid w:val="002A5DD3"/>
    <w:rsid w:val="002A5DDE"/>
    <w:rsid w:val="002A5E9B"/>
    <w:rsid w:val="002A5ECE"/>
    <w:rsid w:val="002A5EDD"/>
    <w:rsid w:val="002A5F0D"/>
    <w:rsid w:val="002A6013"/>
    <w:rsid w:val="002A60B9"/>
    <w:rsid w:val="002A610D"/>
    <w:rsid w:val="002A6250"/>
    <w:rsid w:val="002A6363"/>
    <w:rsid w:val="002A65F7"/>
    <w:rsid w:val="002A6623"/>
    <w:rsid w:val="002A668F"/>
    <w:rsid w:val="002A669A"/>
    <w:rsid w:val="002A66F5"/>
    <w:rsid w:val="002A67A5"/>
    <w:rsid w:val="002A67C1"/>
    <w:rsid w:val="002A67FD"/>
    <w:rsid w:val="002A68F8"/>
    <w:rsid w:val="002A6AC3"/>
    <w:rsid w:val="002A6B64"/>
    <w:rsid w:val="002A6B8E"/>
    <w:rsid w:val="002A6C3A"/>
    <w:rsid w:val="002A6CF9"/>
    <w:rsid w:val="002A6E71"/>
    <w:rsid w:val="002A7077"/>
    <w:rsid w:val="002A70AD"/>
    <w:rsid w:val="002A7116"/>
    <w:rsid w:val="002A7139"/>
    <w:rsid w:val="002A72AA"/>
    <w:rsid w:val="002A72CC"/>
    <w:rsid w:val="002A7349"/>
    <w:rsid w:val="002A7482"/>
    <w:rsid w:val="002A74E8"/>
    <w:rsid w:val="002A7708"/>
    <w:rsid w:val="002A77E7"/>
    <w:rsid w:val="002A7888"/>
    <w:rsid w:val="002A7909"/>
    <w:rsid w:val="002A7976"/>
    <w:rsid w:val="002A7A1C"/>
    <w:rsid w:val="002A7EDE"/>
    <w:rsid w:val="002A7F5B"/>
    <w:rsid w:val="002A7FC6"/>
    <w:rsid w:val="002A7FD5"/>
    <w:rsid w:val="002B014B"/>
    <w:rsid w:val="002B0335"/>
    <w:rsid w:val="002B0492"/>
    <w:rsid w:val="002B05F2"/>
    <w:rsid w:val="002B05F6"/>
    <w:rsid w:val="002B0641"/>
    <w:rsid w:val="002B06C7"/>
    <w:rsid w:val="002B06F9"/>
    <w:rsid w:val="002B0776"/>
    <w:rsid w:val="002B08CE"/>
    <w:rsid w:val="002B0A3E"/>
    <w:rsid w:val="002B0A76"/>
    <w:rsid w:val="002B0BFC"/>
    <w:rsid w:val="002B0CA6"/>
    <w:rsid w:val="002B0D81"/>
    <w:rsid w:val="002B0E96"/>
    <w:rsid w:val="002B0ECB"/>
    <w:rsid w:val="002B0EDA"/>
    <w:rsid w:val="002B0FAD"/>
    <w:rsid w:val="002B1046"/>
    <w:rsid w:val="002B1158"/>
    <w:rsid w:val="002B1280"/>
    <w:rsid w:val="002B1375"/>
    <w:rsid w:val="002B14AE"/>
    <w:rsid w:val="002B15D9"/>
    <w:rsid w:val="002B1641"/>
    <w:rsid w:val="002B168E"/>
    <w:rsid w:val="002B173A"/>
    <w:rsid w:val="002B1873"/>
    <w:rsid w:val="002B1883"/>
    <w:rsid w:val="002B1AAC"/>
    <w:rsid w:val="002B1B0C"/>
    <w:rsid w:val="002B1B50"/>
    <w:rsid w:val="002B1BC3"/>
    <w:rsid w:val="002B1C53"/>
    <w:rsid w:val="002B1C5E"/>
    <w:rsid w:val="002B204E"/>
    <w:rsid w:val="002B205A"/>
    <w:rsid w:val="002B20CB"/>
    <w:rsid w:val="002B210E"/>
    <w:rsid w:val="002B2115"/>
    <w:rsid w:val="002B23B7"/>
    <w:rsid w:val="002B23BE"/>
    <w:rsid w:val="002B23F5"/>
    <w:rsid w:val="002B2572"/>
    <w:rsid w:val="002B2714"/>
    <w:rsid w:val="002B27A6"/>
    <w:rsid w:val="002B2911"/>
    <w:rsid w:val="002B2919"/>
    <w:rsid w:val="002B293C"/>
    <w:rsid w:val="002B2B1D"/>
    <w:rsid w:val="002B2C6C"/>
    <w:rsid w:val="002B2CFA"/>
    <w:rsid w:val="002B2EC3"/>
    <w:rsid w:val="002B3236"/>
    <w:rsid w:val="002B3403"/>
    <w:rsid w:val="002B3496"/>
    <w:rsid w:val="002B3664"/>
    <w:rsid w:val="002B38E8"/>
    <w:rsid w:val="002B3B23"/>
    <w:rsid w:val="002B3C95"/>
    <w:rsid w:val="002B3DD9"/>
    <w:rsid w:val="002B3DDE"/>
    <w:rsid w:val="002B3E65"/>
    <w:rsid w:val="002B407B"/>
    <w:rsid w:val="002B4149"/>
    <w:rsid w:val="002B419D"/>
    <w:rsid w:val="002B42EA"/>
    <w:rsid w:val="002B4338"/>
    <w:rsid w:val="002B43FC"/>
    <w:rsid w:val="002B46C1"/>
    <w:rsid w:val="002B46CD"/>
    <w:rsid w:val="002B482E"/>
    <w:rsid w:val="002B4831"/>
    <w:rsid w:val="002B4ACC"/>
    <w:rsid w:val="002B4B2A"/>
    <w:rsid w:val="002B4CEA"/>
    <w:rsid w:val="002B4E33"/>
    <w:rsid w:val="002B4E8C"/>
    <w:rsid w:val="002B4F44"/>
    <w:rsid w:val="002B4F70"/>
    <w:rsid w:val="002B50AF"/>
    <w:rsid w:val="002B524C"/>
    <w:rsid w:val="002B52A6"/>
    <w:rsid w:val="002B5356"/>
    <w:rsid w:val="002B5489"/>
    <w:rsid w:val="002B55E0"/>
    <w:rsid w:val="002B565A"/>
    <w:rsid w:val="002B5711"/>
    <w:rsid w:val="002B57B1"/>
    <w:rsid w:val="002B5858"/>
    <w:rsid w:val="002B59F7"/>
    <w:rsid w:val="002B5B83"/>
    <w:rsid w:val="002B5BED"/>
    <w:rsid w:val="002B5C4B"/>
    <w:rsid w:val="002B5E19"/>
    <w:rsid w:val="002B5E5B"/>
    <w:rsid w:val="002B5F19"/>
    <w:rsid w:val="002B5FBB"/>
    <w:rsid w:val="002B61FF"/>
    <w:rsid w:val="002B625F"/>
    <w:rsid w:val="002B64AD"/>
    <w:rsid w:val="002B64C4"/>
    <w:rsid w:val="002B64C7"/>
    <w:rsid w:val="002B6580"/>
    <w:rsid w:val="002B65AC"/>
    <w:rsid w:val="002B678B"/>
    <w:rsid w:val="002B6A0A"/>
    <w:rsid w:val="002B6A34"/>
    <w:rsid w:val="002B6B28"/>
    <w:rsid w:val="002B6DD5"/>
    <w:rsid w:val="002B6EEE"/>
    <w:rsid w:val="002B7208"/>
    <w:rsid w:val="002B7442"/>
    <w:rsid w:val="002B768C"/>
    <w:rsid w:val="002B76A6"/>
    <w:rsid w:val="002B781B"/>
    <w:rsid w:val="002B7888"/>
    <w:rsid w:val="002B78D7"/>
    <w:rsid w:val="002B7919"/>
    <w:rsid w:val="002B7E78"/>
    <w:rsid w:val="002B7EC3"/>
    <w:rsid w:val="002B7EF8"/>
    <w:rsid w:val="002B7FB6"/>
    <w:rsid w:val="002C0090"/>
    <w:rsid w:val="002C0168"/>
    <w:rsid w:val="002C02C1"/>
    <w:rsid w:val="002C0409"/>
    <w:rsid w:val="002C0416"/>
    <w:rsid w:val="002C0441"/>
    <w:rsid w:val="002C04B3"/>
    <w:rsid w:val="002C055F"/>
    <w:rsid w:val="002C0763"/>
    <w:rsid w:val="002C07FB"/>
    <w:rsid w:val="002C08FC"/>
    <w:rsid w:val="002C0B82"/>
    <w:rsid w:val="002C0CD1"/>
    <w:rsid w:val="002C0D31"/>
    <w:rsid w:val="002C0DDA"/>
    <w:rsid w:val="002C0F60"/>
    <w:rsid w:val="002C11D3"/>
    <w:rsid w:val="002C12B0"/>
    <w:rsid w:val="002C1409"/>
    <w:rsid w:val="002C1463"/>
    <w:rsid w:val="002C176E"/>
    <w:rsid w:val="002C181C"/>
    <w:rsid w:val="002C1945"/>
    <w:rsid w:val="002C19D3"/>
    <w:rsid w:val="002C1ABE"/>
    <w:rsid w:val="002C1C16"/>
    <w:rsid w:val="002C1D73"/>
    <w:rsid w:val="002C1DEA"/>
    <w:rsid w:val="002C1E6F"/>
    <w:rsid w:val="002C1F10"/>
    <w:rsid w:val="002C1F2A"/>
    <w:rsid w:val="002C1F61"/>
    <w:rsid w:val="002C2116"/>
    <w:rsid w:val="002C220E"/>
    <w:rsid w:val="002C2293"/>
    <w:rsid w:val="002C231C"/>
    <w:rsid w:val="002C244E"/>
    <w:rsid w:val="002C2615"/>
    <w:rsid w:val="002C26CF"/>
    <w:rsid w:val="002C28B0"/>
    <w:rsid w:val="002C2BD6"/>
    <w:rsid w:val="002C2C58"/>
    <w:rsid w:val="002C2C70"/>
    <w:rsid w:val="002C2D45"/>
    <w:rsid w:val="002C2DF0"/>
    <w:rsid w:val="002C2E83"/>
    <w:rsid w:val="002C3116"/>
    <w:rsid w:val="002C3135"/>
    <w:rsid w:val="002C3639"/>
    <w:rsid w:val="002C389B"/>
    <w:rsid w:val="002C38BB"/>
    <w:rsid w:val="002C3A76"/>
    <w:rsid w:val="002C3A9B"/>
    <w:rsid w:val="002C3AB7"/>
    <w:rsid w:val="002C3CA0"/>
    <w:rsid w:val="002C3D40"/>
    <w:rsid w:val="002C3D51"/>
    <w:rsid w:val="002C4004"/>
    <w:rsid w:val="002C40AF"/>
    <w:rsid w:val="002C413A"/>
    <w:rsid w:val="002C4149"/>
    <w:rsid w:val="002C4188"/>
    <w:rsid w:val="002C41B0"/>
    <w:rsid w:val="002C427D"/>
    <w:rsid w:val="002C4281"/>
    <w:rsid w:val="002C4560"/>
    <w:rsid w:val="002C46A6"/>
    <w:rsid w:val="002C47F1"/>
    <w:rsid w:val="002C47FD"/>
    <w:rsid w:val="002C481D"/>
    <w:rsid w:val="002C4847"/>
    <w:rsid w:val="002C4892"/>
    <w:rsid w:val="002C4921"/>
    <w:rsid w:val="002C495C"/>
    <w:rsid w:val="002C4AF7"/>
    <w:rsid w:val="002C4C25"/>
    <w:rsid w:val="002C4CA2"/>
    <w:rsid w:val="002C4D2E"/>
    <w:rsid w:val="002C4D88"/>
    <w:rsid w:val="002C4DA7"/>
    <w:rsid w:val="002C4EB3"/>
    <w:rsid w:val="002C4EFA"/>
    <w:rsid w:val="002C4F0A"/>
    <w:rsid w:val="002C4F13"/>
    <w:rsid w:val="002C4F17"/>
    <w:rsid w:val="002C4F65"/>
    <w:rsid w:val="002C54FC"/>
    <w:rsid w:val="002C5693"/>
    <w:rsid w:val="002C56B7"/>
    <w:rsid w:val="002C5780"/>
    <w:rsid w:val="002C5892"/>
    <w:rsid w:val="002C5A4F"/>
    <w:rsid w:val="002C5A6D"/>
    <w:rsid w:val="002C5AC5"/>
    <w:rsid w:val="002C5B8B"/>
    <w:rsid w:val="002C5E89"/>
    <w:rsid w:val="002C5EB5"/>
    <w:rsid w:val="002C60CA"/>
    <w:rsid w:val="002C6298"/>
    <w:rsid w:val="002C6368"/>
    <w:rsid w:val="002C63F4"/>
    <w:rsid w:val="002C6443"/>
    <w:rsid w:val="002C67BF"/>
    <w:rsid w:val="002C69D2"/>
    <w:rsid w:val="002C6C4C"/>
    <w:rsid w:val="002C6D70"/>
    <w:rsid w:val="002C6E81"/>
    <w:rsid w:val="002C6F26"/>
    <w:rsid w:val="002C70C1"/>
    <w:rsid w:val="002C722C"/>
    <w:rsid w:val="002C7243"/>
    <w:rsid w:val="002C7324"/>
    <w:rsid w:val="002C73C9"/>
    <w:rsid w:val="002C756F"/>
    <w:rsid w:val="002C75F9"/>
    <w:rsid w:val="002C7751"/>
    <w:rsid w:val="002C776D"/>
    <w:rsid w:val="002C77CE"/>
    <w:rsid w:val="002C77DD"/>
    <w:rsid w:val="002C787D"/>
    <w:rsid w:val="002C7996"/>
    <w:rsid w:val="002C7999"/>
    <w:rsid w:val="002C7B74"/>
    <w:rsid w:val="002C7B94"/>
    <w:rsid w:val="002C7CCA"/>
    <w:rsid w:val="002C7D59"/>
    <w:rsid w:val="002C7D67"/>
    <w:rsid w:val="002C7FF9"/>
    <w:rsid w:val="002D00AF"/>
    <w:rsid w:val="002D0147"/>
    <w:rsid w:val="002D01C5"/>
    <w:rsid w:val="002D02BA"/>
    <w:rsid w:val="002D0475"/>
    <w:rsid w:val="002D0581"/>
    <w:rsid w:val="002D0767"/>
    <w:rsid w:val="002D07D2"/>
    <w:rsid w:val="002D08B0"/>
    <w:rsid w:val="002D0A08"/>
    <w:rsid w:val="002D0A4C"/>
    <w:rsid w:val="002D0B0B"/>
    <w:rsid w:val="002D0C3E"/>
    <w:rsid w:val="002D0D30"/>
    <w:rsid w:val="002D0F1B"/>
    <w:rsid w:val="002D0FBB"/>
    <w:rsid w:val="002D0FE3"/>
    <w:rsid w:val="002D115F"/>
    <w:rsid w:val="002D119B"/>
    <w:rsid w:val="002D11B2"/>
    <w:rsid w:val="002D11B9"/>
    <w:rsid w:val="002D139D"/>
    <w:rsid w:val="002D13AE"/>
    <w:rsid w:val="002D14EA"/>
    <w:rsid w:val="002D154F"/>
    <w:rsid w:val="002D1600"/>
    <w:rsid w:val="002D17A1"/>
    <w:rsid w:val="002D1838"/>
    <w:rsid w:val="002D1856"/>
    <w:rsid w:val="002D1A69"/>
    <w:rsid w:val="002D1AEC"/>
    <w:rsid w:val="002D1BD4"/>
    <w:rsid w:val="002D1C92"/>
    <w:rsid w:val="002D1DE4"/>
    <w:rsid w:val="002D1EB7"/>
    <w:rsid w:val="002D1F97"/>
    <w:rsid w:val="002D1FE2"/>
    <w:rsid w:val="002D2002"/>
    <w:rsid w:val="002D2057"/>
    <w:rsid w:val="002D2153"/>
    <w:rsid w:val="002D235B"/>
    <w:rsid w:val="002D24C5"/>
    <w:rsid w:val="002D2652"/>
    <w:rsid w:val="002D26E2"/>
    <w:rsid w:val="002D2781"/>
    <w:rsid w:val="002D27B0"/>
    <w:rsid w:val="002D2881"/>
    <w:rsid w:val="002D28EB"/>
    <w:rsid w:val="002D2926"/>
    <w:rsid w:val="002D29C8"/>
    <w:rsid w:val="002D29D5"/>
    <w:rsid w:val="002D2A31"/>
    <w:rsid w:val="002D2A73"/>
    <w:rsid w:val="002D2ADB"/>
    <w:rsid w:val="002D2C74"/>
    <w:rsid w:val="002D2CC9"/>
    <w:rsid w:val="002D2CFC"/>
    <w:rsid w:val="002D2EEB"/>
    <w:rsid w:val="002D30BF"/>
    <w:rsid w:val="002D319C"/>
    <w:rsid w:val="002D31AC"/>
    <w:rsid w:val="002D332B"/>
    <w:rsid w:val="002D3398"/>
    <w:rsid w:val="002D33C1"/>
    <w:rsid w:val="002D345F"/>
    <w:rsid w:val="002D346D"/>
    <w:rsid w:val="002D34B3"/>
    <w:rsid w:val="002D34E9"/>
    <w:rsid w:val="002D3657"/>
    <w:rsid w:val="002D371D"/>
    <w:rsid w:val="002D388F"/>
    <w:rsid w:val="002D39EB"/>
    <w:rsid w:val="002D3A24"/>
    <w:rsid w:val="002D3ACC"/>
    <w:rsid w:val="002D3B54"/>
    <w:rsid w:val="002D3B76"/>
    <w:rsid w:val="002D3C55"/>
    <w:rsid w:val="002D3C88"/>
    <w:rsid w:val="002D3CDB"/>
    <w:rsid w:val="002D3D56"/>
    <w:rsid w:val="002D3DBD"/>
    <w:rsid w:val="002D3E66"/>
    <w:rsid w:val="002D3FCA"/>
    <w:rsid w:val="002D4259"/>
    <w:rsid w:val="002D435B"/>
    <w:rsid w:val="002D43C3"/>
    <w:rsid w:val="002D4612"/>
    <w:rsid w:val="002D467A"/>
    <w:rsid w:val="002D4696"/>
    <w:rsid w:val="002D4711"/>
    <w:rsid w:val="002D479F"/>
    <w:rsid w:val="002D4886"/>
    <w:rsid w:val="002D4986"/>
    <w:rsid w:val="002D49A9"/>
    <w:rsid w:val="002D4BCB"/>
    <w:rsid w:val="002D4C97"/>
    <w:rsid w:val="002D4DEF"/>
    <w:rsid w:val="002D4E2E"/>
    <w:rsid w:val="002D4E4E"/>
    <w:rsid w:val="002D4ED8"/>
    <w:rsid w:val="002D4F78"/>
    <w:rsid w:val="002D5048"/>
    <w:rsid w:val="002D5212"/>
    <w:rsid w:val="002D53B4"/>
    <w:rsid w:val="002D545C"/>
    <w:rsid w:val="002D5596"/>
    <w:rsid w:val="002D5686"/>
    <w:rsid w:val="002D571B"/>
    <w:rsid w:val="002D5731"/>
    <w:rsid w:val="002D5872"/>
    <w:rsid w:val="002D58D4"/>
    <w:rsid w:val="002D5953"/>
    <w:rsid w:val="002D5ADF"/>
    <w:rsid w:val="002D5B0E"/>
    <w:rsid w:val="002D5B91"/>
    <w:rsid w:val="002D5BC6"/>
    <w:rsid w:val="002D5BCA"/>
    <w:rsid w:val="002D5C4E"/>
    <w:rsid w:val="002D5CF1"/>
    <w:rsid w:val="002D5D90"/>
    <w:rsid w:val="002D5EE3"/>
    <w:rsid w:val="002D5F56"/>
    <w:rsid w:val="002D5FA2"/>
    <w:rsid w:val="002D603F"/>
    <w:rsid w:val="002D607B"/>
    <w:rsid w:val="002D626D"/>
    <w:rsid w:val="002D62CB"/>
    <w:rsid w:val="002D636C"/>
    <w:rsid w:val="002D6699"/>
    <w:rsid w:val="002D66C8"/>
    <w:rsid w:val="002D68BB"/>
    <w:rsid w:val="002D6932"/>
    <w:rsid w:val="002D6B87"/>
    <w:rsid w:val="002D6DB5"/>
    <w:rsid w:val="002D6DF5"/>
    <w:rsid w:val="002D6DFE"/>
    <w:rsid w:val="002D707A"/>
    <w:rsid w:val="002D7107"/>
    <w:rsid w:val="002D717C"/>
    <w:rsid w:val="002D73B9"/>
    <w:rsid w:val="002D7412"/>
    <w:rsid w:val="002D742B"/>
    <w:rsid w:val="002D7470"/>
    <w:rsid w:val="002D75A7"/>
    <w:rsid w:val="002D7684"/>
    <w:rsid w:val="002D7691"/>
    <w:rsid w:val="002D77C1"/>
    <w:rsid w:val="002D7864"/>
    <w:rsid w:val="002D78EC"/>
    <w:rsid w:val="002D78F4"/>
    <w:rsid w:val="002D7926"/>
    <w:rsid w:val="002D79C5"/>
    <w:rsid w:val="002D79F3"/>
    <w:rsid w:val="002D7A1E"/>
    <w:rsid w:val="002D7AA2"/>
    <w:rsid w:val="002D7BE3"/>
    <w:rsid w:val="002D7C40"/>
    <w:rsid w:val="002D7C48"/>
    <w:rsid w:val="002D7D16"/>
    <w:rsid w:val="002D7F4F"/>
    <w:rsid w:val="002E004D"/>
    <w:rsid w:val="002E00C1"/>
    <w:rsid w:val="002E0198"/>
    <w:rsid w:val="002E029B"/>
    <w:rsid w:val="002E0410"/>
    <w:rsid w:val="002E0435"/>
    <w:rsid w:val="002E04E7"/>
    <w:rsid w:val="002E04ED"/>
    <w:rsid w:val="002E0524"/>
    <w:rsid w:val="002E052E"/>
    <w:rsid w:val="002E0575"/>
    <w:rsid w:val="002E0748"/>
    <w:rsid w:val="002E083A"/>
    <w:rsid w:val="002E0E30"/>
    <w:rsid w:val="002E0E5C"/>
    <w:rsid w:val="002E0E66"/>
    <w:rsid w:val="002E1223"/>
    <w:rsid w:val="002E138F"/>
    <w:rsid w:val="002E14E4"/>
    <w:rsid w:val="002E1516"/>
    <w:rsid w:val="002E169D"/>
    <w:rsid w:val="002E16CA"/>
    <w:rsid w:val="002E1762"/>
    <w:rsid w:val="002E18EA"/>
    <w:rsid w:val="002E1A23"/>
    <w:rsid w:val="002E1A33"/>
    <w:rsid w:val="002E1AB6"/>
    <w:rsid w:val="002E1BF1"/>
    <w:rsid w:val="002E1D1F"/>
    <w:rsid w:val="002E1D5A"/>
    <w:rsid w:val="002E1D7D"/>
    <w:rsid w:val="002E1DF1"/>
    <w:rsid w:val="002E1E40"/>
    <w:rsid w:val="002E1EDF"/>
    <w:rsid w:val="002E1EEB"/>
    <w:rsid w:val="002E1F1F"/>
    <w:rsid w:val="002E21E3"/>
    <w:rsid w:val="002E22ED"/>
    <w:rsid w:val="002E230E"/>
    <w:rsid w:val="002E2439"/>
    <w:rsid w:val="002E24B3"/>
    <w:rsid w:val="002E24FC"/>
    <w:rsid w:val="002E2502"/>
    <w:rsid w:val="002E27E7"/>
    <w:rsid w:val="002E2815"/>
    <w:rsid w:val="002E28C7"/>
    <w:rsid w:val="002E29D6"/>
    <w:rsid w:val="002E29E4"/>
    <w:rsid w:val="002E2B74"/>
    <w:rsid w:val="002E2CAE"/>
    <w:rsid w:val="002E2D70"/>
    <w:rsid w:val="002E2E14"/>
    <w:rsid w:val="002E2E2E"/>
    <w:rsid w:val="002E2F64"/>
    <w:rsid w:val="002E2FBD"/>
    <w:rsid w:val="002E3015"/>
    <w:rsid w:val="002E32F5"/>
    <w:rsid w:val="002E3606"/>
    <w:rsid w:val="002E3629"/>
    <w:rsid w:val="002E37BB"/>
    <w:rsid w:val="002E37F0"/>
    <w:rsid w:val="002E38C8"/>
    <w:rsid w:val="002E38F3"/>
    <w:rsid w:val="002E3985"/>
    <w:rsid w:val="002E39D2"/>
    <w:rsid w:val="002E3A63"/>
    <w:rsid w:val="002E3EEE"/>
    <w:rsid w:val="002E3FA8"/>
    <w:rsid w:val="002E3FC9"/>
    <w:rsid w:val="002E3FEA"/>
    <w:rsid w:val="002E4076"/>
    <w:rsid w:val="002E4181"/>
    <w:rsid w:val="002E4251"/>
    <w:rsid w:val="002E427D"/>
    <w:rsid w:val="002E42C3"/>
    <w:rsid w:val="002E4354"/>
    <w:rsid w:val="002E43BD"/>
    <w:rsid w:val="002E44C4"/>
    <w:rsid w:val="002E4538"/>
    <w:rsid w:val="002E45E0"/>
    <w:rsid w:val="002E4642"/>
    <w:rsid w:val="002E4659"/>
    <w:rsid w:val="002E472F"/>
    <w:rsid w:val="002E4756"/>
    <w:rsid w:val="002E4795"/>
    <w:rsid w:val="002E486F"/>
    <w:rsid w:val="002E4C07"/>
    <w:rsid w:val="002E4C43"/>
    <w:rsid w:val="002E4CCA"/>
    <w:rsid w:val="002E4DBF"/>
    <w:rsid w:val="002E4E94"/>
    <w:rsid w:val="002E4F56"/>
    <w:rsid w:val="002E5122"/>
    <w:rsid w:val="002E519D"/>
    <w:rsid w:val="002E5262"/>
    <w:rsid w:val="002E526F"/>
    <w:rsid w:val="002E52C6"/>
    <w:rsid w:val="002E52D1"/>
    <w:rsid w:val="002E54F2"/>
    <w:rsid w:val="002E5619"/>
    <w:rsid w:val="002E5AC6"/>
    <w:rsid w:val="002E5D72"/>
    <w:rsid w:val="002E5DCB"/>
    <w:rsid w:val="002E5E75"/>
    <w:rsid w:val="002E6240"/>
    <w:rsid w:val="002E62F7"/>
    <w:rsid w:val="002E6361"/>
    <w:rsid w:val="002E658D"/>
    <w:rsid w:val="002E677D"/>
    <w:rsid w:val="002E68BE"/>
    <w:rsid w:val="002E696F"/>
    <w:rsid w:val="002E6A5F"/>
    <w:rsid w:val="002E6AC0"/>
    <w:rsid w:val="002E6CEF"/>
    <w:rsid w:val="002E6E22"/>
    <w:rsid w:val="002E6ED7"/>
    <w:rsid w:val="002E6F43"/>
    <w:rsid w:val="002E6F53"/>
    <w:rsid w:val="002E6F60"/>
    <w:rsid w:val="002E7036"/>
    <w:rsid w:val="002E7128"/>
    <w:rsid w:val="002E7143"/>
    <w:rsid w:val="002E7144"/>
    <w:rsid w:val="002E71EB"/>
    <w:rsid w:val="002E72B2"/>
    <w:rsid w:val="002E749C"/>
    <w:rsid w:val="002E75EB"/>
    <w:rsid w:val="002E766C"/>
    <w:rsid w:val="002E77B3"/>
    <w:rsid w:val="002E7850"/>
    <w:rsid w:val="002E78CD"/>
    <w:rsid w:val="002E79D3"/>
    <w:rsid w:val="002E7A4A"/>
    <w:rsid w:val="002E7AE5"/>
    <w:rsid w:val="002E7BD9"/>
    <w:rsid w:val="002E7D8E"/>
    <w:rsid w:val="002E7EE6"/>
    <w:rsid w:val="002E7F4F"/>
    <w:rsid w:val="002E7F59"/>
    <w:rsid w:val="002F0102"/>
    <w:rsid w:val="002F0266"/>
    <w:rsid w:val="002F0268"/>
    <w:rsid w:val="002F02B1"/>
    <w:rsid w:val="002F0385"/>
    <w:rsid w:val="002F03A1"/>
    <w:rsid w:val="002F046B"/>
    <w:rsid w:val="002F0485"/>
    <w:rsid w:val="002F054B"/>
    <w:rsid w:val="002F067C"/>
    <w:rsid w:val="002F0708"/>
    <w:rsid w:val="002F07D4"/>
    <w:rsid w:val="002F07EE"/>
    <w:rsid w:val="002F0825"/>
    <w:rsid w:val="002F0917"/>
    <w:rsid w:val="002F0977"/>
    <w:rsid w:val="002F0B08"/>
    <w:rsid w:val="002F0CBC"/>
    <w:rsid w:val="002F0D6D"/>
    <w:rsid w:val="002F0F70"/>
    <w:rsid w:val="002F102A"/>
    <w:rsid w:val="002F10E2"/>
    <w:rsid w:val="002F1213"/>
    <w:rsid w:val="002F1305"/>
    <w:rsid w:val="002F1545"/>
    <w:rsid w:val="002F162A"/>
    <w:rsid w:val="002F1655"/>
    <w:rsid w:val="002F177A"/>
    <w:rsid w:val="002F1789"/>
    <w:rsid w:val="002F1938"/>
    <w:rsid w:val="002F19B8"/>
    <w:rsid w:val="002F1AE7"/>
    <w:rsid w:val="002F1BAA"/>
    <w:rsid w:val="002F1D62"/>
    <w:rsid w:val="002F1E47"/>
    <w:rsid w:val="002F1E7F"/>
    <w:rsid w:val="002F1EF1"/>
    <w:rsid w:val="002F1F05"/>
    <w:rsid w:val="002F1FDA"/>
    <w:rsid w:val="002F2034"/>
    <w:rsid w:val="002F20A2"/>
    <w:rsid w:val="002F20FE"/>
    <w:rsid w:val="002F211E"/>
    <w:rsid w:val="002F219D"/>
    <w:rsid w:val="002F2292"/>
    <w:rsid w:val="002F22EB"/>
    <w:rsid w:val="002F22F3"/>
    <w:rsid w:val="002F234F"/>
    <w:rsid w:val="002F2391"/>
    <w:rsid w:val="002F23F7"/>
    <w:rsid w:val="002F2447"/>
    <w:rsid w:val="002F24B4"/>
    <w:rsid w:val="002F2508"/>
    <w:rsid w:val="002F252F"/>
    <w:rsid w:val="002F25E9"/>
    <w:rsid w:val="002F26B4"/>
    <w:rsid w:val="002F296C"/>
    <w:rsid w:val="002F29B5"/>
    <w:rsid w:val="002F2A3D"/>
    <w:rsid w:val="002F2B2C"/>
    <w:rsid w:val="002F2C05"/>
    <w:rsid w:val="002F2C7F"/>
    <w:rsid w:val="002F2DBC"/>
    <w:rsid w:val="002F2F02"/>
    <w:rsid w:val="002F2FC8"/>
    <w:rsid w:val="002F3016"/>
    <w:rsid w:val="002F30E3"/>
    <w:rsid w:val="002F3223"/>
    <w:rsid w:val="002F328B"/>
    <w:rsid w:val="002F330D"/>
    <w:rsid w:val="002F337F"/>
    <w:rsid w:val="002F3386"/>
    <w:rsid w:val="002F3513"/>
    <w:rsid w:val="002F356F"/>
    <w:rsid w:val="002F360D"/>
    <w:rsid w:val="002F368A"/>
    <w:rsid w:val="002F36C4"/>
    <w:rsid w:val="002F36F1"/>
    <w:rsid w:val="002F371B"/>
    <w:rsid w:val="002F376E"/>
    <w:rsid w:val="002F38C4"/>
    <w:rsid w:val="002F39B5"/>
    <w:rsid w:val="002F39CE"/>
    <w:rsid w:val="002F3ACE"/>
    <w:rsid w:val="002F3CCD"/>
    <w:rsid w:val="002F3D1E"/>
    <w:rsid w:val="002F3E41"/>
    <w:rsid w:val="002F3EDE"/>
    <w:rsid w:val="002F3F74"/>
    <w:rsid w:val="002F4006"/>
    <w:rsid w:val="002F40B8"/>
    <w:rsid w:val="002F4198"/>
    <w:rsid w:val="002F4234"/>
    <w:rsid w:val="002F4249"/>
    <w:rsid w:val="002F42B4"/>
    <w:rsid w:val="002F44CF"/>
    <w:rsid w:val="002F4644"/>
    <w:rsid w:val="002F473B"/>
    <w:rsid w:val="002F4866"/>
    <w:rsid w:val="002F48A0"/>
    <w:rsid w:val="002F4A0F"/>
    <w:rsid w:val="002F4A26"/>
    <w:rsid w:val="002F4A4C"/>
    <w:rsid w:val="002F4ACA"/>
    <w:rsid w:val="002F4ACB"/>
    <w:rsid w:val="002F4CAE"/>
    <w:rsid w:val="002F4CDE"/>
    <w:rsid w:val="002F4D38"/>
    <w:rsid w:val="002F4D72"/>
    <w:rsid w:val="002F4DB2"/>
    <w:rsid w:val="002F4E37"/>
    <w:rsid w:val="002F4EDF"/>
    <w:rsid w:val="002F4F0E"/>
    <w:rsid w:val="002F524C"/>
    <w:rsid w:val="002F5321"/>
    <w:rsid w:val="002F5344"/>
    <w:rsid w:val="002F5872"/>
    <w:rsid w:val="002F5887"/>
    <w:rsid w:val="002F58CC"/>
    <w:rsid w:val="002F5906"/>
    <w:rsid w:val="002F591A"/>
    <w:rsid w:val="002F592D"/>
    <w:rsid w:val="002F59B3"/>
    <w:rsid w:val="002F5A3A"/>
    <w:rsid w:val="002F5B18"/>
    <w:rsid w:val="002F5B95"/>
    <w:rsid w:val="002F5BE7"/>
    <w:rsid w:val="002F5C35"/>
    <w:rsid w:val="002F5D82"/>
    <w:rsid w:val="002F5DA4"/>
    <w:rsid w:val="002F5DF5"/>
    <w:rsid w:val="002F5F2A"/>
    <w:rsid w:val="002F5F9C"/>
    <w:rsid w:val="002F601E"/>
    <w:rsid w:val="002F60BE"/>
    <w:rsid w:val="002F60CB"/>
    <w:rsid w:val="002F624D"/>
    <w:rsid w:val="002F6358"/>
    <w:rsid w:val="002F6414"/>
    <w:rsid w:val="002F642B"/>
    <w:rsid w:val="002F64CF"/>
    <w:rsid w:val="002F64E4"/>
    <w:rsid w:val="002F65CB"/>
    <w:rsid w:val="002F66B2"/>
    <w:rsid w:val="002F66CF"/>
    <w:rsid w:val="002F6748"/>
    <w:rsid w:val="002F681F"/>
    <w:rsid w:val="002F6889"/>
    <w:rsid w:val="002F6931"/>
    <w:rsid w:val="002F6D33"/>
    <w:rsid w:val="002F6DF7"/>
    <w:rsid w:val="002F6E24"/>
    <w:rsid w:val="002F6EC3"/>
    <w:rsid w:val="002F6EDC"/>
    <w:rsid w:val="002F71A6"/>
    <w:rsid w:val="002F72A3"/>
    <w:rsid w:val="002F73EF"/>
    <w:rsid w:val="002F74D2"/>
    <w:rsid w:val="002F7501"/>
    <w:rsid w:val="002F7504"/>
    <w:rsid w:val="002F755C"/>
    <w:rsid w:val="002F7563"/>
    <w:rsid w:val="002F759C"/>
    <w:rsid w:val="002F75B3"/>
    <w:rsid w:val="002F75FF"/>
    <w:rsid w:val="002F76CE"/>
    <w:rsid w:val="002F76E1"/>
    <w:rsid w:val="002F7700"/>
    <w:rsid w:val="002F7792"/>
    <w:rsid w:val="002F77B0"/>
    <w:rsid w:val="002F787B"/>
    <w:rsid w:val="002F78D3"/>
    <w:rsid w:val="002F7C81"/>
    <w:rsid w:val="002F7D1A"/>
    <w:rsid w:val="00300097"/>
    <w:rsid w:val="003000A1"/>
    <w:rsid w:val="003003C1"/>
    <w:rsid w:val="003005AC"/>
    <w:rsid w:val="003008AD"/>
    <w:rsid w:val="003008F7"/>
    <w:rsid w:val="00300A0F"/>
    <w:rsid w:val="00300AF9"/>
    <w:rsid w:val="00300B92"/>
    <w:rsid w:val="00300C77"/>
    <w:rsid w:val="00300D13"/>
    <w:rsid w:val="00300E8F"/>
    <w:rsid w:val="00300FBC"/>
    <w:rsid w:val="00301474"/>
    <w:rsid w:val="003015D8"/>
    <w:rsid w:val="0030160E"/>
    <w:rsid w:val="00301643"/>
    <w:rsid w:val="003017AA"/>
    <w:rsid w:val="003017BD"/>
    <w:rsid w:val="003019DC"/>
    <w:rsid w:val="00301AB5"/>
    <w:rsid w:val="00301B0D"/>
    <w:rsid w:val="00301C51"/>
    <w:rsid w:val="00301CB2"/>
    <w:rsid w:val="00301EA0"/>
    <w:rsid w:val="00301FDD"/>
    <w:rsid w:val="0030203C"/>
    <w:rsid w:val="00302040"/>
    <w:rsid w:val="00302058"/>
    <w:rsid w:val="0030220D"/>
    <w:rsid w:val="00302359"/>
    <w:rsid w:val="00302378"/>
    <w:rsid w:val="003023A8"/>
    <w:rsid w:val="003024D4"/>
    <w:rsid w:val="00302528"/>
    <w:rsid w:val="0030275B"/>
    <w:rsid w:val="0030275C"/>
    <w:rsid w:val="00302875"/>
    <w:rsid w:val="00302905"/>
    <w:rsid w:val="00302C2F"/>
    <w:rsid w:val="00302C35"/>
    <w:rsid w:val="00302C96"/>
    <w:rsid w:val="00302CAF"/>
    <w:rsid w:val="00302D11"/>
    <w:rsid w:val="00302EF8"/>
    <w:rsid w:val="00302F60"/>
    <w:rsid w:val="00302FDF"/>
    <w:rsid w:val="00302FF6"/>
    <w:rsid w:val="00302FF8"/>
    <w:rsid w:val="0030323C"/>
    <w:rsid w:val="00303578"/>
    <w:rsid w:val="00303709"/>
    <w:rsid w:val="00303916"/>
    <w:rsid w:val="00303971"/>
    <w:rsid w:val="00303B87"/>
    <w:rsid w:val="00303C97"/>
    <w:rsid w:val="00303CF9"/>
    <w:rsid w:val="00303DD4"/>
    <w:rsid w:val="00303E24"/>
    <w:rsid w:val="0030405C"/>
    <w:rsid w:val="003041E4"/>
    <w:rsid w:val="00304245"/>
    <w:rsid w:val="003042A2"/>
    <w:rsid w:val="0030431D"/>
    <w:rsid w:val="00304332"/>
    <w:rsid w:val="0030435C"/>
    <w:rsid w:val="00304520"/>
    <w:rsid w:val="003045B0"/>
    <w:rsid w:val="0030465A"/>
    <w:rsid w:val="00304936"/>
    <w:rsid w:val="00304998"/>
    <w:rsid w:val="003049AB"/>
    <w:rsid w:val="00304AA5"/>
    <w:rsid w:val="00304AE5"/>
    <w:rsid w:val="00304B75"/>
    <w:rsid w:val="00304B84"/>
    <w:rsid w:val="00304BF9"/>
    <w:rsid w:val="00304CE8"/>
    <w:rsid w:val="00304E42"/>
    <w:rsid w:val="003050D6"/>
    <w:rsid w:val="00305300"/>
    <w:rsid w:val="0030536E"/>
    <w:rsid w:val="00305519"/>
    <w:rsid w:val="003056F2"/>
    <w:rsid w:val="0030584E"/>
    <w:rsid w:val="00305AC8"/>
    <w:rsid w:val="00305AC9"/>
    <w:rsid w:val="00305D84"/>
    <w:rsid w:val="00305E1E"/>
    <w:rsid w:val="00305E25"/>
    <w:rsid w:val="00305F12"/>
    <w:rsid w:val="00305F97"/>
    <w:rsid w:val="00306065"/>
    <w:rsid w:val="00306131"/>
    <w:rsid w:val="00306137"/>
    <w:rsid w:val="00306339"/>
    <w:rsid w:val="00306388"/>
    <w:rsid w:val="003063DD"/>
    <w:rsid w:val="0030649A"/>
    <w:rsid w:val="00306669"/>
    <w:rsid w:val="003068CA"/>
    <w:rsid w:val="0030694D"/>
    <w:rsid w:val="003069F3"/>
    <w:rsid w:val="00306A3A"/>
    <w:rsid w:val="00306AB8"/>
    <w:rsid w:val="00306B46"/>
    <w:rsid w:val="00306B6A"/>
    <w:rsid w:val="00306B93"/>
    <w:rsid w:val="00306BAC"/>
    <w:rsid w:val="00306C3F"/>
    <w:rsid w:val="00306F0E"/>
    <w:rsid w:val="00307272"/>
    <w:rsid w:val="00307299"/>
    <w:rsid w:val="003074C3"/>
    <w:rsid w:val="00307606"/>
    <w:rsid w:val="00307624"/>
    <w:rsid w:val="0030765A"/>
    <w:rsid w:val="0030767C"/>
    <w:rsid w:val="0030768A"/>
    <w:rsid w:val="0030768E"/>
    <w:rsid w:val="003077C6"/>
    <w:rsid w:val="00307867"/>
    <w:rsid w:val="003078D9"/>
    <w:rsid w:val="00307941"/>
    <w:rsid w:val="00307B9C"/>
    <w:rsid w:val="00307BF4"/>
    <w:rsid w:val="00307D0C"/>
    <w:rsid w:val="00307D93"/>
    <w:rsid w:val="00307DBE"/>
    <w:rsid w:val="00307DFA"/>
    <w:rsid w:val="00307E4F"/>
    <w:rsid w:val="00307F92"/>
    <w:rsid w:val="0031007E"/>
    <w:rsid w:val="00310126"/>
    <w:rsid w:val="0031018B"/>
    <w:rsid w:val="0031026A"/>
    <w:rsid w:val="003102F6"/>
    <w:rsid w:val="0031031B"/>
    <w:rsid w:val="0031046A"/>
    <w:rsid w:val="00310518"/>
    <w:rsid w:val="00310668"/>
    <w:rsid w:val="00310678"/>
    <w:rsid w:val="0031068D"/>
    <w:rsid w:val="0031069B"/>
    <w:rsid w:val="003106C5"/>
    <w:rsid w:val="003106C8"/>
    <w:rsid w:val="00310735"/>
    <w:rsid w:val="0031073C"/>
    <w:rsid w:val="00310768"/>
    <w:rsid w:val="00310815"/>
    <w:rsid w:val="003108EB"/>
    <w:rsid w:val="00310935"/>
    <w:rsid w:val="003109E5"/>
    <w:rsid w:val="00310AB1"/>
    <w:rsid w:val="00310C12"/>
    <w:rsid w:val="00310C43"/>
    <w:rsid w:val="00310DC7"/>
    <w:rsid w:val="00310F8A"/>
    <w:rsid w:val="00310FBB"/>
    <w:rsid w:val="00310FEE"/>
    <w:rsid w:val="00311165"/>
    <w:rsid w:val="003111BA"/>
    <w:rsid w:val="0031123F"/>
    <w:rsid w:val="0031125C"/>
    <w:rsid w:val="00311266"/>
    <w:rsid w:val="003112D3"/>
    <w:rsid w:val="003112F7"/>
    <w:rsid w:val="00311451"/>
    <w:rsid w:val="0031150C"/>
    <w:rsid w:val="003116F3"/>
    <w:rsid w:val="00311744"/>
    <w:rsid w:val="003117A4"/>
    <w:rsid w:val="003117F5"/>
    <w:rsid w:val="003118A1"/>
    <w:rsid w:val="003118DB"/>
    <w:rsid w:val="00311913"/>
    <w:rsid w:val="00311924"/>
    <w:rsid w:val="00311B79"/>
    <w:rsid w:val="00311B8B"/>
    <w:rsid w:val="00311BC0"/>
    <w:rsid w:val="00311BC3"/>
    <w:rsid w:val="00311C85"/>
    <w:rsid w:val="00311D69"/>
    <w:rsid w:val="00311DB6"/>
    <w:rsid w:val="0031202D"/>
    <w:rsid w:val="0031221C"/>
    <w:rsid w:val="0031240C"/>
    <w:rsid w:val="003124A3"/>
    <w:rsid w:val="0031255A"/>
    <w:rsid w:val="00312569"/>
    <w:rsid w:val="003126A7"/>
    <w:rsid w:val="003128AB"/>
    <w:rsid w:val="003128B1"/>
    <w:rsid w:val="003129C4"/>
    <w:rsid w:val="00312A41"/>
    <w:rsid w:val="00312CBF"/>
    <w:rsid w:val="00312D8A"/>
    <w:rsid w:val="00312D93"/>
    <w:rsid w:val="00312E50"/>
    <w:rsid w:val="00313032"/>
    <w:rsid w:val="003130BB"/>
    <w:rsid w:val="00313102"/>
    <w:rsid w:val="00313162"/>
    <w:rsid w:val="0031318E"/>
    <w:rsid w:val="003131A1"/>
    <w:rsid w:val="003132B3"/>
    <w:rsid w:val="00313362"/>
    <w:rsid w:val="0031368D"/>
    <w:rsid w:val="00313743"/>
    <w:rsid w:val="00313790"/>
    <w:rsid w:val="003138F3"/>
    <w:rsid w:val="003139E7"/>
    <w:rsid w:val="00313C1A"/>
    <w:rsid w:val="00313CD9"/>
    <w:rsid w:val="00313CF6"/>
    <w:rsid w:val="00313F35"/>
    <w:rsid w:val="00313F79"/>
    <w:rsid w:val="00314075"/>
    <w:rsid w:val="003141C8"/>
    <w:rsid w:val="00314207"/>
    <w:rsid w:val="0031426B"/>
    <w:rsid w:val="003144CC"/>
    <w:rsid w:val="00314692"/>
    <w:rsid w:val="00314723"/>
    <w:rsid w:val="00314728"/>
    <w:rsid w:val="0031472D"/>
    <w:rsid w:val="003147CC"/>
    <w:rsid w:val="00314969"/>
    <w:rsid w:val="003149EF"/>
    <w:rsid w:val="00314AD9"/>
    <w:rsid w:val="00314AFA"/>
    <w:rsid w:val="00314B06"/>
    <w:rsid w:val="00314BBE"/>
    <w:rsid w:val="00314BD5"/>
    <w:rsid w:val="00315085"/>
    <w:rsid w:val="00315244"/>
    <w:rsid w:val="00315296"/>
    <w:rsid w:val="0031535D"/>
    <w:rsid w:val="003153E1"/>
    <w:rsid w:val="003157B1"/>
    <w:rsid w:val="003157C1"/>
    <w:rsid w:val="0031582C"/>
    <w:rsid w:val="00315837"/>
    <w:rsid w:val="0031586B"/>
    <w:rsid w:val="00315A3D"/>
    <w:rsid w:val="00315A3E"/>
    <w:rsid w:val="00315A50"/>
    <w:rsid w:val="00315BAA"/>
    <w:rsid w:val="00315C0E"/>
    <w:rsid w:val="00315C1B"/>
    <w:rsid w:val="00315CB3"/>
    <w:rsid w:val="00315F4C"/>
    <w:rsid w:val="00315F5F"/>
    <w:rsid w:val="00316124"/>
    <w:rsid w:val="00316156"/>
    <w:rsid w:val="0031628E"/>
    <w:rsid w:val="00316290"/>
    <w:rsid w:val="003162B6"/>
    <w:rsid w:val="003164DD"/>
    <w:rsid w:val="00316517"/>
    <w:rsid w:val="00316570"/>
    <w:rsid w:val="00316598"/>
    <w:rsid w:val="003165BD"/>
    <w:rsid w:val="00316628"/>
    <w:rsid w:val="00316654"/>
    <w:rsid w:val="0031666A"/>
    <w:rsid w:val="003166A3"/>
    <w:rsid w:val="0031670C"/>
    <w:rsid w:val="00316762"/>
    <w:rsid w:val="003167C4"/>
    <w:rsid w:val="003167C9"/>
    <w:rsid w:val="0031689E"/>
    <w:rsid w:val="0031693D"/>
    <w:rsid w:val="003169AD"/>
    <w:rsid w:val="00316A12"/>
    <w:rsid w:val="00316A5C"/>
    <w:rsid w:val="00316A73"/>
    <w:rsid w:val="00316BE0"/>
    <w:rsid w:val="00316CC0"/>
    <w:rsid w:val="00316D0B"/>
    <w:rsid w:val="00316E18"/>
    <w:rsid w:val="00316F4B"/>
    <w:rsid w:val="00317053"/>
    <w:rsid w:val="00317066"/>
    <w:rsid w:val="0031732A"/>
    <w:rsid w:val="003173A5"/>
    <w:rsid w:val="0031749D"/>
    <w:rsid w:val="003174C2"/>
    <w:rsid w:val="00317730"/>
    <w:rsid w:val="00317875"/>
    <w:rsid w:val="00317893"/>
    <w:rsid w:val="003178EC"/>
    <w:rsid w:val="0031790A"/>
    <w:rsid w:val="00317A39"/>
    <w:rsid w:val="00317BD2"/>
    <w:rsid w:val="00317D77"/>
    <w:rsid w:val="00317DD0"/>
    <w:rsid w:val="0032001D"/>
    <w:rsid w:val="003200E6"/>
    <w:rsid w:val="003200FF"/>
    <w:rsid w:val="00320141"/>
    <w:rsid w:val="00320146"/>
    <w:rsid w:val="00320204"/>
    <w:rsid w:val="0032034C"/>
    <w:rsid w:val="003203E8"/>
    <w:rsid w:val="00320599"/>
    <w:rsid w:val="0032072B"/>
    <w:rsid w:val="00320761"/>
    <w:rsid w:val="00320803"/>
    <w:rsid w:val="00320894"/>
    <w:rsid w:val="003208E4"/>
    <w:rsid w:val="00320A5D"/>
    <w:rsid w:val="00320AB9"/>
    <w:rsid w:val="00320B02"/>
    <w:rsid w:val="00320B83"/>
    <w:rsid w:val="00320C57"/>
    <w:rsid w:val="00320F44"/>
    <w:rsid w:val="00320F52"/>
    <w:rsid w:val="00320F8A"/>
    <w:rsid w:val="003210A4"/>
    <w:rsid w:val="003212AC"/>
    <w:rsid w:val="003212E7"/>
    <w:rsid w:val="0032138C"/>
    <w:rsid w:val="003213F7"/>
    <w:rsid w:val="00321569"/>
    <w:rsid w:val="0032157F"/>
    <w:rsid w:val="003215A3"/>
    <w:rsid w:val="0032183C"/>
    <w:rsid w:val="00321848"/>
    <w:rsid w:val="0032196B"/>
    <w:rsid w:val="0032197C"/>
    <w:rsid w:val="00321ABF"/>
    <w:rsid w:val="00321B1E"/>
    <w:rsid w:val="00321C5A"/>
    <w:rsid w:val="00321D1A"/>
    <w:rsid w:val="00321DD5"/>
    <w:rsid w:val="00321F35"/>
    <w:rsid w:val="00321F36"/>
    <w:rsid w:val="00321F7E"/>
    <w:rsid w:val="0032206B"/>
    <w:rsid w:val="0032218B"/>
    <w:rsid w:val="00322200"/>
    <w:rsid w:val="003222F3"/>
    <w:rsid w:val="00322341"/>
    <w:rsid w:val="003223C5"/>
    <w:rsid w:val="003224C4"/>
    <w:rsid w:val="00322501"/>
    <w:rsid w:val="003225C5"/>
    <w:rsid w:val="00322749"/>
    <w:rsid w:val="003227DF"/>
    <w:rsid w:val="00322854"/>
    <w:rsid w:val="00322B8D"/>
    <w:rsid w:val="00322C83"/>
    <w:rsid w:val="00322CD6"/>
    <w:rsid w:val="00322DFC"/>
    <w:rsid w:val="00322EDA"/>
    <w:rsid w:val="00322EFB"/>
    <w:rsid w:val="00322F58"/>
    <w:rsid w:val="00322FAE"/>
    <w:rsid w:val="003230AB"/>
    <w:rsid w:val="003230C2"/>
    <w:rsid w:val="0032310A"/>
    <w:rsid w:val="0032313A"/>
    <w:rsid w:val="00323161"/>
    <w:rsid w:val="003231D4"/>
    <w:rsid w:val="0032335B"/>
    <w:rsid w:val="00323388"/>
    <w:rsid w:val="003233C0"/>
    <w:rsid w:val="00323411"/>
    <w:rsid w:val="003234A7"/>
    <w:rsid w:val="003235F4"/>
    <w:rsid w:val="00323701"/>
    <w:rsid w:val="00323735"/>
    <w:rsid w:val="00323739"/>
    <w:rsid w:val="00323779"/>
    <w:rsid w:val="0032378F"/>
    <w:rsid w:val="003237A6"/>
    <w:rsid w:val="00323834"/>
    <w:rsid w:val="003238B9"/>
    <w:rsid w:val="00323A16"/>
    <w:rsid w:val="00323ACC"/>
    <w:rsid w:val="00323C29"/>
    <w:rsid w:val="00323C38"/>
    <w:rsid w:val="00323DE5"/>
    <w:rsid w:val="00323E1C"/>
    <w:rsid w:val="00323EE7"/>
    <w:rsid w:val="00324014"/>
    <w:rsid w:val="0032411F"/>
    <w:rsid w:val="00324233"/>
    <w:rsid w:val="003242EB"/>
    <w:rsid w:val="003243DE"/>
    <w:rsid w:val="003244B2"/>
    <w:rsid w:val="00324524"/>
    <w:rsid w:val="00324778"/>
    <w:rsid w:val="00324AAD"/>
    <w:rsid w:val="00324BD7"/>
    <w:rsid w:val="00324C0E"/>
    <w:rsid w:val="00324C43"/>
    <w:rsid w:val="00324CE3"/>
    <w:rsid w:val="00324D72"/>
    <w:rsid w:val="00324EC2"/>
    <w:rsid w:val="00324F6A"/>
    <w:rsid w:val="0032510E"/>
    <w:rsid w:val="00325150"/>
    <w:rsid w:val="00325185"/>
    <w:rsid w:val="00325193"/>
    <w:rsid w:val="003252EE"/>
    <w:rsid w:val="0032546F"/>
    <w:rsid w:val="003254E9"/>
    <w:rsid w:val="003257DB"/>
    <w:rsid w:val="00325879"/>
    <w:rsid w:val="00325949"/>
    <w:rsid w:val="00325B64"/>
    <w:rsid w:val="00325BC8"/>
    <w:rsid w:val="00325D02"/>
    <w:rsid w:val="00325DB3"/>
    <w:rsid w:val="00325FB6"/>
    <w:rsid w:val="00325FE6"/>
    <w:rsid w:val="0032625C"/>
    <w:rsid w:val="00326404"/>
    <w:rsid w:val="003264E9"/>
    <w:rsid w:val="00326549"/>
    <w:rsid w:val="0032654D"/>
    <w:rsid w:val="0032654E"/>
    <w:rsid w:val="003265CA"/>
    <w:rsid w:val="00326738"/>
    <w:rsid w:val="00326897"/>
    <w:rsid w:val="00326A60"/>
    <w:rsid w:val="00326BD2"/>
    <w:rsid w:val="00326BDB"/>
    <w:rsid w:val="00326C79"/>
    <w:rsid w:val="00326D09"/>
    <w:rsid w:val="00326DE2"/>
    <w:rsid w:val="00326E2D"/>
    <w:rsid w:val="00326E74"/>
    <w:rsid w:val="00327028"/>
    <w:rsid w:val="00327051"/>
    <w:rsid w:val="00327102"/>
    <w:rsid w:val="00327106"/>
    <w:rsid w:val="00327237"/>
    <w:rsid w:val="0032731E"/>
    <w:rsid w:val="0032737E"/>
    <w:rsid w:val="00327383"/>
    <w:rsid w:val="0032757E"/>
    <w:rsid w:val="003275CA"/>
    <w:rsid w:val="003275EB"/>
    <w:rsid w:val="0032772D"/>
    <w:rsid w:val="00327798"/>
    <w:rsid w:val="00327928"/>
    <w:rsid w:val="00327A93"/>
    <w:rsid w:val="00327CDA"/>
    <w:rsid w:val="00327CE6"/>
    <w:rsid w:val="00327DAE"/>
    <w:rsid w:val="00327F7C"/>
    <w:rsid w:val="003300D2"/>
    <w:rsid w:val="0033015F"/>
    <w:rsid w:val="00330204"/>
    <w:rsid w:val="003302D6"/>
    <w:rsid w:val="0033046F"/>
    <w:rsid w:val="0033057C"/>
    <w:rsid w:val="00330795"/>
    <w:rsid w:val="00330864"/>
    <w:rsid w:val="00330A47"/>
    <w:rsid w:val="00330AAA"/>
    <w:rsid w:val="00330C5F"/>
    <w:rsid w:val="00330D63"/>
    <w:rsid w:val="00330E9F"/>
    <w:rsid w:val="00330F82"/>
    <w:rsid w:val="00330FB5"/>
    <w:rsid w:val="003310DF"/>
    <w:rsid w:val="00331111"/>
    <w:rsid w:val="00331240"/>
    <w:rsid w:val="003312AA"/>
    <w:rsid w:val="003312B1"/>
    <w:rsid w:val="003313E1"/>
    <w:rsid w:val="00331466"/>
    <w:rsid w:val="003314A6"/>
    <w:rsid w:val="003314DD"/>
    <w:rsid w:val="00331510"/>
    <w:rsid w:val="00331582"/>
    <w:rsid w:val="003315E8"/>
    <w:rsid w:val="0033169F"/>
    <w:rsid w:val="00331714"/>
    <w:rsid w:val="003317B7"/>
    <w:rsid w:val="00331A43"/>
    <w:rsid w:val="00331ABC"/>
    <w:rsid w:val="00331ABD"/>
    <w:rsid w:val="00331B0E"/>
    <w:rsid w:val="00331BBA"/>
    <w:rsid w:val="00331CA5"/>
    <w:rsid w:val="00331D69"/>
    <w:rsid w:val="00331DA2"/>
    <w:rsid w:val="00331DA8"/>
    <w:rsid w:val="00331EDD"/>
    <w:rsid w:val="00331FDB"/>
    <w:rsid w:val="00331FF8"/>
    <w:rsid w:val="00332019"/>
    <w:rsid w:val="003322E0"/>
    <w:rsid w:val="0033238F"/>
    <w:rsid w:val="003324D9"/>
    <w:rsid w:val="00332515"/>
    <w:rsid w:val="00332608"/>
    <w:rsid w:val="003327FF"/>
    <w:rsid w:val="00332827"/>
    <w:rsid w:val="0033284B"/>
    <w:rsid w:val="003328A0"/>
    <w:rsid w:val="003328B2"/>
    <w:rsid w:val="00332938"/>
    <w:rsid w:val="00332A34"/>
    <w:rsid w:val="00332BC6"/>
    <w:rsid w:val="00332C60"/>
    <w:rsid w:val="00332D33"/>
    <w:rsid w:val="00332D6D"/>
    <w:rsid w:val="00332E8A"/>
    <w:rsid w:val="00332F7A"/>
    <w:rsid w:val="00332F86"/>
    <w:rsid w:val="00332FE8"/>
    <w:rsid w:val="00332FF5"/>
    <w:rsid w:val="00332FFC"/>
    <w:rsid w:val="003330BD"/>
    <w:rsid w:val="00333199"/>
    <w:rsid w:val="003332C0"/>
    <w:rsid w:val="0033340E"/>
    <w:rsid w:val="00333470"/>
    <w:rsid w:val="003334D1"/>
    <w:rsid w:val="003334E7"/>
    <w:rsid w:val="0033361D"/>
    <w:rsid w:val="0033365B"/>
    <w:rsid w:val="00333771"/>
    <w:rsid w:val="00333778"/>
    <w:rsid w:val="003337C9"/>
    <w:rsid w:val="003337DB"/>
    <w:rsid w:val="00333880"/>
    <w:rsid w:val="003338F2"/>
    <w:rsid w:val="003338F7"/>
    <w:rsid w:val="0033397F"/>
    <w:rsid w:val="003339D8"/>
    <w:rsid w:val="00333C18"/>
    <w:rsid w:val="00333CD2"/>
    <w:rsid w:val="00333D02"/>
    <w:rsid w:val="00333D55"/>
    <w:rsid w:val="00333DD7"/>
    <w:rsid w:val="00333EC4"/>
    <w:rsid w:val="00334043"/>
    <w:rsid w:val="0033407B"/>
    <w:rsid w:val="0033414E"/>
    <w:rsid w:val="0033427A"/>
    <w:rsid w:val="003342B5"/>
    <w:rsid w:val="00334356"/>
    <w:rsid w:val="00334408"/>
    <w:rsid w:val="00334571"/>
    <w:rsid w:val="003345F4"/>
    <w:rsid w:val="0033494E"/>
    <w:rsid w:val="00334B91"/>
    <w:rsid w:val="00334BD9"/>
    <w:rsid w:val="00334C51"/>
    <w:rsid w:val="00334CA0"/>
    <w:rsid w:val="00334CC0"/>
    <w:rsid w:val="00334D5D"/>
    <w:rsid w:val="00334D74"/>
    <w:rsid w:val="00334F44"/>
    <w:rsid w:val="0033500D"/>
    <w:rsid w:val="003350B8"/>
    <w:rsid w:val="0033523D"/>
    <w:rsid w:val="00335254"/>
    <w:rsid w:val="0033528F"/>
    <w:rsid w:val="00335592"/>
    <w:rsid w:val="003356A2"/>
    <w:rsid w:val="00335A1E"/>
    <w:rsid w:val="00335A4D"/>
    <w:rsid w:val="00335A59"/>
    <w:rsid w:val="00335B7A"/>
    <w:rsid w:val="00335DDB"/>
    <w:rsid w:val="00335E4A"/>
    <w:rsid w:val="00335FDC"/>
    <w:rsid w:val="00335FF1"/>
    <w:rsid w:val="0033602B"/>
    <w:rsid w:val="00336040"/>
    <w:rsid w:val="003361CB"/>
    <w:rsid w:val="0033644D"/>
    <w:rsid w:val="003364E5"/>
    <w:rsid w:val="00336509"/>
    <w:rsid w:val="003365D0"/>
    <w:rsid w:val="003366A9"/>
    <w:rsid w:val="00336856"/>
    <w:rsid w:val="00336AB6"/>
    <w:rsid w:val="00336B3C"/>
    <w:rsid w:val="00336C2F"/>
    <w:rsid w:val="00336E40"/>
    <w:rsid w:val="00336EB8"/>
    <w:rsid w:val="00336ED7"/>
    <w:rsid w:val="00337257"/>
    <w:rsid w:val="003372E2"/>
    <w:rsid w:val="00337302"/>
    <w:rsid w:val="00337426"/>
    <w:rsid w:val="00337566"/>
    <w:rsid w:val="00337590"/>
    <w:rsid w:val="003376A3"/>
    <w:rsid w:val="0033783C"/>
    <w:rsid w:val="0033795A"/>
    <w:rsid w:val="003379DE"/>
    <w:rsid w:val="00337BE3"/>
    <w:rsid w:val="00337C60"/>
    <w:rsid w:val="00337CCC"/>
    <w:rsid w:val="00337D61"/>
    <w:rsid w:val="00337EB3"/>
    <w:rsid w:val="00337EEA"/>
    <w:rsid w:val="0034001F"/>
    <w:rsid w:val="00340053"/>
    <w:rsid w:val="003401C3"/>
    <w:rsid w:val="00340351"/>
    <w:rsid w:val="003404C7"/>
    <w:rsid w:val="00340539"/>
    <w:rsid w:val="003405C1"/>
    <w:rsid w:val="0034061B"/>
    <w:rsid w:val="00340687"/>
    <w:rsid w:val="0034070F"/>
    <w:rsid w:val="00340710"/>
    <w:rsid w:val="0034078D"/>
    <w:rsid w:val="003407DA"/>
    <w:rsid w:val="00340860"/>
    <w:rsid w:val="00340922"/>
    <w:rsid w:val="00340A49"/>
    <w:rsid w:val="00340A65"/>
    <w:rsid w:val="00340CE1"/>
    <w:rsid w:val="00341091"/>
    <w:rsid w:val="0034111B"/>
    <w:rsid w:val="00341267"/>
    <w:rsid w:val="003413F8"/>
    <w:rsid w:val="00341482"/>
    <w:rsid w:val="00341525"/>
    <w:rsid w:val="00341549"/>
    <w:rsid w:val="0034166E"/>
    <w:rsid w:val="003417C1"/>
    <w:rsid w:val="00341A76"/>
    <w:rsid w:val="00341A79"/>
    <w:rsid w:val="00341C6B"/>
    <w:rsid w:val="00341E09"/>
    <w:rsid w:val="00341ECC"/>
    <w:rsid w:val="00341EE2"/>
    <w:rsid w:val="00341F0D"/>
    <w:rsid w:val="00341F57"/>
    <w:rsid w:val="00341F9F"/>
    <w:rsid w:val="00342042"/>
    <w:rsid w:val="003420F9"/>
    <w:rsid w:val="003420FF"/>
    <w:rsid w:val="00342152"/>
    <w:rsid w:val="00342194"/>
    <w:rsid w:val="003421E9"/>
    <w:rsid w:val="0034229B"/>
    <w:rsid w:val="0034248F"/>
    <w:rsid w:val="003424DF"/>
    <w:rsid w:val="00342558"/>
    <w:rsid w:val="003426A0"/>
    <w:rsid w:val="0034273B"/>
    <w:rsid w:val="00342A5F"/>
    <w:rsid w:val="00342AFD"/>
    <w:rsid w:val="00342C15"/>
    <w:rsid w:val="00342C67"/>
    <w:rsid w:val="00342D82"/>
    <w:rsid w:val="00342F48"/>
    <w:rsid w:val="00342F90"/>
    <w:rsid w:val="00343055"/>
    <w:rsid w:val="003430BC"/>
    <w:rsid w:val="00343124"/>
    <w:rsid w:val="00343209"/>
    <w:rsid w:val="0034324D"/>
    <w:rsid w:val="00343351"/>
    <w:rsid w:val="0034339B"/>
    <w:rsid w:val="003433C3"/>
    <w:rsid w:val="0034341D"/>
    <w:rsid w:val="00343428"/>
    <w:rsid w:val="00343462"/>
    <w:rsid w:val="00343570"/>
    <w:rsid w:val="00343594"/>
    <w:rsid w:val="003437DE"/>
    <w:rsid w:val="0034383A"/>
    <w:rsid w:val="00343887"/>
    <w:rsid w:val="003438DB"/>
    <w:rsid w:val="003438F4"/>
    <w:rsid w:val="00343AEB"/>
    <w:rsid w:val="00343B2B"/>
    <w:rsid w:val="00343CB9"/>
    <w:rsid w:val="00343EAA"/>
    <w:rsid w:val="00344027"/>
    <w:rsid w:val="003443B9"/>
    <w:rsid w:val="003444A0"/>
    <w:rsid w:val="003444E8"/>
    <w:rsid w:val="003445CA"/>
    <w:rsid w:val="00344615"/>
    <w:rsid w:val="0034470E"/>
    <w:rsid w:val="0034477F"/>
    <w:rsid w:val="00344803"/>
    <w:rsid w:val="0034485C"/>
    <w:rsid w:val="0034491B"/>
    <w:rsid w:val="003449AE"/>
    <w:rsid w:val="00344A9B"/>
    <w:rsid w:val="00344B03"/>
    <w:rsid w:val="00344B19"/>
    <w:rsid w:val="00344E36"/>
    <w:rsid w:val="00344E61"/>
    <w:rsid w:val="00344E86"/>
    <w:rsid w:val="00344EFD"/>
    <w:rsid w:val="00345215"/>
    <w:rsid w:val="0034521A"/>
    <w:rsid w:val="00345312"/>
    <w:rsid w:val="00345459"/>
    <w:rsid w:val="00345544"/>
    <w:rsid w:val="00345645"/>
    <w:rsid w:val="00345694"/>
    <w:rsid w:val="0034571A"/>
    <w:rsid w:val="00345833"/>
    <w:rsid w:val="00345941"/>
    <w:rsid w:val="0034594A"/>
    <w:rsid w:val="00345974"/>
    <w:rsid w:val="00345AAA"/>
    <w:rsid w:val="00345D38"/>
    <w:rsid w:val="00345D57"/>
    <w:rsid w:val="00345D6B"/>
    <w:rsid w:val="00345E03"/>
    <w:rsid w:val="00345F8E"/>
    <w:rsid w:val="00345F95"/>
    <w:rsid w:val="0034608E"/>
    <w:rsid w:val="00346173"/>
    <w:rsid w:val="0034629B"/>
    <w:rsid w:val="003462D8"/>
    <w:rsid w:val="003463CE"/>
    <w:rsid w:val="003463D1"/>
    <w:rsid w:val="003463EA"/>
    <w:rsid w:val="0034650E"/>
    <w:rsid w:val="003467A8"/>
    <w:rsid w:val="003467C9"/>
    <w:rsid w:val="0034684F"/>
    <w:rsid w:val="0034686F"/>
    <w:rsid w:val="00346AA5"/>
    <w:rsid w:val="00346B57"/>
    <w:rsid w:val="00346DB2"/>
    <w:rsid w:val="00346DF9"/>
    <w:rsid w:val="00346E05"/>
    <w:rsid w:val="00346F50"/>
    <w:rsid w:val="00347166"/>
    <w:rsid w:val="00347236"/>
    <w:rsid w:val="00347249"/>
    <w:rsid w:val="003472CD"/>
    <w:rsid w:val="00347397"/>
    <w:rsid w:val="003473CB"/>
    <w:rsid w:val="00347448"/>
    <w:rsid w:val="00347567"/>
    <w:rsid w:val="003475B6"/>
    <w:rsid w:val="0034765C"/>
    <w:rsid w:val="00347698"/>
    <w:rsid w:val="003476BF"/>
    <w:rsid w:val="00347796"/>
    <w:rsid w:val="00347940"/>
    <w:rsid w:val="00347A71"/>
    <w:rsid w:val="00347BE9"/>
    <w:rsid w:val="00347CB1"/>
    <w:rsid w:val="00347E02"/>
    <w:rsid w:val="00347F05"/>
    <w:rsid w:val="00350096"/>
    <w:rsid w:val="0035040B"/>
    <w:rsid w:val="0035048B"/>
    <w:rsid w:val="00350619"/>
    <w:rsid w:val="003507CF"/>
    <w:rsid w:val="0035087C"/>
    <w:rsid w:val="003508A8"/>
    <w:rsid w:val="00350916"/>
    <w:rsid w:val="0035097E"/>
    <w:rsid w:val="00350A97"/>
    <w:rsid w:val="00350C00"/>
    <w:rsid w:val="00350C54"/>
    <w:rsid w:val="00350CAC"/>
    <w:rsid w:val="00350DBC"/>
    <w:rsid w:val="00350F55"/>
    <w:rsid w:val="00350FB3"/>
    <w:rsid w:val="00351123"/>
    <w:rsid w:val="003511BB"/>
    <w:rsid w:val="00351252"/>
    <w:rsid w:val="003512A3"/>
    <w:rsid w:val="00351368"/>
    <w:rsid w:val="00351475"/>
    <w:rsid w:val="003514A7"/>
    <w:rsid w:val="00351646"/>
    <w:rsid w:val="00351657"/>
    <w:rsid w:val="003517E2"/>
    <w:rsid w:val="003518B2"/>
    <w:rsid w:val="003519D0"/>
    <w:rsid w:val="003519D5"/>
    <w:rsid w:val="00351A0C"/>
    <w:rsid w:val="00351B28"/>
    <w:rsid w:val="00351E84"/>
    <w:rsid w:val="00351F23"/>
    <w:rsid w:val="00352056"/>
    <w:rsid w:val="00352080"/>
    <w:rsid w:val="003521C0"/>
    <w:rsid w:val="003522E6"/>
    <w:rsid w:val="0035238D"/>
    <w:rsid w:val="00352468"/>
    <w:rsid w:val="00352617"/>
    <w:rsid w:val="003526E0"/>
    <w:rsid w:val="00352708"/>
    <w:rsid w:val="003527B8"/>
    <w:rsid w:val="003528B7"/>
    <w:rsid w:val="00352952"/>
    <w:rsid w:val="00352981"/>
    <w:rsid w:val="003529D0"/>
    <w:rsid w:val="00352ACF"/>
    <w:rsid w:val="00352C4B"/>
    <w:rsid w:val="00352D79"/>
    <w:rsid w:val="00352E59"/>
    <w:rsid w:val="00352EE7"/>
    <w:rsid w:val="00352FB5"/>
    <w:rsid w:val="00353292"/>
    <w:rsid w:val="0035340D"/>
    <w:rsid w:val="0035352C"/>
    <w:rsid w:val="00353575"/>
    <w:rsid w:val="003535B7"/>
    <w:rsid w:val="00353723"/>
    <w:rsid w:val="00353778"/>
    <w:rsid w:val="003537D4"/>
    <w:rsid w:val="003537D7"/>
    <w:rsid w:val="003538C8"/>
    <w:rsid w:val="00353905"/>
    <w:rsid w:val="00353B6C"/>
    <w:rsid w:val="00353C33"/>
    <w:rsid w:val="00353C7D"/>
    <w:rsid w:val="00353D23"/>
    <w:rsid w:val="00353D6D"/>
    <w:rsid w:val="00353EA4"/>
    <w:rsid w:val="003540EA"/>
    <w:rsid w:val="00354281"/>
    <w:rsid w:val="00354495"/>
    <w:rsid w:val="0035460E"/>
    <w:rsid w:val="0035462A"/>
    <w:rsid w:val="00354682"/>
    <w:rsid w:val="00354684"/>
    <w:rsid w:val="0035476B"/>
    <w:rsid w:val="003547EB"/>
    <w:rsid w:val="00354AB1"/>
    <w:rsid w:val="00354B51"/>
    <w:rsid w:val="00354B9E"/>
    <w:rsid w:val="00354BE3"/>
    <w:rsid w:val="00354E14"/>
    <w:rsid w:val="00354E81"/>
    <w:rsid w:val="003550DA"/>
    <w:rsid w:val="003550F3"/>
    <w:rsid w:val="0035514B"/>
    <w:rsid w:val="00355212"/>
    <w:rsid w:val="00355329"/>
    <w:rsid w:val="0035533B"/>
    <w:rsid w:val="00355345"/>
    <w:rsid w:val="00355561"/>
    <w:rsid w:val="00355640"/>
    <w:rsid w:val="003556AD"/>
    <w:rsid w:val="003556B5"/>
    <w:rsid w:val="003556E7"/>
    <w:rsid w:val="00355777"/>
    <w:rsid w:val="0035581E"/>
    <w:rsid w:val="003558BF"/>
    <w:rsid w:val="003558DC"/>
    <w:rsid w:val="00355956"/>
    <w:rsid w:val="00355AD2"/>
    <w:rsid w:val="00355B12"/>
    <w:rsid w:val="00355BB2"/>
    <w:rsid w:val="00355E42"/>
    <w:rsid w:val="00355E71"/>
    <w:rsid w:val="00355F29"/>
    <w:rsid w:val="00355FA6"/>
    <w:rsid w:val="00356354"/>
    <w:rsid w:val="00356476"/>
    <w:rsid w:val="0035647A"/>
    <w:rsid w:val="003565B4"/>
    <w:rsid w:val="003566A9"/>
    <w:rsid w:val="00356770"/>
    <w:rsid w:val="003567B7"/>
    <w:rsid w:val="00356813"/>
    <w:rsid w:val="003568C0"/>
    <w:rsid w:val="003569FE"/>
    <w:rsid w:val="00356B76"/>
    <w:rsid w:val="00356BB7"/>
    <w:rsid w:val="00356C5A"/>
    <w:rsid w:val="00356D12"/>
    <w:rsid w:val="00356E6A"/>
    <w:rsid w:val="00356EB7"/>
    <w:rsid w:val="00356F6C"/>
    <w:rsid w:val="00357076"/>
    <w:rsid w:val="0035713B"/>
    <w:rsid w:val="0035719B"/>
    <w:rsid w:val="0035746F"/>
    <w:rsid w:val="00357575"/>
    <w:rsid w:val="0035774D"/>
    <w:rsid w:val="00357843"/>
    <w:rsid w:val="00357867"/>
    <w:rsid w:val="003578B3"/>
    <w:rsid w:val="003578C3"/>
    <w:rsid w:val="003579F0"/>
    <w:rsid w:val="00357B23"/>
    <w:rsid w:val="00357B6B"/>
    <w:rsid w:val="00357CD7"/>
    <w:rsid w:val="00357D2E"/>
    <w:rsid w:val="003601CC"/>
    <w:rsid w:val="0036026A"/>
    <w:rsid w:val="0036047E"/>
    <w:rsid w:val="0036049B"/>
    <w:rsid w:val="00360559"/>
    <w:rsid w:val="003605FC"/>
    <w:rsid w:val="003606DF"/>
    <w:rsid w:val="003607BE"/>
    <w:rsid w:val="00360830"/>
    <w:rsid w:val="00360840"/>
    <w:rsid w:val="0036092D"/>
    <w:rsid w:val="0036097E"/>
    <w:rsid w:val="00360BBC"/>
    <w:rsid w:val="00360C9E"/>
    <w:rsid w:val="00360CA9"/>
    <w:rsid w:val="00360CCA"/>
    <w:rsid w:val="00360F5D"/>
    <w:rsid w:val="00360FB4"/>
    <w:rsid w:val="00361085"/>
    <w:rsid w:val="00361161"/>
    <w:rsid w:val="0036116D"/>
    <w:rsid w:val="0036117B"/>
    <w:rsid w:val="00361184"/>
    <w:rsid w:val="0036121A"/>
    <w:rsid w:val="00361338"/>
    <w:rsid w:val="003613BF"/>
    <w:rsid w:val="00361556"/>
    <w:rsid w:val="003615EA"/>
    <w:rsid w:val="0036162C"/>
    <w:rsid w:val="00361738"/>
    <w:rsid w:val="003617ED"/>
    <w:rsid w:val="00361ADF"/>
    <w:rsid w:val="00361B0E"/>
    <w:rsid w:val="00361B69"/>
    <w:rsid w:val="00361B6B"/>
    <w:rsid w:val="00361B9C"/>
    <w:rsid w:val="00361BA9"/>
    <w:rsid w:val="00361C7A"/>
    <w:rsid w:val="00361CAE"/>
    <w:rsid w:val="00361DA0"/>
    <w:rsid w:val="00361DE8"/>
    <w:rsid w:val="00361E31"/>
    <w:rsid w:val="00361F12"/>
    <w:rsid w:val="00361F82"/>
    <w:rsid w:val="00361FA4"/>
    <w:rsid w:val="00362378"/>
    <w:rsid w:val="0036243B"/>
    <w:rsid w:val="0036248F"/>
    <w:rsid w:val="003627E7"/>
    <w:rsid w:val="00362867"/>
    <w:rsid w:val="00362923"/>
    <w:rsid w:val="00362A17"/>
    <w:rsid w:val="00362DE5"/>
    <w:rsid w:val="00362E5B"/>
    <w:rsid w:val="00362FA9"/>
    <w:rsid w:val="00363011"/>
    <w:rsid w:val="003630C4"/>
    <w:rsid w:val="0036314D"/>
    <w:rsid w:val="00363196"/>
    <w:rsid w:val="0036322B"/>
    <w:rsid w:val="00363356"/>
    <w:rsid w:val="0036367D"/>
    <w:rsid w:val="003637BC"/>
    <w:rsid w:val="0036382F"/>
    <w:rsid w:val="0036384E"/>
    <w:rsid w:val="003638E9"/>
    <w:rsid w:val="00363906"/>
    <w:rsid w:val="0036399B"/>
    <w:rsid w:val="003639A9"/>
    <w:rsid w:val="00363A49"/>
    <w:rsid w:val="00363AAC"/>
    <w:rsid w:val="00363AB8"/>
    <w:rsid w:val="00363BC3"/>
    <w:rsid w:val="00363C3D"/>
    <w:rsid w:val="00363C60"/>
    <w:rsid w:val="00363EAF"/>
    <w:rsid w:val="00363F46"/>
    <w:rsid w:val="00363F54"/>
    <w:rsid w:val="0036438D"/>
    <w:rsid w:val="003643A4"/>
    <w:rsid w:val="003643A7"/>
    <w:rsid w:val="003643F1"/>
    <w:rsid w:val="00364441"/>
    <w:rsid w:val="0036453D"/>
    <w:rsid w:val="0036463B"/>
    <w:rsid w:val="00364777"/>
    <w:rsid w:val="003648F8"/>
    <w:rsid w:val="003648FE"/>
    <w:rsid w:val="003649DE"/>
    <w:rsid w:val="00364A84"/>
    <w:rsid w:val="00364AB6"/>
    <w:rsid w:val="00364AC8"/>
    <w:rsid w:val="00364B84"/>
    <w:rsid w:val="00364C11"/>
    <w:rsid w:val="00364D60"/>
    <w:rsid w:val="00364D8D"/>
    <w:rsid w:val="0036510A"/>
    <w:rsid w:val="003651A7"/>
    <w:rsid w:val="003651FF"/>
    <w:rsid w:val="00365376"/>
    <w:rsid w:val="0036538E"/>
    <w:rsid w:val="003654E2"/>
    <w:rsid w:val="00365926"/>
    <w:rsid w:val="00365953"/>
    <w:rsid w:val="003659B3"/>
    <w:rsid w:val="00365BB8"/>
    <w:rsid w:val="00365C3A"/>
    <w:rsid w:val="00365D0A"/>
    <w:rsid w:val="00365D1B"/>
    <w:rsid w:val="00365EBF"/>
    <w:rsid w:val="00365F37"/>
    <w:rsid w:val="00366084"/>
    <w:rsid w:val="00366289"/>
    <w:rsid w:val="0036630B"/>
    <w:rsid w:val="003663E3"/>
    <w:rsid w:val="003663F0"/>
    <w:rsid w:val="003665C7"/>
    <w:rsid w:val="00366602"/>
    <w:rsid w:val="00366607"/>
    <w:rsid w:val="0036675C"/>
    <w:rsid w:val="003667FA"/>
    <w:rsid w:val="00366A20"/>
    <w:rsid w:val="00366A5F"/>
    <w:rsid w:val="00366A62"/>
    <w:rsid w:val="00366B13"/>
    <w:rsid w:val="00366B1E"/>
    <w:rsid w:val="00366B33"/>
    <w:rsid w:val="00366BF3"/>
    <w:rsid w:val="00366CE4"/>
    <w:rsid w:val="00366D11"/>
    <w:rsid w:val="00366D59"/>
    <w:rsid w:val="00366E97"/>
    <w:rsid w:val="00366ED4"/>
    <w:rsid w:val="00366F85"/>
    <w:rsid w:val="00367062"/>
    <w:rsid w:val="0036717F"/>
    <w:rsid w:val="00367252"/>
    <w:rsid w:val="00367292"/>
    <w:rsid w:val="0036730C"/>
    <w:rsid w:val="003673BC"/>
    <w:rsid w:val="00367417"/>
    <w:rsid w:val="00367516"/>
    <w:rsid w:val="00367572"/>
    <w:rsid w:val="0036762E"/>
    <w:rsid w:val="0036788C"/>
    <w:rsid w:val="00367AC4"/>
    <w:rsid w:val="00367BA0"/>
    <w:rsid w:val="00367C15"/>
    <w:rsid w:val="00367D95"/>
    <w:rsid w:val="00367DE5"/>
    <w:rsid w:val="00367F46"/>
    <w:rsid w:val="0037001D"/>
    <w:rsid w:val="00370026"/>
    <w:rsid w:val="0037015F"/>
    <w:rsid w:val="00370269"/>
    <w:rsid w:val="00370283"/>
    <w:rsid w:val="003707E7"/>
    <w:rsid w:val="0037088C"/>
    <w:rsid w:val="0037091A"/>
    <w:rsid w:val="00370949"/>
    <w:rsid w:val="00370DB0"/>
    <w:rsid w:val="00371097"/>
    <w:rsid w:val="003711B0"/>
    <w:rsid w:val="00371341"/>
    <w:rsid w:val="0037143D"/>
    <w:rsid w:val="003714A1"/>
    <w:rsid w:val="0037154A"/>
    <w:rsid w:val="003715A3"/>
    <w:rsid w:val="003715BF"/>
    <w:rsid w:val="003715FA"/>
    <w:rsid w:val="0037161F"/>
    <w:rsid w:val="0037165B"/>
    <w:rsid w:val="0037172E"/>
    <w:rsid w:val="003717B9"/>
    <w:rsid w:val="00371864"/>
    <w:rsid w:val="003718CC"/>
    <w:rsid w:val="00371BEE"/>
    <w:rsid w:val="00371D29"/>
    <w:rsid w:val="00371D82"/>
    <w:rsid w:val="00371E60"/>
    <w:rsid w:val="00371EF2"/>
    <w:rsid w:val="00372074"/>
    <w:rsid w:val="003722B2"/>
    <w:rsid w:val="003722C8"/>
    <w:rsid w:val="00372491"/>
    <w:rsid w:val="00372563"/>
    <w:rsid w:val="003725D7"/>
    <w:rsid w:val="00372628"/>
    <w:rsid w:val="0037263A"/>
    <w:rsid w:val="00372697"/>
    <w:rsid w:val="0037273D"/>
    <w:rsid w:val="00372742"/>
    <w:rsid w:val="00372B5E"/>
    <w:rsid w:val="00372C15"/>
    <w:rsid w:val="00372C23"/>
    <w:rsid w:val="00372D85"/>
    <w:rsid w:val="00372DAD"/>
    <w:rsid w:val="00372E9B"/>
    <w:rsid w:val="00372EBB"/>
    <w:rsid w:val="00372ECC"/>
    <w:rsid w:val="00372F38"/>
    <w:rsid w:val="00372F6B"/>
    <w:rsid w:val="00372F9D"/>
    <w:rsid w:val="0037317F"/>
    <w:rsid w:val="003731B4"/>
    <w:rsid w:val="0037325E"/>
    <w:rsid w:val="003732BE"/>
    <w:rsid w:val="003732C4"/>
    <w:rsid w:val="0037332D"/>
    <w:rsid w:val="00373510"/>
    <w:rsid w:val="00373513"/>
    <w:rsid w:val="00373687"/>
    <w:rsid w:val="00373749"/>
    <w:rsid w:val="0037374F"/>
    <w:rsid w:val="00373889"/>
    <w:rsid w:val="003738B7"/>
    <w:rsid w:val="003739AF"/>
    <w:rsid w:val="00373A8A"/>
    <w:rsid w:val="00373A93"/>
    <w:rsid w:val="00373DDA"/>
    <w:rsid w:val="00373E1D"/>
    <w:rsid w:val="00373F43"/>
    <w:rsid w:val="00373FDE"/>
    <w:rsid w:val="0037404F"/>
    <w:rsid w:val="00374243"/>
    <w:rsid w:val="003742B3"/>
    <w:rsid w:val="00374305"/>
    <w:rsid w:val="00374371"/>
    <w:rsid w:val="00374477"/>
    <w:rsid w:val="00374671"/>
    <w:rsid w:val="00374828"/>
    <w:rsid w:val="0037494E"/>
    <w:rsid w:val="0037495C"/>
    <w:rsid w:val="0037499E"/>
    <w:rsid w:val="003749D1"/>
    <w:rsid w:val="00374B33"/>
    <w:rsid w:val="00374D31"/>
    <w:rsid w:val="00374EC2"/>
    <w:rsid w:val="00374F4B"/>
    <w:rsid w:val="00374F83"/>
    <w:rsid w:val="00375033"/>
    <w:rsid w:val="0037504C"/>
    <w:rsid w:val="00375075"/>
    <w:rsid w:val="003751B0"/>
    <w:rsid w:val="00375278"/>
    <w:rsid w:val="0037527F"/>
    <w:rsid w:val="0037537F"/>
    <w:rsid w:val="00375497"/>
    <w:rsid w:val="00375691"/>
    <w:rsid w:val="003756A4"/>
    <w:rsid w:val="0037578A"/>
    <w:rsid w:val="00375799"/>
    <w:rsid w:val="003757D3"/>
    <w:rsid w:val="003757D7"/>
    <w:rsid w:val="003758CE"/>
    <w:rsid w:val="00375986"/>
    <w:rsid w:val="003759FC"/>
    <w:rsid w:val="00375A26"/>
    <w:rsid w:val="00375A9D"/>
    <w:rsid w:val="00375C17"/>
    <w:rsid w:val="00375C4D"/>
    <w:rsid w:val="00375D1A"/>
    <w:rsid w:val="00375D21"/>
    <w:rsid w:val="00375E5E"/>
    <w:rsid w:val="00375EAD"/>
    <w:rsid w:val="00375EB7"/>
    <w:rsid w:val="00375F16"/>
    <w:rsid w:val="00375F59"/>
    <w:rsid w:val="00375FF7"/>
    <w:rsid w:val="00376054"/>
    <w:rsid w:val="00376069"/>
    <w:rsid w:val="003760A1"/>
    <w:rsid w:val="00376261"/>
    <w:rsid w:val="003763DB"/>
    <w:rsid w:val="003764BA"/>
    <w:rsid w:val="003765BB"/>
    <w:rsid w:val="003767FB"/>
    <w:rsid w:val="00376897"/>
    <w:rsid w:val="0037696F"/>
    <w:rsid w:val="00376A69"/>
    <w:rsid w:val="00376B23"/>
    <w:rsid w:val="00376B63"/>
    <w:rsid w:val="00376B99"/>
    <w:rsid w:val="00376BDE"/>
    <w:rsid w:val="00376D9A"/>
    <w:rsid w:val="00376D9B"/>
    <w:rsid w:val="00376DE2"/>
    <w:rsid w:val="00376E24"/>
    <w:rsid w:val="00376F6B"/>
    <w:rsid w:val="0037707B"/>
    <w:rsid w:val="003770B6"/>
    <w:rsid w:val="003770F2"/>
    <w:rsid w:val="003770F7"/>
    <w:rsid w:val="0037718D"/>
    <w:rsid w:val="003771B1"/>
    <w:rsid w:val="003771CD"/>
    <w:rsid w:val="00377515"/>
    <w:rsid w:val="0037752D"/>
    <w:rsid w:val="00377621"/>
    <w:rsid w:val="00377659"/>
    <w:rsid w:val="00377672"/>
    <w:rsid w:val="0037776A"/>
    <w:rsid w:val="0037778F"/>
    <w:rsid w:val="003777D3"/>
    <w:rsid w:val="003777EE"/>
    <w:rsid w:val="00377834"/>
    <w:rsid w:val="003778DF"/>
    <w:rsid w:val="00377924"/>
    <w:rsid w:val="00377A5A"/>
    <w:rsid w:val="00377A9C"/>
    <w:rsid w:val="00377ACF"/>
    <w:rsid w:val="00377D37"/>
    <w:rsid w:val="00377D3C"/>
    <w:rsid w:val="00377EBF"/>
    <w:rsid w:val="00380003"/>
    <w:rsid w:val="00380055"/>
    <w:rsid w:val="0038006F"/>
    <w:rsid w:val="0038016D"/>
    <w:rsid w:val="00380311"/>
    <w:rsid w:val="0038039E"/>
    <w:rsid w:val="00380411"/>
    <w:rsid w:val="0038046C"/>
    <w:rsid w:val="003804B0"/>
    <w:rsid w:val="00380533"/>
    <w:rsid w:val="003805A2"/>
    <w:rsid w:val="003805D2"/>
    <w:rsid w:val="0038064B"/>
    <w:rsid w:val="003806AA"/>
    <w:rsid w:val="003807BA"/>
    <w:rsid w:val="00380AC7"/>
    <w:rsid w:val="00380B4C"/>
    <w:rsid w:val="00380BB1"/>
    <w:rsid w:val="00380C55"/>
    <w:rsid w:val="00380C96"/>
    <w:rsid w:val="00381009"/>
    <w:rsid w:val="00381048"/>
    <w:rsid w:val="00381069"/>
    <w:rsid w:val="0038108C"/>
    <w:rsid w:val="003811D3"/>
    <w:rsid w:val="0038141D"/>
    <w:rsid w:val="0038153F"/>
    <w:rsid w:val="003815CA"/>
    <w:rsid w:val="00381623"/>
    <w:rsid w:val="00381649"/>
    <w:rsid w:val="003816E9"/>
    <w:rsid w:val="00381821"/>
    <w:rsid w:val="00381842"/>
    <w:rsid w:val="0038187F"/>
    <w:rsid w:val="0038189B"/>
    <w:rsid w:val="003818ED"/>
    <w:rsid w:val="003819B6"/>
    <w:rsid w:val="00381A53"/>
    <w:rsid w:val="00381B00"/>
    <w:rsid w:val="00381BD0"/>
    <w:rsid w:val="00381E12"/>
    <w:rsid w:val="00381E5B"/>
    <w:rsid w:val="00381F70"/>
    <w:rsid w:val="00381FEA"/>
    <w:rsid w:val="00382173"/>
    <w:rsid w:val="003822BD"/>
    <w:rsid w:val="00382311"/>
    <w:rsid w:val="00382475"/>
    <w:rsid w:val="00382479"/>
    <w:rsid w:val="003824B5"/>
    <w:rsid w:val="00382601"/>
    <w:rsid w:val="0038260D"/>
    <w:rsid w:val="00382963"/>
    <w:rsid w:val="00382C75"/>
    <w:rsid w:val="00382E18"/>
    <w:rsid w:val="00382E95"/>
    <w:rsid w:val="00382F36"/>
    <w:rsid w:val="00383105"/>
    <w:rsid w:val="0038320F"/>
    <w:rsid w:val="0038329F"/>
    <w:rsid w:val="003832AF"/>
    <w:rsid w:val="00383704"/>
    <w:rsid w:val="0038378D"/>
    <w:rsid w:val="00383A65"/>
    <w:rsid w:val="00383BF6"/>
    <w:rsid w:val="00383D93"/>
    <w:rsid w:val="00383E78"/>
    <w:rsid w:val="00383EC4"/>
    <w:rsid w:val="00383FEA"/>
    <w:rsid w:val="00384030"/>
    <w:rsid w:val="0038428A"/>
    <w:rsid w:val="0038430A"/>
    <w:rsid w:val="00384344"/>
    <w:rsid w:val="003843DC"/>
    <w:rsid w:val="00384427"/>
    <w:rsid w:val="003844A8"/>
    <w:rsid w:val="003844FF"/>
    <w:rsid w:val="003848A3"/>
    <w:rsid w:val="00384ABA"/>
    <w:rsid w:val="00384DA6"/>
    <w:rsid w:val="00384E42"/>
    <w:rsid w:val="00384E66"/>
    <w:rsid w:val="00384EC7"/>
    <w:rsid w:val="00384EFE"/>
    <w:rsid w:val="003850FB"/>
    <w:rsid w:val="0038516F"/>
    <w:rsid w:val="003851BD"/>
    <w:rsid w:val="0038523A"/>
    <w:rsid w:val="003852F4"/>
    <w:rsid w:val="00385306"/>
    <w:rsid w:val="00385427"/>
    <w:rsid w:val="00385675"/>
    <w:rsid w:val="00385753"/>
    <w:rsid w:val="00385775"/>
    <w:rsid w:val="00385875"/>
    <w:rsid w:val="00385A03"/>
    <w:rsid w:val="00385B8C"/>
    <w:rsid w:val="00385C28"/>
    <w:rsid w:val="00385D47"/>
    <w:rsid w:val="00385EAB"/>
    <w:rsid w:val="00385EED"/>
    <w:rsid w:val="00385EFE"/>
    <w:rsid w:val="00386030"/>
    <w:rsid w:val="003860AF"/>
    <w:rsid w:val="00386249"/>
    <w:rsid w:val="00386357"/>
    <w:rsid w:val="0038638C"/>
    <w:rsid w:val="003863B9"/>
    <w:rsid w:val="00386540"/>
    <w:rsid w:val="003867EB"/>
    <w:rsid w:val="00386896"/>
    <w:rsid w:val="003868DA"/>
    <w:rsid w:val="0038691A"/>
    <w:rsid w:val="00386940"/>
    <w:rsid w:val="00386B29"/>
    <w:rsid w:val="00386BFC"/>
    <w:rsid w:val="00386C08"/>
    <w:rsid w:val="00386D7C"/>
    <w:rsid w:val="00386D94"/>
    <w:rsid w:val="00386DC5"/>
    <w:rsid w:val="00386DCF"/>
    <w:rsid w:val="00386F7F"/>
    <w:rsid w:val="0038706F"/>
    <w:rsid w:val="00387116"/>
    <w:rsid w:val="00387272"/>
    <w:rsid w:val="003872A3"/>
    <w:rsid w:val="00387448"/>
    <w:rsid w:val="00387566"/>
    <w:rsid w:val="003877A6"/>
    <w:rsid w:val="003877B8"/>
    <w:rsid w:val="003877F7"/>
    <w:rsid w:val="0038787C"/>
    <w:rsid w:val="003879CD"/>
    <w:rsid w:val="00387B91"/>
    <w:rsid w:val="00387BDE"/>
    <w:rsid w:val="00387BF2"/>
    <w:rsid w:val="00387CA9"/>
    <w:rsid w:val="00387D6F"/>
    <w:rsid w:val="00387D8B"/>
    <w:rsid w:val="00387E85"/>
    <w:rsid w:val="00387FB5"/>
    <w:rsid w:val="00390163"/>
    <w:rsid w:val="00390241"/>
    <w:rsid w:val="003902DA"/>
    <w:rsid w:val="0039038F"/>
    <w:rsid w:val="003903B3"/>
    <w:rsid w:val="003904E6"/>
    <w:rsid w:val="00390676"/>
    <w:rsid w:val="003906DF"/>
    <w:rsid w:val="003909B4"/>
    <w:rsid w:val="003909C2"/>
    <w:rsid w:val="003909F6"/>
    <w:rsid w:val="00390A8D"/>
    <w:rsid w:val="00390E9D"/>
    <w:rsid w:val="00390EA2"/>
    <w:rsid w:val="00390F1F"/>
    <w:rsid w:val="00390F5B"/>
    <w:rsid w:val="0039101F"/>
    <w:rsid w:val="0039106B"/>
    <w:rsid w:val="003911A3"/>
    <w:rsid w:val="00391296"/>
    <w:rsid w:val="003912DF"/>
    <w:rsid w:val="00391410"/>
    <w:rsid w:val="00391413"/>
    <w:rsid w:val="00391477"/>
    <w:rsid w:val="003914AA"/>
    <w:rsid w:val="003914E6"/>
    <w:rsid w:val="003914F2"/>
    <w:rsid w:val="003916FA"/>
    <w:rsid w:val="00391777"/>
    <w:rsid w:val="003917AF"/>
    <w:rsid w:val="003917FE"/>
    <w:rsid w:val="00391860"/>
    <w:rsid w:val="00391A27"/>
    <w:rsid w:val="00391ACA"/>
    <w:rsid w:val="00391C08"/>
    <w:rsid w:val="00391C20"/>
    <w:rsid w:val="00391C39"/>
    <w:rsid w:val="00391C3F"/>
    <w:rsid w:val="00391C70"/>
    <w:rsid w:val="00391E92"/>
    <w:rsid w:val="00391F3C"/>
    <w:rsid w:val="00391F63"/>
    <w:rsid w:val="00391FB9"/>
    <w:rsid w:val="00391FCE"/>
    <w:rsid w:val="0039221F"/>
    <w:rsid w:val="003923F8"/>
    <w:rsid w:val="00392474"/>
    <w:rsid w:val="003926DD"/>
    <w:rsid w:val="00392889"/>
    <w:rsid w:val="00392AE4"/>
    <w:rsid w:val="00392BEF"/>
    <w:rsid w:val="00392CBB"/>
    <w:rsid w:val="00392FAE"/>
    <w:rsid w:val="00393336"/>
    <w:rsid w:val="00393971"/>
    <w:rsid w:val="003939F7"/>
    <w:rsid w:val="00393A78"/>
    <w:rsid w:val="00393A8E"/>
    <w:rsid w:val="00393AFC"/>
    <w:rsid w:val="00393B03"/>
    <w:rsid w:val="00393B36"/>
    <w:rsid w:val="00393B50"/>
    <w:rsid w:val="00393CDC"/>
    <w:rsid w:val="00393D90"/>
    <w:rsid w:val="00393DC1"/>
    <w:rsid w:val="00393DFB"/>
    <w:rsid w:val="00393E81"/>
    <w:rsid w:val="00393EE8"/>
    <w:rsid w:val="00393F11"/>
    <w:rsid w:val="00393FC2"/>
    <w:rsid w:val="0039409A"/>
    <w:rsid w:val="00394260"/>
    <w:rsid w:val="003942F1"/>
    <w:rsid w:val="0039430A"/>
    <w:rsid w:val="00394390"/>
    <w:rsid w:val="00394774"/>
    <w:rsid w:val="003948C1"/>
    <w:rsid w:val="00394A30"/>
    <w:rsid w:val="00394C3A"/>
    <w:rsid w:val="00394C7D"/>
    <w:rsid w:val="00394C82"/>
    <w:rsid w:val="00394CCA"/>
    <w:rsid w:val="00394DDE"/>
    <w:rsid w:val="00394F28"/>
    <w:rsid w:val="003950FC"/>
    <w:rsid w:val="003951BF"/>
    <w:rsid w:val="003952B6"/>
    <w:rsid w:val="003953E5"/>
    <w:rsid w:val="0039546D"/>
    <w:rsid w:val="00395505"/>
    <w:rsid w:val="00395533"/>
    <w:rsid w:val="0039563D"/>
    <w:rsid w:val="003957EA"/>
    <w:rsid w:val="0039581B"/>
    <w:rsid w:val="0039588A"/>
    <w:rsid w:val="00395946"/>
    <w:rsid w:val="0039596D"/>
    <w:rsid w:val="003959A1"/>
    <w:rsid w:val="00395A56"/>
    <w:rsid w:val="00395AB0"/>
    <w:rsid w:val="00395B06"/>
    <w:rsid w:val="00395B4B"/>
    <w:rsid w:val="00395D5C"/>
    <w:rsid w:val="00395F45"/>
    <w:rsid w:val="00395F63"/>
    <w:rsid w:val="00395FC3"/>
    <w:rsid w:val="003961FF"/>
    <w:rsid w:val="00396261"/>
    <w:rsid w:val="0039628E"/>
    <w:rsid w:val="00396310"/>
    <w:rsid w:val="00396384"/>
    <w:rsid w:val="00396452"/>
    <w:rsid w:val="00396530"/>
    <w:rsid w:val="0039657E"/>
    <w:rsid w:val="003966EF"/>
    <w:rsid w:val="00396791"/>
    <w:rsid w:val="003967C8"/>
    <w:rsid w:val="003967D6"/>
    <w:rsid w:val="0039683B"/>
    <w:rsid w:val="00396857"/>
    <w:rsid w:val="00396A7E"/>
    <w:rsid w:val="00396AC6"/>
    <w:rsid w:val="00396B7A"/>
    <w:rsid w:val="00396C6B"/>
    <w:rsid w:val="00396CA7"/>
    <w:rsid w:val="00396D45"/>
    <w:rsid w:val="00396D4D"/>
    <w:rsid w:val="00396D61"/>
    <w:rsid w:val="00396D73"/>
    <w:rsid w:val="00396D9E"/>
    <w:rsid w:val="00396E62"/>
    <w:rsid w:val="00396F80"/>
    <w:rsid w:val="00396FE0"/>
    <w:rsid w:val="00397074"/>
    <w:rsid w:val="0039721A"/>
    <w:rsid w:val="00397229"/>
    <w:rsid w:val="0039732D"/>
    <w:rsid w:val="003973A8"/>
    <w:rsid w:val="00397587"/>
    <w:rsid w:val="003976DB"/>
    <w:rsid w:val="0039785D"/>
    <w:rsid w:val="003978A7"/>
    <w:rsid w:val="003978BE"/>
    <w:rsid w:val="00397AAE"/>
    <w:rsid w:val="00397CB0"/>
    <w:rsid w:val="00397D14"/>
    <w:rsid w:val="00397D2F"/>
    <w:rsid w:val="00397D6F"/>
    <w:rsid w:val="00397E3B"/>
    <w:rsid w:val="00397E97"/>
    <w:rsid w:val="00397F97"/>
    <w:rsid w:val="00397FFE"/>
    <w:rsid w:val="003A0073"/>
    <w:rsid w:val="003A0123"/>
    <w:rsid w:val="003A027E"/>
    <w:rsid w:val="003A02DA"/>
    <w:rsid w:val="003A0335"/>
    <w:rsid w:val="003A0431"/>
    <w:rsid w:val="003A05C4"/>
    <w:rsid w:val="003A060F"/>
    <w:rsid w:val="003A091C"/>
    <w:rsid w:val="003A0CE7"/>
    <w:rsid w:val="003A0E2B"/>
    <w:rsid w:val="003A0E40"/>
    <w:rsid w:val="003A0F68"/>
    <w:rsid w:val="003A11B8"/>
    <w:rsid w:val="003A1513"/>
    <w:rsid w:val="003A154E"/>
    <w:rsid w:val="003A169B"/>
    <w:rsid w:val="003A1805"/>
    <w:rsid w:val="003A18C4"/>
    <w:rsid w:val="003A1901"/>
    <w:rsid w:val="003A19A3"/>
    <w:rsid w:val="003A19B4"/>
    <w:rsid w:val="003A1A33"/>
    <w:rsid w:val="003A1AC0"/>
    <w:rsid w:val="003A1B03"/>
    <w:rsid w:val="003A1E95"/>
    <w:rsid w:val="003A1FC0"/>
    <w:rsid w:val="003A20D0"/>
    <w:rsid w:val="003A22B6"/>
    <w:rsid w:val="003A2524"/>
    <w:rsid w:val="003A255A"/>
    <w:rsid w:val="003A25B2"/>
    <w:rsid w:val="003A25E3"/>
    <w:rsid w:val="003A261D"/>
    <w:rsid w:val="003A27EB"/>
    <w:rsid w:val="003A2817"/>
    <w:rsid w:val="003A285D"/>
    <w:rsid w:val="003A29BA"/>
    <w:rsid w:val="003A2A87"/>
    <w:rsid w:val="003A2B58"/>
    <w:rsid w:val="003A2BF1"/>
    <w:rsid w:val="003A2FE1"/>
    <w:rsid w:val="003A30B1"/>
    <w:rsid w:val="003A3140"/>
    <w:rsid w:val="003A314B"/>
    <w:rsid w:val="003A337B"/>
    <w:rsid w:val="003A349D"/>
    <w:rsid w:val="003A37F4"/>
    <w:rsid w:val="003A3809"/>
    <w:rsid w:val="003A38FF"/>
    <w:rsid w:val="003A3900"/>
    <w:rsid w:val="003A3907"/>
    <w:rsid w:val="003A39D4"/>
    <w:rsid w:val="003A3ADB"/>
    <w:rsid w:val="003A3B0D"/>
    <w:rsid w:val="003A3B2B"/>
    <w:rsid w:val="003A3D96"/>
    <w:rsid w:val="003A3DAE"/>
    <w:rsid w:val="003A3E1F"/>
    <w:rsid w:val="003A3EB5"/>
    <w:rsid w:val="003A4136"/>
    <w:rsid w:val="003A4193"/>
    <w:rsid w:val="003A4195"/>
    <w:rsid w:val="003A421C"/>
    <w:rsid w:val="003A424D"/>
    <w:rsid w:val="003A425D"/>
    <w:rsid w:val="003A42BC"/>
    <w:rsid w:val="003A43B7"/>
    <w:rsid w:val="003A43C4"/>
    <w:rsid w:val="003A4513"/>
    <w:rsid w:val="003A45DB"/>
    <w:rsid w:val="003A4610"/>
    <w:rsid w:val="003A4611"/>
    <w:rsid w:val="003A4651"/>
    <w:rsid w:val="003A475B"/>
    <w:rsid w:val="003A4828"/>
    <w:rsid w:val="003A486F"/>
    <w:rsid w:val="003A491D"/>
    <w:rsid w:val="003A4959"/>
    <w:rsid w:val="003A4A30"/>
    <w:rsid w:val="003A4C1C"/>
    <w:rsid w:val="003A4CFD"/>
    <w:rsid w:val="003A4DD0"/>
    <w:rsid w:val="003A4EB4"/>
    <w:rsid w:val="003A4F9A"/>
    <w:rsid w:val="003A5043"/>
    <w:rsid w:val="003A50E1"/>
    <w:rsid w:val="003A5126"/>
    <w:rsid w:val="003A5243"/>
    <w:rsid w:val="003A52F2"/>
    <w:rsid w:val="003A5384"/>
    <w:rsid w:val="003A55DE"/>
    <w:rsid w:val="003A5694"/>
    <w:rsid w:val="003A57DE"/>
    <w:rsid w:val="003A5836"/>
    <w:rsid w:val="003A585A"/>
    <w:rsid w:val="003A59B6"/>
    <w:rsid w:val="003A5A0C"/>
    <w:rsid w:val="003A5A36"/>
    <w:rsid w:val="003A5ACA"/>
    <w:rsid w:val="003A5AE2"/>
    <w:rsid w:val="003A5BE6"/>
    <w:rsid w:val="003A5C1A"/>
    <w:rsid w:val="003A5C5E"/>
    <w:rsid w:val="003A5D15"/>
    <w:rsid w:val="003A5D8D"/>
    <w:rsid w:val="003A5DF6"/>
    <w:rsid w:val="003A5E4E"/>
    <w:rsid w:val="003A5E7F"/>
    <w:rsid w:val="003A5F46"/>
    <w:rsid w:val="003A6082"/>
    <w:rsid w:val="003A62B5"/>
    <w:rsid w:val="003A63C7"/>
    <w:rsid w:val="003A64C8"/>
    <w:rsid w:val="003A66FF"/>
    <w:rsid w:val="003A6742"/>
    <w:rsid w:val="003A682C"/>
    <w:rsid w:val="003A6837"/>
    <w:rsid w:val="003A68AA"/>
    <w:rsid w:val="003A68BE"/>
    <w:rsid w:val="003A694E"/>
    <w:rsid w:val="003A69DA"/>
    <w:rsid w:val="003A6E3C"/>
    <w:rsid w:val="003A701C"/>
    <w:rsid w:val="003A7040"/>
    <w:rsid w:val="003A7360"/>
    <w:rsid w:val="003A7363"/>
    <w:rsid w:val="003A7394"/>
    <w:rsid w:val="003A7685"/>
    <w:rsid w:val="003A76A9"/>
    <w:rsid w:val="003A772E"/>
    <w:rsid w:val="003A7735"/>
    <w:rsid w:val="003A788C"/>
    <w:rsid w:val="003A78D0"/>
    <w:rsid w:val="003A7C46"/>
    <w:rsid w:val="003A7CEE"/>
    <w:rsid w:val="003A7E88"/>
    <w:rsid w:val="003A7EF6"/>
    <w:rsid w:val="003A7F44"/>
    <w:rsid w:val="003B003F"/>
    <w:rsid w:val="003B0061"/>
    <w:rsid w:val="003B00FD"/>
    <w:rsid w:val="003B01DA"/>
    <w:rsid w:val="003B0344"/>
    <w:rsid w:val="003B049D"/>
    <w:rsid w:val="003B056A"/>
    <w:rsid w:val="003B05AF"/>
    <w:rsid w:val="003B0637"/>
    <w:rsid w:val="003B067E"/>
    <w:rsid w:val="003B06A8"/>
    <w:rsid w:val="003B08BB"/>
    <w:rsid w:val="003B09A8"/>
    <w:rsid w:val="003B09ED"/>
    <w:rsid w:val="003B0ACB"/>
    <w:rsid w:val="003B0BD6"/>
    <w:rsid w:val="003B0C22"/>
    <w:rsid w:val="003B0CB8"/>
    <w:rsid w:val="003B0CF7"/>
    <w:rsid w:val="003B0F60"/>
    <w:rsid w:val="003B115C"/>
    <w:rsid w:val="003B1178"/>
    <w:rsid w:val="003B1202"/>
    <w:rsid w:val="003B1385"/>
    <w:rsid w:val="003B13AE"/>
    <w:rsid w:val="003B17E8"/>
    <w:rsid w:val="003B1828"/>
    <w:rsid w:val="003B1867"/>
    <w:rsid w:val="003B18B0"/>
    <w:rsid w:val="003B1B0D"/>
    <w:rsid w:val="003B1C53"/>
    <w:rsid w:val="003B1CD7"/>
    <w:rsid w:val="003B1D6F"/>
    <w:rsid w:val="003B1F05"/>
    <w:rsid w:val="003B20A4"/>
    <w:rsid w:val="003B20D3"/>
    <w:rsid w:val="003B211D"/>
    <w:rsid w:val="003B2275"/>
    <w:rsid w:val="003B24B2"/>
    <w:rsid w:val="003B2782"/>
    <w:rsid w:val="003B27FB"/>
    <w:rsid w:val="003B2998"/>
    <w:rsid w:val="003B2B13"/>
    <w:rsid w:val="003B2B75"/>
    <w:rsid w:val="003B2DBD"/>
    <w:rsid w:val="003B2E32"/>
    <w:rsid w:val="003B2E4B"/>
    <w:rsid w:val="003B2FE3"/>
    <w:rsid w:val="003B3173"/>
    <w:rsid w:val="003B32B1"/>
    <w:rsid w:val="003B338F"/>
    <w:rsid w:val="003B33F3"/>
    <w:rsid w:val="003B35C7"/>
    <w:rsid w:val="003B3874"/>
    <w:rsid w:val="003B398A"/>
    <w:rsid w:val="003B3BC1"/>
    <w:rsid w:val="003B3C27"/>
    <w:rsid w:val="003B3E7A"/>
    <w:rsid w:val="003B3F43"/>
    <w:rsid w:val="003B411D"/>
    <w:rsid w:val="003B4254"/>
    <w:rsid w:val="003B426E"/>
    <w:rsid w:val="003B4326"/>
    <w:rsid w:val="003B43E4"/>
    <w:rsid w:val="003B4499"/>
    <w:rsid w:val="003B459A"/>
    <w:rsid w:val="003B4661"/>
    <w:rsid w:val="003B46B8"/>
    <w:rsid w:val="003B4AA2"/>
    <w:rsid w:val="003B4BE4"/>
    <w:rsid w:val="003B4D3E"/>
    <w:rsid w:val="003B4DD8"/>
    <w:rsid w:val="003B50D5"/>
    <w:rsid w:val="003B5132"/>
    <w:rsid w:val="003B5196"/>
    <w:rsid w:val="003B51F2"/>
    <w:rsid w:val="003B5290"/>
    <w:rsid w:val="003B52C2"/>
    <w:rsid w:val="003B52D4"/>
    <w:rsid w:val="003B5357"/>
    <w:rsid w:val="003B5465"/>
    <w:rsid w:val="003B55AE"/>
    <w:rsid w:val="003B5686"/>
    <w:rsid w:val="003B5738"/>
    <w:rsid w:val="003B578B"/>
    <w:rsid w:val="003B5937"/>
    <w:rsid w:val="003B5A79"/>
    <w:rsid w:val="003B5C6D"/>
    <w:rsid w:val="003B5DF2"/>
    <w:rsid w:val="003B5F45"/>
    <w:rsid w:val="003B5F4D"/>
    <w:rsid w:val="003B5FF7"/>
    <w:rsid w:val="003B604A"/>
    <w:rsid w:val="003B6388"/>
    <w:rsid w:val="003B64A6"/>
    <w:rsid w:val="003B665A"/>
    <w:rsid w:val="003B66C0"/>
    <w:rsid w:val="003B6785"/>
    <w:rsid w:val="003B685B"/>
    <w:rsid w:val="003B6904"/>
    <w:rsid w:val="003B6991"/>
    <w:rsid w:val="003B6A7F"/>
    <w:rsid w:val="003B6B29"/>
    <w:rsid w:val="003B6B64"/>
    <w:rsid w:val="003B6C57"/>
    <w:rsid w:val="003B6C82"/>
    <w:rsid w:val="003B6D55"/>
    <w:rsid w:val="003B6E3B"/>
    <w:rsid w:val="003B6FAB"/>
    <w:rsid w:val="003B70FE"/>
    <w:rsid w:val="003B71C3"/>
    <w:rsid w:val="003B7282"/>
    <w:rsid w:val="003B7428"/>
    <w:rsid w:val="003B7641"/>
    <w:rsid w:val="003B7660"/>
    <w:rsid w:val="003B7812"/>
    <w:rsid w:val="003B7890"/>
    <w:rsid w:val="003B7949"/>
    <w:rsid w:val="003B7966"/>
    <w:rsid w:val="003B7BFC"/>
    <w:rsid w:val="003B7DC6"/>
    <w:rsid w:val="003B7E2A"/>
    <w:rsid w:val="003B7ECB"/>
    <w:rsid w:val="003B7F15"/>
    <w:rsid w:val="003C002B"/>
    <w:rsid w:val="003C00AE"/>
    <w:rsid w:val="003C019F"/>
    <w:rsid w:val="003C0268"/>
    <w:rsid w:val="003C043E"/>
    <w:rsid w:val="003C04A3"/>
    <w:rsid w:val="003C04A6"/>
    <w:rsid w:val="003C04C1"/>
    <w:rsid w:val="003C05A1"/>
    <w:rsid w:val="003C0807"/>
    <w:rsid w:val="003C084E"/>
    <w:rsid w:val="003C08C2"/>
    <w:rsid w:val="003C092E"/>
    <w:rsid w:val="003C094C"/>
    <w:rsid w:val="003C0998"/>
    <w:rsid w:val="003C0A2C"/>
    <w:rsid w:val="003C0AA8"/>
    <w:rsid w:val="003C0AD2"/>
    <w:rsid w:val="003C0B63"/>
    <w:rsid w:val="003C0D0B"/>
    <w:rsid w:val="003C0D5B"/>
    <w:rsid w:val="003C0E55"/>
    <w:rsid w:val="003C0F06"/>
    <w:rsid w:val="003C0F28"/>
    <w:rsid w:val="003C0FAB"/>
    <w:rsid w:val="003C0FF4"/>
    <w:rsid w:val="003C1066"/>
    <w:rsid w:val="003C106F"/>
    <w:rsid w:val="003C1294"/>
    <w:rsid w:val="003C138F"/>
    <w:rsid w:val="003C13A7"/>
    <w:rsid w:val="003C14BD"/>
    <w:rsid w:val="003C14D5"/>
    <w:rsid w:val="003C14D8"/>
    <w:rsid w:val="003C15DD"/>
    <w:rsid w:val="003C16BC"/>
    <w:rsid w:val="003C17CE"/>
    <w:rsid w:val="003C17F7"/>
    <w:rsid w:val="003C1A6F"/>
    <w:rsid w:val="003C1B73"/>
    <w:rsid w:val="003C1B90"/>
    <w:rsid w:val="003C1BA1"/>
    <w:rsid w:val="003C1BA2"/>
    <w:rsid w:val="003C1CE9"/>
    <w:rsid w:val="003C1D92"/>
    <w:rsid w:val="003C1DB5"/>
    <w:rsid w:val="003C201C"/>
    <w:rsid w:val="003C20C0"/>
    <w:rsid w:val="003C20D8"/>
    <w:rsid w:val="003C2226"/>
    <w:rsid w:val="003C25BD"/>
    <w:rsid w:val="003C273F"/>
    <w:rsid w:val="003C29BA"/>
    <w:rsid w:val="003C2A29"/>
    <w:rsid w:val="003C2A89"/>
    <w:rsid w:val="003C2A91"/>
    <w:rsid w:val="003C2C45"/>
    <w:rsid w:val="003C2C48"/>
    <w:rsid w:val="003C2D12"/>
    <w:rsid w:val="003C2D28"/>
    <w:rsid w:val="003C2E1D"/>
    <w:rsid w:val="003C2ECD"/>
    <w:rsid w:val="003C2FCA"/>
    <w:rsid w:val="003C349E"/>
    <w:rsid w:val="003C354F"/>
    <w:rsid w:val="003C35FA"/>
    <w:rsid w:val="003C38C0"/>
    <w:rsid w:val="003C394B"/>
    <w:rsid w:val="003C3A8C"/>
    <w:rsid w:val="003C3CDA"/>
    <w:rsid w:val="003C3DBC"/>
    <w:rsid w:val="003C3DCB"/>
    <w:rsid w:val="003C3E06"/>
    <w:rsid w:val="003C3F21"/>
    <w:rsid w:val="003C3FB0"/>
    <w:rsid w:val="003C402C"/>
    <w:rsid w:val="003C4031"/>
    <w:rsid w:val="003C4106"/>
    <w:rsid w:val="003C416D"/>
    <w:rsid w:val="003C41E9"/>
    <w:rsid w:val="003C4227"/>
    <w:rsid w:val="003C4271"/>
    <w:rsid w:val="003C430C"/>
    <w:rsid w:val="003C444D"/>
    <w:rsid w:val="003C448B"/>
    <w:rsid w:val="003C46CF"/>
    <w:rsid w:val="003C4755"/>
    <w:rsid w:val="003C47A8"/>
    <w:rsid w:val="003C4CBF"/>
    <w:rsid w:val="003C4D45"/>
    <w:rsid w:val="003C4DED"/>
    <w:rsid w:val="003C4EE3"/>
    <w:rsid w:val="003C4FDF"/>
    <w:rsid w:val="003C5192"/>
    <w:rsid w:val="003C5248"/>
    <w:rsid w:val="003C526E"/>
    <w:rsid w:val="003C52FF"/>
    <w:rsid w:val="003C569D"/>
    <w:rsid w:val="003C571C"/>
    <w:rsid w:val="003C5908"/>
    <w:rsid w:val="003C5AB8"/>
    <w:rsid w:val="003C5B20"/>
    <w:rsid w:val="003C5CC9"/>
    <w:rsid w:val="003C5D9F"/>
    <w:rsid w:val="003C5DA0"/>
    <w:rsid w:val="003C5E7B"/>
    <w:rsid w:val="003C5F18"/>
    <w:rsid w:val="003C5F1B"/>
    <w:rsid w:val="003C5FD9"/>
    <w:rsid w:val="003C6080"/>
    <w:rsid w:val="003C61B7"/>
    <w:rsid w:val="003C61F0"/>
    <w:rsid w:val="003C6311"/>
    <w:rsid w:val="003C63FD"/>
    <w:rsid w:val="003C6401"/>
    <w:rsid w:val="003C654D"/>
    <w:rsid w:val="003C66B2"/>
    <w:rsid w:val="003C6718"/>
    <w:rsid w:val="003C6770"/>
    <w:rsid w:val="003C6907"/>
    <w:rsid w:val="003C6C11"/>
    <w:rsid w:val="003C6C22"/>
    <w:rsid w:val="003C6D65"/>
    <w:rsid w:val="003C6E4B"/>
    <w:rsid w:val="003C6E7F"/>
    <w:rsid w:val="003C700E"/>
    <w:rsid w:val="003C7015"/>
    <w:rsid w:val="003C70EA"/>
    <w:rsid w:val="003C71B8"/>
    <w:rsid w:val="003C71F9"/>
    <w:rsid w:val="003C7298"/>
    <w:rsid w:val="003C740D"/>
    <w:rsid w:val="003C74F5"/>
    <w:rsid w:val="003C7570"/>
    <w:rsid w:val="003C75AA"/>
    <w:rsid w:val="003C76BE"/>
    <w:rsid w:val="003C76D6"/>
    <w:rsid w:val="003C773A"/>
    <w:rsid w:val="003C773F"/>
    <w:rsid w:val="003C796D"/>
    <w:rsid w:val="003C7A1E"/>
    <w:rsid w:val="003C7B9B"/>
    <w:rsid w:val="003C7BB0"/>
    <w:rsid w:val="003C7DDD"/>
    <w:rsid w:val="003C7E09"/>
    <w:rsid w:val="003C7E92"/>
    <w:rsid w:val="003C7F12"/>
    <w:rsid w:val="003C7FA7"/>
    <w:rsid w:val="003C7FE5"/>
    <w:rsid w:val="003D006D"/>
    <w:rsid w:val="003D00BE"/>
    <w:rsid w:val="003D0118"/>
    <w:rsid w:val="003D01DD"/>
    <w:rsid w:val="003D0283"/>
    <w:rsid w:val="003D0487"/>
    <w:rsid w:val="003D066B"/>
    <w:rsid w:val="003D069B"/>
    <w:rsid w:val="003D0726"/>
    <w:rsid w:val="003D0AC7"/>
    <w:rsid w:val="003D0B98"/>
    <w:rsid w:val="003D0BB6"/>
    <w:rsid w:val="003D0C9A"/>
    <w:rsid w:val="003D0D93"/>
    <w:rsid w:val="003D0E06"/>
    <w:rsid w:val="003D0E48"/>
    <w:rsid w:val="003D0F0E"/>
    <w:rsid w:val="003D0F45"/>
    <w:rsid w:val="003D1035"/>
    <w:rsid w:val="003D11C8"/>
    <w:rsid w:val="003D12C0"/>
    <w:rsid w:val="003D141C"/>
    <w:rsid w:val="003D142C"/>
    <w:rsid w:val="003D14A0"/>
    <w:rsid w:val="003D1875"/>
    <w:rsid w:val="003D1A74"/>
    <w:rsid w:val="003D1AF1"/>
    <w:rsid w:val="003D1E21"/>
    <w:rsid w:val="003D1F21"/>
    <w:rsid w:val="003D1F7C"/>
    <w:rsid w:val="003D1FDA"/>
    <w:rsid w:val="003D2069"/>
    <w:rsid w:val="003D2147"/>
    <w:rsid w:val="003D222B"/>
    <w:rsid w:val="003D2434"/>
    <w:rsid w:val="003D245F"/>
    <w:rsid w:val="003D2511"/>
    <w:rsid w:val="003D253B"/>
    <w:rsid w:val="003D2662"/>
    <w:rsid w:val="003D26B7"/>
    <w:rsid w:val="003D289B"/>
    <w:rsid w:val="003D29F7"/>
    <w:rsid w:val="003D2ACF"/>
    <w:rsid w:val="003D2CDE"/>
    <w:rsid w:val="003D2D3F"/>
    <w:rsid w:val="003D2DEE"/>
    <w:rsid w:val="003D2E25"/>
    <w:rsid w:val="003D2EF2"/>
    <w:rsid w:val="003D30C9"/>
    <w:rsid w:val="003D3171"/>
    <w:rsid w:val="003D31C1"/>
    <w:rsid w:val="003D3338"/>
    <w:rsid w:val="003D336F"/>
    <w:rsid w:val="003D348F"/>
    <w:rsid w:val="003D3582"/>
    <w:rsid w:val="003D3623"/>
    <w:rsid w:val="003D3685"/>
    <w:rsid w:val="003D36AD"/>
    <w:rsid w:val="003D374B"/>
    <w:rsid w:val="003D3935"/>
    <w:rsid w:val="003D39B4"/>
    <w:rsid w:val="003D39FD"/>
    <w:rsid w:val="003D3C58"/>
    <w:rsid w:val="003D3CA2"/>
    <w:rsid w:val="003D3D4B"/>
    <w:rsid w:val="003D3EAB"/>
    <w:rsid w:val="003D3F26"/>
    <w:rsid w:val="003D4137"/>
    <w:rsid w:val="003D41B2"/>
    <w:rsid w:val="003D42D0"/>
    <w:rsid w:val="003D4305"/>
    <w:rsid w:val="003D458F"/>
    <w:rsid w:val="003D4735"/>
    <w:rsid w:val="003D47BC"/>
    <w:rsid w:val="003D4963"/>
    <w:rsid w:val="003D49BE"/>
    <w:rsid w:val="003D4A09"/>
    <w:rsid w:val="003D4AD9"/>
    <w:rsid w:val="003D4C89"/>
    <w:rsid w:val="003D4CB0"/>
    <w:rsid w:val="003D4DBC"/>
    <w:rsid w:val="003D4EFE"/>
    <w:rsid w:val="003D4F3A"/>
    <w:rsid w:val="003D4F5E"/>
    <w:rsid w:val="003D53A8"/>
    <w:rsid w:val="003D562A"/>
    <w:rsid w:val="003D5646"/>
    <w:rsid w:val="003D572A"/>
    <w:rsid w:val="003D5739"/>
    <w:rsid w:val="003D587C"/>
    <w:rsid w:val="003D59F2"/>
    <w:rsid w:val="003D5AAC"/>
    <w:rsid w:val="003D5B6B"/>
    <w:rsid w:val="003D5B88"/>
    <w:rsid w:val="003D5CDB"/>
    <w:rsid w:val="003D5EC9"/>
    <w:rsid w:val="003D6091"/>
    <w:rsid w:val="003D61C0"/>
    <w:rsid w:val="003D6234"/>
    <w:rsid w:val="003D62D9"/>
    <w:rsid w:val="003D63E0"/>
    <w:rsid w:val="003D6509"/>
    <w:rsid w:val="003D655A"/>
    <w:rsid w:val="003D65F8"/>
    <w:rsid w:val="003D6675"/>
    <w:rsid w:val="003D670F"/>
    <w:rsid w:val="003D677A"/>
    <w:rsid w:val="003D6847"/>
    <w:rsid w:val="003D6AB5"/>
    <w:rsid w:val="003D6AF5"/>
    <w:rsid w:val="003D6C89"/>
    <w:rsid w:val="003D6D40"/>
    <w:rsid w:val="003D6DCB"/>
    <w:rsid w:val="003D6DE8"/>
    <w:rsid w:val="003D6EE5"/>
    <w:rsid w:val="003D6FA6"/>
    <w:rsid w:val="003D7119"/>
    <w:rsid w:val="003D71B8"/>
    <w:rsid w:val="003D71CD"/>
    <w:rsid w:val="003D720B"/>
    <w:rsid w:val="003D7393"/>
    <w:rsid w:val="003D743D"/>
    <w:rsid w:val="003D7564"/>
    <w:rsid w:val="003D757C"/>
    <w:rsid w:val="003D7658"/>
    <w:rsid w:val="003D77E7"/>
    <w:rsid w:val="003D7812"/>
    <w:rsid w:val="003D789E"/>
    <w:rsid w:val="003D78AC"/>
    <w:rsid w:val="003D78F2"/>
    <w:rsid w:val="003D7927"/>
    <w:rsid w:val="003D7963"/>
    <w:rsid w:val="003D79C2"/>
    <w:rsid w:val="003D7A13"/>
    <w:rsid w:val="003D7C7B"/>
    <w:rsid w:val="003D7D76"/>
    <w:rsid w:val="003D7DB2"/>
    <w:rsid w:val="003D7E93"/>
    <w:rsid w:val="003D7FA4"/>
    <w:rsid w:val="003D7FB3"/>
    <w:rsid w:val="003D7FCC"/>
    <w:rsid w:val="003E005B"/>
    <w:rsid w:val="003E00D2"/>
    <w:rsid w:val="003E0185"/>
    <w:rsid w:val="003E0232"/>
    <w:rsid w:val="003E0277"/>
    <w:rsid w:val="003E0593"/>
    <w:rsid w:val="003E05DE"/>
    <w:rsid w:val="003E08E9"/>
    <w:rsid w:val="003E09DC"/>
    <w:rsid w:val="003E0AC6"/>
    <w:rsid w:val="003E0C99"/>
    <w:rsid w:val="003E0CB5"/>
    <w:rsid w:val="003E0D1C"/>
    <w:rsid w:val="003E0D70"/>
    <w:rsid w:val="003E0DDB"/>
    <w:rsid w:val="003E0FD2"/>
    <w:rsid w:val="003E115E"/>
    <w:rsid w:val="003E122B"/>
    <w:rsid w:val="003E12D2"/>
    <w:rsid w:val="003E1391"/>
    <w:rsid w:val="003E13E8"/>
    <w:rsid w:val="003E147E"/>
    <w:rsid w:val="003E150F"/>
    <w:rsid w:val="003E1671"/>
    <w:rsid w:val="003E16D4"/>
    <w:rsid w:val="003E16D9"/>
    <w:rsid w:val="003E1702"/>
    <w:rsid w:val="003E170B"/>
    <w:rsid w:val="003E17DD"/>
    <w:rsid w:val="003E1A8E"/>
    <w:rsid w:val="003E1BAB"/>
    <w:rsid w:val="003E1C32"/>
    <w:rsid w:val="003E1C85"/>
    <w:rsid w:val="003E203B"/>
    <w:rsid w:val="003E209C"/>
    <w:rsid w:val="003E21AE"/>
    <w:rsid w:val="003E21B4"/>
    <w:rsid w:val="003E21CC"/>
    <w:rsid w:val="003E229C"/>
    <w:rsid w:val="003E23B1"/>
    <w:rsid w:val="003E23CD"/>
    <w:rsid w:val="003E23D6"/>
    <w:rsid w:val="003E2514"/>
    <w:rsid w:val="003E257F"/>
    <w:rsid w:val="003E2595"/>
    <w:rsid w:val="003E260A"/>
    <w:rsid w:val="003E2B06"/>
    <w:rsid w:val="003E2B9D"/>
    <w:rsid w:val="003E2CEB"/>
    <w:rsid w:val="003E2D13"/>
    <w:rsid w:val="003E2D26"/>
    <w:rsid w:val="003E2D52"/>
    <w:rsid w:val="003E2EF0"/>
    <w:rsid w:val="003E2F14"/>
    <w:rsid w:val="003E314B"/>
    <w:rsid w:val="003E31F6"/>
    <w:rsid w:val="003E3309"/>
    <w:rsid w:val="003E336F"/>
    <w:rsid w:val="003E33FC"/>
    <w:rsid w:val="003E361A"/>
    <w:rsid w:val="003E3680"/>
    <w:rsid w:val="003E3684"/>
    <w:rsid w:val="003E36EA"/>
    <w:rsid w:val="003E375E"/>
    <w:rsid w:val="003E37ED"/>
    <w:rsid w:val="003E3864"/>
    <w:rsid w:val="003E38AF"/>
    <w:rsid w:val="003E399A"/>
    <w:rsid w:val="003E3AAF"/>
    <w:rsid w:val="003E3ADC"/>
    <w:rsid w:val="003E3B46"/>
    <w:rsid w:val="003E3B8B"/>
    <w:rsid w:val="003E3B9C"/>
    <w:rsid w:val="003E3BB2"/>
    <w:rsid w:val="003E3BDB"/>
    <w:rsid w:val="003E3BE9"/>
    <w:rsid w:val="003E3C49"/>
    <w:rsid w:val="003E3D1B"/>
    <w:rsid w:val="003E3E7E"/>
    <w:rsid w:val="003E3F7C"/>
    <w:rsid w:val="003E3F95"/>
    <w:rsid w:val="003E3FC1"/>
    <w:rsid w:val="003E4077"/>
    <w:rsid w:val="003E454E"/>
    <w:rsid w:val="003E458A"/>
    <w:rsid w:val="003E4763"/>
    <w:rsid w:val="003E487E"/>
    <w:rsid w:val="003E48A0"/>
    <w:rsid w:val="003E48F8"/>
    <w:rsid w:val="003E4920"/>
    <w:rsid w:val="003E4AA7"/>
    <w:rsid w:val="003E4CAB"/>
    <w:rsid w:val="003E4E6D"/>
    <w:rsid w:val="003E4FD4"/>
    <w:rsid w:val="003E5061"/>
    <w:rsid w:val="003E508B"/>
    <w:rsid w:val="003E50F5"/>
    <w:rsid w:val="003E51F4"/>
    <w:rsid w:val="003E541C"/>
    <w:rsid w:val="003E5473"/>
    <w:rsid w:val="003E563A"/>
    <w:rsid w:val="003E5646"/>
    <w:rsid w:val="003E573B"/>
    <w:rsid w:val="003E595F"/>
    <w:rsid w:val="003E59C6"/>
    <w:rsid w:val="003E59D5"/>
    <w:rsid w:val="003E5A19"/>
    <w:rsid w:val="003E5A23"/>
    <w:rsid w:val="003E5AA8"/>
    <w:rsid w:val="003E5BF2"/>
    <w:rsid w:val="003E5CA7"/>
    <w:rsid w:val="003E5EC4"/>
    <w:rsid w:val="003E5EF4"/>
    <w:rsid w:val="003E5F1F"/>
    <w:rsid w:val="003E6129"/>
    <w:rsid w:val="003E6163"/>
    <w:rsid w:val="003E625D"/>
    <w:rsid w:val="003E62E3"/>
    <w:rsid w:val="003E6320"/>
    <w:rsid w:val="003E6426"/>
    <w:rsid w:val="003E645B"/>
    <w:rsid w:val="003E64CA"/>
    <w:rsid w:val="003E6615"/>
    <w:rsid w:val="003E66C2"/>
    <w:rsid w:val="003E68B5"/>
    <w:rsid w:val="003E69D1"/>
    <w:rsid w:val="003E6B8B"/>
    <w:rsid w:val="003E6BCC"/>
    <w:rsid w:val="003E6E0B"/>
    <w:rsid w:val="003E6EB6"/>
    <w:rsid w:val="003E7021"/>
    <w:rsid w:val="003E7111"/>
    <w:rsid w:val="003E7189"/>
    <w:rsid w:val="003E7283"/>
    <w:rsid w:val="003E72CD"/>
    <w:rsid w:val="003E733F"/>
    <w:rsid w:val="003E741A"/>
    <w:rsid w:val="003E7484"/>
    <w:rsid w:val="003E7AD1"/>
    <w:rsid w:val="003E7AFD"/>
    <w:rsid w:val="003E7AFF"/>
    <w:rsid w:val="003E7C01"/>
    <w:rsid w:val="003E7C46"/>
    <w:rsid w:val="003E7C5C"/>
    <w:rsid w:val="003E7C5E"/>
    <w:rsid w:val="003E7CD8"/>
    <w:rsid w:val="003E7D66"/>
    <w:rsid w:val="003E7DE4"/>
    <w:rsid w:val="003E7EBD"/>
    <w:rsid w:val="003F0005"/>
    <w:rsid w:val="003F001F"/>
    <w:rsid w:val="003F0091"/>
    <w:rsid w:val="003F012A"/>
    <w:rsid w:val="003F01E3"/>
    <w:rsid w:val="003F0344"/>
    <w:rsid w:val="003F0362"/>
    <w:rsid w:val="003F05CC"/>
    <w:rsid w:val="003F05D0"/>
    <w:rsid w:val="003F07D8"/>
    <w:rsid w:val="003F0872"/>
    <w:rsid w:val="003F0A74"/>
    <w:rsid w:val="003F0AE9"/>
    <w:rsid w:val="003F0B10"/>
    <w:rsid w:val="003F0C54"/>
    <w:rsid w:val="003F0D92"/>
    <w:rsid w:val="003F0DD5"/>
    <w:rsid w:val="003F10C8"/>
    <w:rsid w:val="003F10E8"/>
    <w:rsid w:val="003F126A"/>
    <w:rsid w:val="003F136C"/>
    <w:rsid w:val="003F139A"/>
    <w:rsid w:val="003F1486"/>
    <w:rsid w:val="003F1508"/>
    <w:rsid w:val="003F15C3"/>
    <w:rsid w:val="003F16B1"/>
    <w:rsid w:val="003F16F8"/>
    <w:rsid w:val="003F171C"/>
    <w:rsid w:val="003F18D9"/>
    <w:rsid w:val="003F19BE"/>
    <w:rsid w:val="003F19D5"/>
    <w:rsid w:val="003F1BCD"/>
    <w:rsid w:val="003F1BEB"/>
    <w:rsid w:val="003F1C5C"/>
    <w:rsid w:val="003F1CC5"/>
    <w:rsid w:val="003F1CF7"/>
    <w:rsid w:val="003F1D2C"/>
    <w:rsid w:val="003F1DFE"/>
    <w:rsid w:val="003F200B"/>
    <w:rsid w:val="003F200C"/>
    <w:rsid w:val="003F202E"/>
    <w:rsid w:val="003F20D4"/>
    <w:rsid w:val="003F21B2"/>
    <w:rsid w:val="003F21BD"/>
    <w:rsid w:val="003F2293"/>
    <w:rsid w:val="003F22A6"/>
    <w:rsid w:val="003F2427"/>
    <w:rsid w:val="003F2561"/>
    <w:rsid w:val="003F25EE"/>
    <w:rsid w:val="003F2721"/>
    <w:rsid w:val="003F2902"/>
    <w:rsid w:val="003F290C"/>
    <w:rsid w:val="003F292C"/>
    <w:rsid w:val="003F2BF9"/>
    <w:rsid w:val="003F2C06"/>
    <w:rsid w:val="003F2C82"/>
    <w:rsid w:val="003F2CA3"/>
    <w:rsid w:val="003F2E7B"/>
    <w:rsid w:val="003F2E86"/>
    <w:rsid w:val="003F2F81"/>
    <w:rsid w:val="003F2FB5"/>
    <w:rsid w:val="003F3382"/>
    <w:rsid w:val="003F343D"/>
    <w:rsid w:val="003F36A4"/>
    <w:rsid w:val="003F36E0"/>
    <w:rsid w:val="003F3780"/>
    <w:rsid w:val="003F37A0"/>
    <w:rsid w:val="003F3A38"/>
    <w:rsid w:val="003F3BCD"/>
    <w:rsid w:val="003F3BD4"/>
    <w:rsid w:val="003F3BF7"/>
    <w:rsid w:val="003F3E2C"/>
    <w:rsid w:val="003F4026"/>
    <w:rsid w:val="003F40F6"/>
    <w:rsid w:val="003F41BD"/>
    <w:rsid w:val="003F42F8"/>
    <w:rsid w:val="003F45A1"/>
    <w:rsid w:val="003F45AE"/>
    <w:rsid w:val="003F4621"/>
    <w:rsid w:val="003F4707"/>
    <w:rsid w:val="003F478A"/>
    <w:rsid w:val="003F47FA"/>
    <w:rsid w:val="003F492E"/>
    <w:rsid w:val="003F4AD9"/>
    <w:rsid w:val="003F4AE8"/>
    <w:rsid w:val="003F4B8D"/>
    <w:rsid w:val="003F4BDD"/>
    <w:rsid w:val="003F4C07"/>
    <w:rsid w:val="003F4E65"/>
    <w:rsid w:val="003F4EB9"/>
    <w:rsid w:val="003F4F6F"/>
    <w:rsid w:val="003F4FAB"/>
    <w:rsid w:val="003F4FD0"/>
    <w:rsid w:val="003F51CB"/>
    <w:rsid w:val="003F5239"/>
    <w:rsid w:val="003F525F"/>
    <w:rsid w:val="003F5284"/>
    <w:rsid w:val="003F52A1"/>
    <w:rsid w:val="003F5496"/>
    <w:rsid w:val="003F5500"/>
    <w:rsid w:val="003F5531"/>
    <w:rsid w:val="003F55C8"/>
    <w:rsid w:val="003F56A9"/>
    <w:rsid w:val="003F5717"/>
    <w:rsid w:val="003F5766"/>
    <w:rsid w:val="003F59B7"/>
    <w:rsid w:val="003F59CA"/>
    <w:rsid w:val="003F5B0B"/>
    <w:rsid w:val="003F5B53"/>
    <w:rsid w:val="003F5C9C"/>
    <w:rsid w:val="003F5CF3"/>
    <w:rsid w:val="003F5D52"/>
    <w:rsid w:val="003F5D57"/>
    <w:rsid w:val="003F5D59"/>
    <w:rsid w:val="003F5D6F"/>
    <w:rsid w:val="003F5DD1"/>
    <w:rsid w:val="003F5E70"/>
    <w:rsid w:val="003F5F72"/>
    <w:rsid w:val="003F5FA5"/>
    <w:rsid w:val="003F6059"/>
    <w:rsid w:val="003F6085"/>
    <w:rsid w:val="003F6096"/>
    <w:rsid w:val="003F6135"/>
    <w:rsid w:val="003F6182"/>
    <w:rsid w:val="003F61EB"/>
    <w:rsid w:val="003F6231"/>
    <w:rsid w:val="003F62C1"/>
    <w:rsid w:val="003F6368"/>
    <w:rsid w:val="003F6372"/>
    <w:rsid w:val="003F63B4"/>
    <w:rsid w:val="003F64F0"/>
    <w:rsid w:val="003F6527"/>
    <w:rsid w:val="003F655D"/>
    <w:rsid w:val="003F656E"/>
    <w:rsid w:val="003F6640"/>
    <w:rsid w:val="003F673D"/>
    <w:rsid w:val="003F67AC"/>
    <w:rsid w:val="003F6855"/>
    <w:rsid w:val="003F6997"/>
    <w:rsid w:val="003F6AC3"/>
    <w:rsid w:val="003F6B42"/>
    <w:rsid w:val="003F6BAF"/>
    <w:rsid w:val="003F6C12"/>
    <w:rsid w:val="003F6DC1"/>
    <w:rsid w:val="003F6E0D"/>
    <w:rsid w:val="003F6EE2"/>
    <w:rsid w:val="003F70E0"/>
    <w:rsid w:val="003F71F9"/>
    <w:rsid w:val="003F7602"/>
    <w:rsid w:val="003F77AA"/>
    <w:rsid w:val="003F786B"/>
    <w:rsid w:val="003F7B43"/>
    <w:rsid w:val="003F7E94"/>
    <w:rsid w:val="003F7F5F"/>
    <w:rsid w:val="003F7F6A"/>
    <w:rsid w:val="003F7F9E"/>
    <w:rsid w:val="0040000D"/>
    <w:rsid w:val="00400091"/>
    <w:rsid w:val="00400139"/>
    <w:rsid w:val="004001C7"/>
    <w:rsid w:val="0040037F"/>
    <w:rsid w:val="0040059C"/>
    <w:rsid w:val="004005B0"/>
    <w:rsid w:val="00400629"/>
    <w:rsid w:val="0040062D"/>
    <w:rsid w:val="0040069C"/>
    <w:rsid w:val="004006FC"/>
    <w:rsid w:val="00400705"/>
    <w:rsid w:val="0040070A"/>
    <w:rsid w:val="0040078C"/>
    <w:rsid w:val="0040084A"/>
    <w:rsid w:val="00400A38"/>
    <w:rsid w:val="00400A9E"/>
    <w:rsid w:val="00400AA8"/>
    <w:rsid w:val="00400FFA"/>
    <w:rsid w:val="004010DD"/>
    <w:rsid w:val="00401202"/>
    <w:rsid w:val="004012D6"/>
    <w:rsid w:val="00401336"/>
    <w:rsid w:val="0040143D"/>
    <w:rsid w:val="004015A7"/>
    <w:rsid w:val="00401629"/>
    <w:rsid w:val="0040168A"/>
    <w:rsid w:val="0040182A"/>
    <w:rsid w:val="0040184A"/>
    <w:rsid w:val="004019E0"/>
    <w:rsid w:val="00401AEF"/>
    <w:rsid w:val="00402062"/>
    <w:rsid w:val="00402082"/>
    <w:rsid w:val="00402099"/>
    <w:rsid w:val="0040217C"/>
    <w:rsid w:val="0040217E"/>
    <w:rsid w:val="004022BE"/>
    <w:rsid w:val="00402317"/>
    <w:rsid w:val="0040262C"/>
    <w:rsid w:val="004026C3"/>
    <w:rsid w:val="00402742"/>
    <w:rsid w:val="0040276C"/>
    <w:rsid w:val="00402776"/>
    <w:rsid w:val="00402800"/>
    <w:rsid w:val="00402813"/>
    <w:rsid w:val="0040287E"/>
    <w:rsid w:val="0040295E"/>
    <w:rsid w:val="00402B03"/>
    <w:rsid w:val="00402B4F"/>
    <w:rsid w:val="00402C32"/>
    <w:rsid w:val="00402CB0"/>
    <w:rsid w:val="00402CCE"/>
    <w:rsid w:val="00402D53"/>
    <w:rsid w:val="00402D73"/>
    <w:rsid w:val="00402DA5"/>
    <w:rsid w:val="00402E17"/>
    <w:rsid w:val="00402E50"/>
    <w:rsid w:val="00402E59"/>
    <w:rsid w:val="00402F44"/>
    <w:rsid w:val="00402F54"/>
    <w:rsid w:val="00403140"/>
    <w:rsid w:val="004031AB"/>
    <w:rsid w:val="00403207"/>
    <w:rsid w:val="004032A0"/>
    <w:rsid w:val="004035DF"/>
    <w:rsid w:val="0040373C"/>
    <w:rsid w:val="0040374E"/>
    <w:rsid w:val="00403824"/>
    <w:rsid w:val="0040385C"/>
    <w:rsid w:val="00403906"/>
    <w:rsid w:val="00403947"/>
    <w:rsid w:val="0040394D"/>
    <w:rsid w:val="00403A03"/>
    <w:rsid w:val="00403A7E"/>
    <w:rsid w:val="00403B1E"/>
    <w:rsid w:val="00403B83"/>
    <w:rsid w:val="00403CDD"/>
    <w:rsid w:val="00403CF3"/>
    <w:rsid w:val="00403D15"/>
    <w:rsid w:val="00403DE8"/>
    <w:rsid w:val="00403E47"/>
    <w:rsid w:val="00403EC4"/>
    <w:rsid w:val="00403F33"/>
    <w:rsid w:val="00403F76"/>
    <w:rsid w:val="0040412B"/>
    <w:rsid w:val="00404140"/>
    <w:rsid w:val="004041E7"/>
    <w:rsid w:val="0040421A"/>
    <w:rsid w:val="004042DF"/>
    <w:rsid w:val="00404328"/>
    <w:rsid w:val="00404397"/>
    <w:rsid w:val="004043A1"/>
    <w:rsid w:val="004043AD"/>
    <w:rsid w:val="0040440E"/>
    <w:rsid w:val="00404456"/>
    <w:rsid w:val="0040455B"/>
    <w:rsid w:val="004046B3"/>
    <w:rsid w:val="0040486F"/>
    <w:rsid w:val="0040496A"/>
    <w:rsid w:val="004049EF"/>
    <w:rsid w:val="00404A4F"/>
    <w:rsid w:val="00404A69"/>
    <w:rsid w:val="00404B16"/>
    <w:rsid w:val="00404B75"/>
    <w:rsid w:val="00404CCE"/>
    <w:rsid w:val="00404F94"/>
    <w:rsid w:val="004051E8"/>
    <w:rsid w:val="00405308"/>
    <w:rsid w:val="004053D7"/>
    <w:rsid w:val="0040540A"/>
    <w:rsid w:val="00405489"/>
    <w:rsid w:val="004054C1"/>
    <w:rsid w:val="004054CB"/>
    <w:rsid w:val="00405509"/>
    <w:rsid w:val="004055A9"/>
    <w:rsid w:val="004055FB"/>
    <w:rsid w:val="004056E1"/>
    <w:rsid w:val="00405756"/>
    <w:rsid w:val="004058A8"/>
    <w:rsid w:val="0040593A"/>
    <w:rsid w:val="00405BE9"/>
    <w:rsid w:val="00405E94"/>
    <w:rsid w:val="00405F6F"/>
    <w:rsid w:val="00406011"/>
    <w:rsid w:val="004061EE"/>
    <w:rsid w:val="004062DC"/>
    <w:rsid w:val="004063E7"/>
    <w:rsid w:val="004064F6"/>
    <w:rsid w:val="00406585"/>
    <w:rsid w:val="004065AC"/>
    <w:rsid w:val="004065D3"/>
    <w:rsid w:val="0040665D"/>
    <w:rsid w:val="004066B7"/>
    <w:rsid w:val="004067F3"/>
    <w:rsid w:val="004068E6"/>
    <w:rsid w:val="00406B86"/>
    <w:rsid w:val="00406C5C"/>
    <w:rsid w:val="00406CD9"/>
    <w:rsid w:val="00406D79"/>
    <w:rsid w:val="00406DE0"/>
    <w:rsid w:val="00406DF4"/>
    <w:rsid w:val="00406EE9"/>
    <w:rsid w:val="00406F6C"/>
    <w:rsid w:val="00407082"/>
    <w:rsid w:val="004070FB"/>
    <w:rsid w:val="004071D2"/>
    <w:rsid w:val="004071F6"/>
    <w:rsid w:val="0040725D"/>
    <w:rsid w:val="00407318"/>
    <w:rsid w:val="00407383"/>
    <w:rsid w:val="004075EE"/>
    <w:rsid w:val="00407943"/>
    <w:rsid w:val="00407A0E"/>
    <w:rsid w:val="00407A79"/>
    <w:rsid w:val="00407A86"/>
    <w:rsid w:val="00407A91"/>
    <w:rsid w:val="00407B36"/>
    <w:rsid w:val="00407CA3"/>
    <w:rsid w:val="00407CDC"/>
    <w:rsid w:val="00407E05"/>
    <w:rsid w:val="00407EB7"/>
    <w:rsid w:val="00410004"/>
    <w:rsid w:val="0041012B"/>
    <w:rsid w:val="004101AB"/>
    <w:rsid w:val="00410235"/>
    <w:rsid w:val="00410349"/>
    <w:rsid w:val="004103D4"/>
    <w:rsid w:val="0041045E"/>
    <w:rsid w:val="004107BB"/>
    <w:rsid w:val="004108D5"/>
    <w:rsid w:val="00410A27"/>
    <w:rsid w:val="00410A7A"/>
    <w:rsid w:val="00410ADE"/>
    <w:rsid w:val="00410BE8"/>
    <w:rsid w:val="00410C01"/>
    <w:rsid w:val="00410D0E"/>
    <w:rsid w:val="00410E04"/>
    <w:rsid w:val="00410EB6"/>
    <w:rsid w:val="00411073"/>
    <w:rsid w:val="0041118F"/>
    <w:rsid w:val="0041124A"/>
    <w:rsid w:val="0041152B"/>
    <w:rsid w:val="00411580"/>
    <w:rsid w:val="004115D2"/>
    <w:rsid w:val="004115D5"/>
    <w:rsid w:val="00411657"/>
    <w:rsid w:val="0041165B"/>
    <w:rsid w:val="0041168E"/>
    <w:rsid w:val="004116A5"/>
    <w:rsid w:val="004116AB"/>
    <w:rsid w:val="00411834"/>
    <w:rsid w:val="00411866"/>
    <w:rsid w:val="004119D6"/>
    <w:rsid w:val="00411C39"/>
    <w:rsid w:val="00411C6E"/>
    <w:rsid w:val="00411D11"/>
    <w:rsid w:val="00411E11"/>
    <w:rsid w:val="00411E1E"/>
    <w:rsid w:val="00412077"/>
    <w:rsid w:val="004121C8"/>
    <w:rsid w:val="004122A5"/>
    <w:rsid w:val="004123A2"/>
    <w:rsid w:val="00412719"/>
    <w:rsid w:val="00412897"/>
    <w:rsid w:val="00412A08"/>
    <w:rsid w:val="00412B85"/>
    <w:rsid w:val="00412C75"/>
    <w:rsid w:val="00412D3F"/>
    <w:rsid w:val="00412D42"/>
    <w:rsid w:val="00412D77"/>
    <w:rsid w:val="00412EED"/>
    <w:rsid w:val="0041306F"/>
    <w:rsid w:val="004130D2"/>
    <w:rsid w:val="004130E6"/>
    <w:rsid w:val="0041318C"/>
    <w:rsid w:val="004131FA"/>
    <w:rsid w:val="00413264"/>
    <w:rsid w:val="0041329F"/>
    <w:rsid w:val="004133BA"/>
    <w:rsid w:val="004133BB"/>
    <w:rsid w:val="004133E7"/>
    <w:rsid w:val="00413496"/>
    <w:rsid w:val="004134D9"/>
    <w:rsid w:val="00413763"/>
    <w:rsid w:val="004137BD"/>
    <w:rsid w:val="004137EC"/>
    <w:rsid w:val="00413B07"/>
    <w:rsid w:val="00413B1E"/>
    <w:rsid w:val="00413B22"/>
    <w:rsid w:val="00413CC3"/>
    <w:rsid w:val="00413CFD"/>
    <w:rsid w:val="00413D86"/>
    <w:rsid w:val="00413EA2"/>
    <w:rsid w:val="0041413E"/>
    <w:rsid w:val="004141D6"/>
    <w:rsid w:val="0041423E"/>
    <w:rsid w:val="004142DB"/>
    <w:rsid w:val="0041430D"/>
    <w:rsid w:val="00414310"/>
    <w:rsid w:val="00414697"/>
    <w:rsid w:val="004148D7"/>
    <w:rsid w:val="0041490C"/>
    <w:rsid w:val="0041492A"/>
    <w:rsid w:val="00414980"/>
    <w:rsid w:val="00414BAF"/>
    <w:rsid w:val="00414CDB"/>
    <w:rsid w:val="00414E24"/>
    <w:rsid w:val="00414E54"/>
    <w:rsid w:val="00414E6F"/>
    <w:rsid w:val="00414F5F"/>
    <w:rsid w:val="00414FB2"/>
    <w:rsid w:val="00414FBB"/>
    <w:rsid w:val="00415029"/>
    <w:rsid w:val="004151AF"/>
    <w:rsid w:val="0041532F"/>
    <w:rsid w:val="004153E6"/>
    <w:rsid w:val="004154FA"/>
    <w:rsid w:val="004156C2"/>
    <w:rsid w:val="0041584D"/>
    <w:rsid w:val="0041599C"/>
    <w:rsid w:val="004159A3"/>
    <w:rsid w:val="004159B7"/>
    <w:rsid w:val="00415B1F"/>
    <w:rsid w:val="00415B5F"/>
    <w:rsid w:val="00415C5C"/>
    <w:rsid w:val="00415D70"/>
    <w:rsid w:val="00415E75"/>
    <w:rsid w:val="0041601D"/>
    <w:rsid w:val="004162C5"/>
    <w:rsid w:val="00416343"/>
    <w:rsid w:val="004163B4"/>
    <w:rsid w:val="00416410"/>
    <w:rsid w:val="00416490"/>
    <w:rsid w:val="00416592"/>
    <w:rsid w:val="004165F4"/>
    <w:rsid w:val="00416702"/>
    <w:rsid w:val="00416768"/>
    <w:rsid w:val="004168A7"/>
    <w:rsid w:val="004168C4"/>
    <w:rsid w:val="00416AEC"/>
    <w:rsid w:val="00416B3D"/>
    <w:rsid w:val="00416D7F"/>
    <w:rsid w:val="00416E83"/>
    <w:rsid w:val="00416F69"/>
    <w:rsid w:val="0041707D"/>
    <w:rsid w:val="00417094"/>
    <w:rsid w:val="00417358"/>
    <w:rsid w:val="00417531"/>
    <w:rsid w:val="0041756E"/>
    <w:rsid w:val="004175D2"/>
    <w:rsid w:val="00417648"/>
    <w:rsid w:val="0041768F"/>
    <w:rsid w:val="00417730"/>
    <w:rsid w:val="0041779C"/>
    <w:rsid w:val="00417886"/>
    <w:rsid w:val="0041790F"/>
    <w:rsid w:val="00417A7F"/>
    <w:rsid w:val="00417AB0"/>
    <w:rsid w:val="00417B44"/>
    <w:rsid w:val="00417BEA"/>
    <w:rsid w:val="00417D2E"/>
    <w:rsid w:val="00417E24"/>
    <w:rsid w:val="00417F39"/>
    <w:rsid w:val="00420021"/>
    <w:rsid w:val="00420353"/>
    <w:rsid w:val="00420663"/>
    <w:rsid w:val="004209CB"/>
    <w:rsid w:val="00420AAC"/>
    <w:rsid w:val="00420B06"/>
    <w:rsid w:val="00420CEA"/>
    <w:rsid w:val="00420D55"/>
    <w:rsid w:val="00420D96"/>
    <w:rsid w:val="00420E3F"/>
    <w:rsid w:val="00420EC4"/>
    <w:rsid w:val="00420EC7"/>
    <w:rsid w:val="00420F8E"/>
    <w:rsid w:val="00420F9F"/>
    <w:rsid w:val="00421066"/>
    <w:rsid w:val="0042115C"/>
    <w:rsid w:val="0042124A"/>
    <w:rsid w:val="0042128B"/>
    <w:rsid w:val="004212E1"/>
    <w:rsid w:val="0042132B"/>
    <w:rsid w:val="00421332"/>
    <w:rsid w:val="00421338"/>
    <w:rsid w:val="00421434"/>
    <w:rsid w:val="004214A3"/>
    <w:rsid w:val="0042173A"/>
    <w:rsid w:val="00421769"/>
    <w:rsid w:val="0042190B"/>
    <w:rsid w:val="00421987"/>
    <w:rsid w:val="0042199B"/>
    <w:rsid w:val="00421CB4"/>
    <w:rsid w:val="00421CF0"/>
    <w:rsid w:val="00421D27"/>
    <w:rsid w:val="00421D87"/>
    <w:rsid w:val="00421DA0"/>
    <w:rsid w:val="00421E05"/>
    <w:rsid w:val="00421E23"/>
    <w:rsid w:val="00421E7F"/>
    <w:rsid w:val="00421F11"/>
    <w:rsid w:val="0042205A"/>
    <w:rsid w:val="0042205C"/>
    <w:rsid w:val="0042212A"/>
    <w:rsid w:val="00422197"/>
    <w:rsid w:val="0042223C"/>
    <w:rsid w:val="004223EA"/>
    <w:rsid w:val="0042243E"/>
    <w:rsid w:val="004224C0"/>
    <w:rsid w:val="004224E6"/>
    <w:rsid w:val="004224FB"/>
    <w:rsid w:val="004226D8"/>
    <w:rsid w:val="00422702"/>
    <w:rsid w:val="00422777"/>
    <w:rsid w:val="0042299A"/>
    <w:rsid w:val="00422B36"/>
    <w:rsid w:val="00422BF6"/>
    <w:rsid w:val="00422D81"/>
    <w:rsid w:val="00422E42"/>
    <w:rsid w:val="00422F15"/>
    <w:rsid w:val="00422F58"/>
    <w:rsid w:val="00423231"/>
    <w:rsid w:val="0042324A"/>
    <w:rsid w:val="004232F9"/>
    <w:rsid w:val="00423354"/>
    <w:rsid w:val="0042338B"/>
    <w:rsid w:val="00423402"/>
    <w:rsid w:val="00423704"/>
    <w:rsid w:val="00423812"/>
    <w:rsid w:val="00423942"/>
    <w:rsid w:val="00423A3A"/>
    <w:rsid w:val="00423A86"/>
    <w:rsid w:val="00423B75"/>
    <w:rsid w:val="00423DB1"/>
    <w:rsid w:val="00424133"/>
    <w:rsid w:val="004243B6"/>
    <w:rsid w:val="004244DD"/>
    <w:rsid w:val="00424503"/>
    <w:rsid w:val="004246D4"/>
    <w:rsid w:val="004246EA"/>
    <w:rsid w:val="004247BA"/>
    <w:rsid w:val="00424892"/>
    <w:rsid w:val="00424A01"/>
    <w:rsid w:val="00424B68"/>
    <w:rsid w:val="00424D9C"/>
    <w:rsid w:val="00424DEF"/>
    <w:rsid w:val="00424E0B"/>
    <w:rsid w:val="00424E89"/>
    <w:rsid w:val="00424EB0"/>
    <w:rsid w:val="00424FB4"/>
    <w:rsid w:val="00425087"/>
    <w:rsid w:val="004251EF"/>
    <w:rsid w:val="00425297"/>
    <w:rsid w:val="004252EF"/>
    <w:rsid w:val="00425329"/>
    <w:rsid w:val="0042533A"/>
    <w:rsid w:val="00425354"/>
    <w:rsid w:val="0042540F"/>
    <w:rsid w:val="00425668"/>
    <w:rsid w:val="004256F4"/>
    <w:rsid w:val="004258EA"/>
    <w:rsid w:val="0042597D"/>
    <w:rsid w:val="00425ACD"/>
    <w:rsid w:val="00425AD1"/>
    <w:rsid w:val="00425AEF"/>
    <w:rsid w:val="00425B71"/>
    <w:rsid w:val="00425BFB"/>
    <w:rsid w:val="00425CD9"/>
    <w:rsid w:val="00425D4E"/>
    <w:rsid w:val="0042601C"/>
    <w:rsid w:val="0042622D"/>
    <w:rsid w:val="00426360"/>
    <w:rsid w:val="00426361"/>
    <w:rsid w:val="004263EA"/>
    <w:rsid w:val="0042647D"/>
    <w:rsid w:val="0042656F"/>
    <w:rsid w:val="004267D0"/>
    <w:rsid w:val="004268BF"/>
    <w:rsid w:val="004268C8"/>
    <w:rsid w:val="00426A30"/>
    <w:rsid w:val="00426AEB"/>
    <w:rsid w:val="00426B09"/>
    <w:rsid w:val="00426BA9"/>
    <w:rsid w:val="00426C66"/>
    <w:rsid w:val="00426E0A"/>
    <w:rsid w:val="00426E39"/>
    <w:rsid w:val="00426F9C"/>
    <w:rsid w:val="004270A5"/>
    <w:rsid w:val="00427103"/>
    <w:rsid w:val="0042758D"/>
    <w:rsid w:val="0042766C"/>
    <w:rsid w:val="0042767A"/>
    <w:rsid w:val="004276C7"/>
    <w:rsid w:val="00427717"/>
    <w:rsid w:val="004277E4"/>
    <w:rsid w:val="0042795E"/>
    <w:rsid w:val="00427C6D"/>
    <w:rsid w:val="00427DC6"/>
    <w:rsid w:val="00427EC0"/>
    <w:rsid w:val="00427F99"/>
    <w:rsid w:val="004301D2"/>
    <w:rsid w:val="004302E8"/>
    <w:rsid w:val="00430449"/>
    <w:rsid w:val="00430458"/>
    <w:rsid w:val="004306F5"/>
    <w:rsid w:val="0043086C"/>
    <w:rsid w:val="0043097A"/>
    <w:rsid w:val="004309D0"/>
    <w:rsid w:val="00430A6E"/>
    <w:rsid w:val="00430A83"/>
    <w:rsid w:val="00430A91"/>
    <w:rsid w:val="00430AFE"/>
    <w:rsid w:val="00430B70"/>
    <w:rsid w:val="00430CFC"/>
    <w:rsid w:val="00430D94"/>
    <w:rsid w:val="00430DED"/>
    <w:rsid w:val="00430F29"/>
    <w:rsid w:val="00430F80"/>
    <w:rsid w:val="00431088"/>
    <w:rsid w:val="004311F0"/>
    <w:rsid w:val="00431259"/>
    <w:rsid w:val="00431351"/>
    <w:rsid w:val="004313CA"/>
    <w:rsid w:val="0043141A"/>
    <w:rsid w:val="00431441"/>
    <w:rsid w:val="004314B6"/>
    <w:rsid w:val="004314B7"/>
    <w:rsid w:val="00431500"/>
    <w:rsid w:val="0043155C"/>
    <w:rsid w:val="00431599"/>
    <w:rsid w:val="004316EA"/>
    <w:rsid w:val="004317AE"/>
    <w:rsid w:val="004318F0"/>
    <w:rsid w:val="00431A7E"/>
    <w:rsid w:val="00431ABA"/>
    <w:rsid w:val="00431AED"/>
    <w:rsid w:val="00431B7D"/>
    <w:rsid w:val="00431C5B"/>
    <w:rsid w:val="00431C89"/>
    <w:rsid w:val="00431E70"/>
    <w:rsid w:val="00431F31"/>
    <w:rsid w:val="00431F66"/>
    <w:rsid w:val="00431F6E"/>
    <w:rsid w:val="00431F8F"/>
    <w:rsid w:val="004320D5"/>
    <w:rsid w:val="004320DE"/>
    <w:rsid w:val="00432483"/>
    <w:rsid w:val="004324B7"/>
    <w:rsid w:val="004324B8"/>
    <w:rsid w:val="00432564"/>
    <w:rsid w:val="00432698"/>
    <w:rsid w:val="004326DC"/>
    <w:rsid w:val="00432718"/>
    <w:rsid w:val="0043272A"/>
    <w:rsid w:val="00432825"/>
    <w:rsid w:val="004328B2"/>
    <w:rsid w:val="0043299B"/>
    <w:rsid w:val="00432A23"/>
    <w:rsid w:val="00432A62"/>
    <w:rsid w:val="00432A92"/>
    <w:rsid w:val="00432B9D"/>
    <w:rsid w:val="00432BED"/>
    <w:rsid w:val="00432F44"/>
    <w:rsid w:val="00432F9D"/>
    <w:rsid w:val="0043303C"/>
    <w:rsid w:val="004330B3"/>
    <w:rsid w:val="004330BE"/>
    <w:rsid w:val="0043318C"/>
    <w:rsid w:val="004331A9"/>
    <w:rsid w:val="0043329A"/>
    <w:rsid w:val="00433440"/>
    <w:rsid w:val="004334D8"/>
    <w:rsid w:val="004335CF"/>
    <w:rsid w:val="00433A22"/>
    <w:rsid w:val="00433A87"/>
    <w:rsid w:val="00433AAC"/>
    <w:rsid w:val="00433B25"/>
    <w:rsid w:val="00433B80"/>
    <w:rsid w:val="00433B8C"/>
    <w:rsid w:val="00433BA5"/>
    <w:rsid w:val="00433CBF"/>
    <w:rsid w:val="00433D75"/>
    <w:rsid w:val="00433E3D"/>
    <w:rsid w:val="00433E54"/>
    <w:rsid w:val="004340BE"/>
    <w:rsid w:val="00434199"/>
    <w:rsid w:val="0043445A"/>
    <w:rsid w:val="004344EE"/>
    <w:rsid w:val="0043457D"/>
    <w:rsid w:val="004345D5"/>
    <w:rsid w:val="00434630"/>
    <w:rsid w:val="004347A5"/>
    <w:rsid w:val="00434829"/>
    <w:rsid w:val="00434854"/>
    <w:rsid w:val="0043489A"/>
    <w:rsid w:val="004349DC"/>
    <w:rsid w:val="00434B23"/>
    <w:rsid w:val="00434B40"/>
    <w:rsid w:val="00434E78"/>
    <w:rsid w:val="00434F7D"/>
    <w:rsid w:val="00434FFB"/>
    <w:rsid w:val="00435098"/>
    <w:rsid w:val="004351FF"/>
    <w:rsid w:val="00435512"/>
    <w:rsid w:val="004355AF"/>
    <w:rsid w:val="00435670"/>
    <w:rsid w:val="004356E6"/>
    <w:rsid w:val="004356FB"/>
    <w:rsid w:val="0043577F"/>
    <w:rsid w:val="0043588D"/>
    <w:rsid w:val="004358B2"/>
    <w:rsid w:val="00435912"/>
    <w:rsid w:val="004359CE"/>
    <w:rsid w:val="00435AFE"/>
    <w:rsid w:val="00435C83"/>
    <w:rsid w:val="00435CE9"/>
    <w:rsid w:val="00435DFC"/>
    <w:rsid w:val="00435E5F"/>
    <w:rsid w:val="0043603F"/>
    <w:rsid w:val="00436077"/>
    <w:rsid w:val="004361FE"/>
    <w:rsid w:val="00436335"/>
    <w:rsid w:val="0043646E"/>
    <w:rsid w:val="0043647D"/>
    <w:rsid w:val="004365BD"/>
    <w:rsid w:val="00436842"/>
    <w:rsid w:val="004368B7"/>
    <w:rsid w:val="004369D2"/>
    <w:rsid w:val="00436AB8"/>
    <w:rsid w:val="00436AEE"/>
    <w:rsid w:val="00436C69"/>
    <w:rsid w:val="00436C7F"/>
    <w:rsid w:val="00436CB0"/>
    <w:rsid w:val="00436DC5"/>
    <w:rsid w:val="00436DEA"/>
    <w:rsid w:val="00436E8F"/>
    <w:rsid w:val="00436F1B"/>
    <w:rsid w:val="00436F46"/>
    <w:rsid w:val="0043726F"/>
    <w:rsid w:val="0043728E"/>
    <w:rsid w:val="00437309"/>
    <w:rsid w:val="004373FE"/>
    <w:rsid w:val="00437484"/>
    <w:rsid w:val="004374C5"/>
    <w:rsid w:val="00437517"/>
    <w:rsid w:val="004376D4"/>
    <w:rsid w:val="0043780B"/>
    <w:rsid w:val="00437818"/>
    <w:rsid w:val="00437AAD"/>
    <w:rsid w:val="00437ADF"/>
    <w:rsid w:val="00437BE6"/>
    <w:rsid w:val="00437C09"/>
    <w:rsid w:val="00437D1A"/>
    <w:rsid w:val="00437DBE"/>
    <w:rsid w:val="00437E17"/>
    <w:rsid w:val="00437F86"/>
    <w:rsid w:val="00440024"/>
    <w:rsid w:val="004401A7"/>
    <w:rsid w:val="004401E3"/>
    <w:rsid w:val="0044047D"/>
    <w:rsid w:val="00440511"/>
    <w:rsid w:val="004407DC"/>
    <w:rsid w:val="004409B8"/>
    <w:rsid w:val="00440B64"/>
    <w:rsid w:val="00440DDB"/>
    <w:rsid w:val="00440F12"/>
    <w:rsid w:val="00440F9F"/>
    <w:rsid w:val="004410F3"/>
    <w:rsid w:val="0044119B"/>
    <w:rsid w:val="004411C7"/>
    <w:rsid w:val="004411E2"/>
    <w:rsid w:val="0044124E"/>
    <w:rsid w:val="004412BA"/>
    <w:rsid w:val="00441317"/>
    <w:rsid w:val="004413B0"/>
    <w:rsid w:val="0044159D"/>
    <w:rsid w:val="00441727"/>
    <w:rsid w:val="0044184F"/>
    <w:rsid w:val="004418D8"/>
    <w:rsid w:val="00441956"/>
    <w:rsid w:val="00441964"/>
    <w:rsid w:val="00441A2A"/>
    <w:rsid w:val="00441A5F"/>
    <w:rsid w:val="00441B46"/>
    <w:rsid w:val="00441D99"/>
    <w:rsid w:val="00441DA8"/>
    <w:rsid w:val="00441F1C"/>
    <w:rsid w:val="00442183"/>
    <w:rsid w:val="0044219D"/>
    <w:rsid w:val="004423BB"/>
    <w:rsid w:val="0044244E"/>
    <w:rsid w:val="004424FA"/>
    <w:rsid w:val="0044252D"/>
    <w:rsid w:val="0044260F"/>
    <w:rsid w:val="00442777"/>
    <w:rsid w:val="004427F9"/>
    <w:rsid w:val="00442814"/>
    <w:rsid w:val="00442820"/>
    <w:rsid w:val="004429C1"/>
    <w:rsid w:val="00442CB9"/>
    <w:rsid w:val="00442DDA"/>
    <w:rsid w:val="00442ED0"/>
    <w:rsid w:val="004430C6"/>
    <w:rsid w:val="00443248"/>
    <w:rsid w:val="004433E6"/>
    <w:rsid w:val="004434DE"/>
    <w:rsid w:val="00443547"/>
    <w:rsid w:val="004435C1"/>
    <w:rsid w:val="00443631"/>
    <w:rsid w:val="004436F1"/>
    <w:rsid w:val="004437F1"/>
    <w:rsid w:val="00443867"/>
    <w:rsid w:val="00443A13"/>
    <w:rsid w:val="00443A6E"/>
    <w:rsid w:val="00443B98"/>
    <w:rsid w:val="00443C55"/>
    <w:rsid w:val="00443C8F"/>
    <w:rsid w:val="00443C96"/>
    <w:rsid w:val="00443D87"/>
    <w:rsid w:val="00443DCF"/>
    <w:rsid w:val="00443E45"/>
    <w:rsid w:val="00443E47"/>
    <w:rsid w:val="00443EB0"/>
    <w:rsid w:val="00443EE9"/>
    <w:rsid w:val="00443FD1"/>
    <w:rsid w:val="00443FFF"/>
    <w:rsid w:val="0044406B"/>
    <w:rsid w:val="0044412E"/>
    <w:rsid w:val="00444151"/>
    <w:rsid w:val="00444182"/>
    <w:rsid w:val="0044420D"/>
    <w:rsid w:val="00444301"/>
    <w:rsid w:val="00444360"/>
    <w:rsid w:val="0044442A"/>
    <w:rsid w:val="004444AA"/>
    <w:rsid w:val="00444587"/>
    <w:rsid w:val="0044478B"/>
    <w:rsid w:val="004448FF"/>
    <w:rsid w:val="00444989"/>
    <w:rsid w:val="00444C21"/>
    <w:rsid w:val="00444C9F"/>
    <w:rsid w:val="00444EEF"/>
    <w:rsid w:val="0044506F"/>
    <w:rsid w:val="004450B9"/>
    <w:rsid w:val="00445144"/>
    <w:rsid w:val="00445199"/>
    <w:rsid w:val="00445367"/>
    <w:rsid w:val="0044548D"/>
    <w:rsid w:val="0044552B"/>
    <w:rsid w:val="00445752"/>
    <w:rsid w:val="00445CC7"/>
    <w:rsid w:val="00445DE1"/>
    <w:rsid w:val="00445DED"/>
    <w:rsid w:val="00445E70"/>
    <w:rsid w:val="00445EFA"/>
    <w:rsid w:val="00445F8B"/>
    <w:rsid w:val="00446066"/>
    <w:rsid w:val="00446225"/>
    <w:rsid w:val="00446267"/>
    <w:rsid w:val="004463F7"/>
    <w:rsid w:val="004464EF"/>
    <w:rsid w:val="0044661D"/>
    <w:rsid w:val="00446784"/>
    <w:rsid w:val="00446920"/>
    <w:rsid w:val="00446AD4"/>
    <w:rsid w:val="00446E70"/>
    <w:rsid w:val="00446E9A"/>
    <w:rsid w:val="00446ED5"/>
    <w:rsid w:val="00446FB0"/>
    <w:rsid w:val="0044707E"/>
    <w:rsid w:val="004470A1"/>
    <w:rsid w:val="00447141"/>
    <w:rsid w:val="0044715F"/>
    <w:rsid w:val="0044724A"/>
    <w:rsid w:val="00447296"/>
    <w:rsid w:val="0044729B"/>
    <w:rsid w:val="00447379"/>
    <w:rsid w:val="004473FD"/>
    <w:rsid w:val="00447444"/>
    <w:rsid w:val="004475D3"/>
    <w:rsid w:val="00447621"/>
    <w:rsid w:val="00447646"/>
    <w:rsid w:val="004477EB"/>
    <w:rsid w:val="00447879"/>
    <w:rsid w:val="004479A6"/>
    <w:rsid w:val="00447B08"/>
    <w:rsid w:val="00447C69"/>
    <w:rsid w:val="00447C8B"/>
    <w:rsid w:val="00447D7E"/>
    <w:rsid w:val="00447E67"/>
    <w:rsid w:val="00447EA6"/>
    <w:rsid w:val="00447F96"/>
    <w:rsid w:val="00447FE3"/>
    <w:rsid w:val="0045007F"/>
    <w:rsid w:val="004500E5"/>
    <w:rsid w:val="0045037B"/>
    <w:rsid w:val="0045038C"/>
    <w:rsid w:val="00450495"/>
    <w:rsid w:val="004504FF"/>
    <w:rsid w:val="004505D7"/>
    <w:rsid w:val="0045067B"/>
    <w:rsid w:val="00450708"/>
    <w:rsid w:val="0045086B"/>
    <w:rsid w:val="00450AC2"/>
    <w:rsid w:val="00450D73"/>
    <w:rsid w:val="00450E04"/>
    <w:rsid w:val="00450E86"/>
    <w:rsid w:val="00450F9D"/>
    <w:rsid w:val="004510AA"/>
    <w:rsid w:val="004510D4"/>
    <w:rsid w:val="004511C4"/>
    <w:rsid w:val="004511D1"/>
    <w:rsid w:val="004511D5"/>
    <w:rsid w:val="00451235"/>
    <w:rsid w:val="00451247"/>
    <w:rsid w:val="004513D8"/>
    <w:rsid w:val="004513FA"/>
    <w:rsid w:val="00451767"/>
    <w:rsid w:val="004517BD"/>
    <w:rsid w:val="004518D4"/>
    <w:rsid w:val="0045191C"/>
    <w:rsid w:val="00451978"/>
    <w:rsid w:val="004519AD"/>
    <w:rsid w:val="004519F2"/>
    <w:rsid w:val="00451A22"/>
    <w:rsid w:val="00451ABA"/>
    <w:rsid w:val="00451C81"/>
    <w:rsid w:val="00451C8B"/>
    <w:rsid w:val="00451C99"/>
    <w:rsid w:val="00451D53"/>
    <w:rsid w:val="00451D67"/>
    <w:rsid w:val="00451E49"/>
    <w:rsid w:val="00451F07"/>
    <w:rsid w:val="00452075"/>
    <w:rsid w:val="00452079"/>
    <w:rsid w:val="00452188"/>
    <w:rsid w:val="004522D2"/>
    <w:rsid w:val="00452443"/>
    <w:rsid w:val="0045249E"/>
    <w:rsid w:val="004525A4"/>
    <w:rsid w:val="004525D0"/>
    <w:rsid w:val="00452785"/>
    <w:rsid w:val="004527DD"/>
    <w:rsid w:val="00452832"/>
    <w:rsid w:val="0045294B"/>
    <w:rsid w:val="004529B0"/>
    <w:rsid w:val="00452B88"/>
    <w:rsid w:val="00452C4F"/>
    <w:rsid w:val="00452D1E"/>
    <w:rsid w:val="00452D62"/>
    <w:rsid w:val="00452DDD"/>
    <w:rsid w:val="00452E95"/>
    <w:rsid w:val="00452FA7"/>
    <w:rsid w:val="00453010"/>
    <w:rsid w:val="0045301F"/>
    <w:rsid w:val="00453048"/>
    <w:rsid w:val="004530DF"/>
    <w:rsid w:val="0045310F"/>
    <w:rsid w:val="004531CA"/>
    <w:rsid w:val="004531F6"/>
    <w:rsid w:val="0045327A"/>
    <w:rsid w:val="004533D4"/>
    <w:rsid w:val="00453792"/>
    <w:rsid w:val="00453803"/>
    <w:rsid w:val="0045385F"/>
    <w:rsid w:val="00453867"/>
    <w:rsid w:val="00453938"/>
    <w:rsid w:val="00453DCF"/>
    <w:rsid w:val="00453E1A"/>
    <w:rsid w:val="00453F08"/>
    <w:rsid w:val="00453FF6"/>
    <w:rsid w:val="0045401E"/>
    <w:rsid w:val="00454092"/>
    <w:rsid w:val="004540C3"/>
    <w:rsid w:val="004540DA"/>
    <w:rsid w:val="0045410F"/>
    <w:rsid w:val="004541AF"/>
    <w:rsid w:val="00454326"/>
    <w:rsid w:val="00454379"/>
    <w:rsid w:val="004543A1"/>
    <w:rsid w:val="004544A1"/>
    <w:rsid w:val="00454620"/>
    <w:rsid w:val="0045468B"/>
    <w:rsid w:val="0045489A"/>
    <w:rsid w:val="004548EB"/>
    <w:rsid w:val="0045493F"/>
    <w:rsid w:val="00454AA8"/>
    <w:rsid w:val="00454B01"/>
    <w:rsid w:val="00454CAA"/>
    <w:rsid w:val="00454DB2"/>
    <w:rsid w:val="00454E06"/>
    <w:rsid w:val="00454F09"/>
    <w:rsid w:val="00454FE3"/>
    <w:rsid w:val="0045507D"/>
    <w:rsid w:val="0045509B"/>
    <w:rsid w:val="00455286"/>
    <w:rsid w:val="0045529F"/>
    <w:rsid w:val="004553BC"/>
    <w:rsid w:val="004553E8"/>
    <w:rsid w:val="004553FE"/>
    <w:rsid w:val="004554D4"/>
    <w:rsid w:val="004554F1"/>
    <w:rsid w:val="0045561A"/>
    <w:rsid w:val="004556BF"/>
    <w:rsid w:val="0045583D"/>
    <w:rsid w:val="00455B1B"/>
    <w:rsid w:val="00455BB7"/>
    <w:rsid w:val="00455D6C"/>
    <w:rsid w:val="00455E30"/>
    <w:rsid w:val="004561D5"/>
    <w:rsid w:val="00456232"/>
    <w:rsid w:val="0045626C"/>
    <w:rsid w:val="004565A2"/>
    <w:rsid w:val="004565D2"/>
    <w:rsid w:val="004566CC"/>
    <w:rsid w:val="004568BE"/>
    <w:rsid w:val="004569A4"/>
    <w:rsid w:val="00456AB0"/>
    <w:rsid w:val="00456ABC"/>
    <w:rsid w:val="00456C7B"/>
    <w:rsid w:val="00456E20"/>
    <w:rsid w:val="00456E89"/>
    <w:rsid w:val="00456FC7"/>
    <w:rsid w:val="004570BD"/>
    <w:rsid w:val="004570ED"/>
    <w:rsid w:val="004571AD"/>
    <w:rsid w:val="004571F0"/>
    <w:rsid w:val="00457288"/>
    <w:rsid w:val="004573DE"/>
    <w:rsid w:val="004574F4"/>
    <w:rsid w:val="0045756C"/>
    <w:rsid w:val="004575C1"/>
    <w:rsid w:val="004575E8"/>
    <w:rsid w:val="0045760A"/>
    <w:rsid w:val="004576A0"/>
    <w:rsid w:val="004576B2"/>
    <w:rsid w:val="0045771C"/>
    <w:rsid w:val="00457748"/>
    <w:rsid w:val="00457886"/>
    <w:rsid w:val="004578B2"/>
    <w:rsid w:val="004579A2"/>
    <w:rsid w:val="004579E8"/>
    <w:rsid w:val="00457A2A"/>
    <w:rsid w:val="00457AC2"/>
    <w:rsid w:val="00457AF2"/>
    <w:rsid w:val="00457BAC"/>
    <w:rsid w:val="00457E33"/>
    <w:rsid w:val="00457E7C"/>
    <w:rsid w:val="00457E93"/>
    <w:rsid w:val="00460063"/>
    <w:rsid w:val="00460165"/>
    <w:rsid w:val="004601A5"/>
    <w:rsid w:val="004602E2"/>
    <w:rsid w:val="0046032C"/>
    <w:rsid w:val="00460399"/>
    <w:rsid w:val="004603B0"/>
    <w:rsid w:val="0046049F"/>
    <w:rsid w:val="004604C0"/>
    <w:rsid w:val="00460580"/>
    <w:rsid w:val="00460623"/>
    <w:rsid w:val="00460665"/>
    <w:rsid w:val="004606C9"/>
    <w:rsid w:val="004607BA"/>
    <w:rsid w:val="004607E4"/>
    <w:rsid w:val="00460996"/>
    <w:rsid w:val="00460AA5"/>
    <w:rsid w:val="00460AE5"/>
    <w:rsid w:val="00460AED"/>
    <w:rsid w:val="00460B5E"/>
    <w:rsid w:val="00460C24"/>
    <w:rsid w:val="00460C91"/>
    <w:rsid w:val="00460D6D"/>
    <w:rsid w:val="00460E47"/>
    <w:rsid w:val="00461040"/>
    <w:rsid w:val="0046119F"/>
    <w:rsid w:val="004611B1"/>
    <w:rsid w:val="004611CC"/>
    <w:rsid w:val="00461362"/>
    <w:rsid w:val="0046157B"/>
    <w:rsid w:val="004615C8"/>
    <w:rsid w:val="004615E4"/>
    <w:rsid w:val="00461606"/>
    <w:rsid w:val="0046175A"/>
    <w:rsid w:val="0046186C"/>
    <w:rsid w:val="004619AB"/>
    <w:rsid w:val="00461B19"/>
    <w:rsid w:val="00461E6A"/>
    <w:rsid w:val="004620FA"/>
    <w:rsid w:val="004621CE"/>
    <w:rsid w:val="0046224A"/>
    <w:rsid w:val="00462317"/>
    <w:rsid w:val="00462385"/>
    <w:rsid w:val="00462405"/>
    <w:rsid w:val="00462467"/>
    <w:rsid w:val="004624D3"/>
    <w:rsid w:val="00462663"/>
    <w:rsid w:val="00462893"/>
    <w:rsid w:val="00462964"/>
    <w:rsid w:val="00462A9E"/>
    <w:rsid w:val="00462BD5"/>
    <w:rsid w:val="00462E77"/>
    <w:rsid w:val="00462E87"/>
    <w:rsid w:val="00462EE6"/>
    <w:rsid w:val="00462F22"/>
    <w:rsid w:val="00462F32"/>
    <w:rsid w:val="00462FD3"/>
    <w:rsid w:val="004630E4"/>
    <w:rsid w:val="00463117"/>
    <w:rsid w:val="0046320B"/>
    <w:rsid w:val="004632E3"/>
    <w:rsid w:val="00463323"/>
    <w:rsid w:val="004633C5"/>
    <w:rsid w:val="004634D2"/>
    <w:rsid w:val="0046364B"/>
    <w:rsid w:val="00463678"/>
    <w:rsid w:val="00463722"/>
    <w:rsid w:val="00463834"/>
    <w:rsid w:val="00463850"/>
    <w:rsid w:val="00463914"/>
    <w:rsid w:val="00463979"/>
    <w:rsid w:val="0046397E"/>
    <w:rsid w:val="00463991"/>
    <w:rsid w:val="00463BA5"/>
    <w:rsid w:val="00463C0E"/>
    <w:rsid w:val="00463CCC"/>
    <w:rsid w:val="00463D00"/>
    <w:rsid w:val="00463D1E"/>
    <w:rsid w:val="00463D5F"/>
    <w:rsid w:val="00463F5C"/>
    <w:rsid w:val="004640C3"/>
    <w:rsid w:val="004640FC"/>
    <w:rsid w:val="00464181"/>
    <w:rsid w:val="00464250"/>
    <w:rsid w:val="004644CD"/>
    <w:rsid w:val="00464502"/>
    <w:rsid w:val="00464548"/>
    <w:rsid w:val="00464590"/>
    <w:rsid w:val="004645E2"/>
    <w:rsid w:val="00464649"/>
    <w:rsid w:val="0046478B"/>
    <w:rsid w:val="0046483F"/>
    <w:rsid w:val="00464952"/>
    <w:rsid w:val="004649C2"/>
    <w:rsid w:val="00464A1C"/>
    <w:rsid w:val="00464A88"/>
    <w:rsid w:val="00464DE2"/>
    <w:rsid w:val="00464F3F"/>
    <w:rsid w:val="00464F47"/>
    <w:rsid w:val="00464F4E"/>
    <w:rsid w:val="00464F60"/>
    <w:rsid w:val="00464F9C"/>
    <w:rsid w:val="004650EF"/>
    <w:rsid w:val="00465115"/>
    <w:rsid w:val="0046511E"/>
    <w:rsid w:val="004651A0"/>
    <w:rsid w:val="004652FF"/>
    <w:rsid w:val="00465506"/>
    <w:rsid w:val="004655D3"/>
    <w:rsid w:val="004656FA"/>
    <w:rsid w:val="00465789"/>
    <w:rsid w:val="004659CE"/>
    <w:rsid w:val="00465A92"/>
    <w:rsid w:val="00465AFD"/>
    <w:rsid w:val="00465B1E"/>
    <w:rsid w:val="00465C4B"/>
    <w:rsid w:val="00465CFC"/>
    <w:rsid w:val="0046607B"/>
    <w:rsid w:val="00466360"/>
    <w:rsid w:val="00466462"/>
    <w:rsid w:val="00466525"/>
    <w:rsid w:val="0046655B"/>
    <w:rsid w:val="00466579"/>
    <w:rsid w:val="00466597"/>
    <w:rsid w:val="004665D1"/>
    <w:rsid w:val="004665D4"/>
    <w:rsid w:val="004666AA"/>
    <w:rsid w:val="00466721"/>
    <w:rsid w:val="00466817"/>
    <w:rsid w:val="0046696D"/>
    <w:rsid w:val="00466B1C"/>
    <w:rsid w:val="00466B8F"/>
    <w:rsid w:val="00466BF7"/>
    <w:rsid w:val="00466C3A"/>
    <w:rsid w:val="00466C73"/>
    <w:rsid w:val="00466D1B"/>
    <w:rsid w:val="00466E7A"/>
    <w:rsid w:val="004670B3"/>
    <w:rsid w:val="004670BF"/>
    <w:rsid w:val="00467241"/>
    <w:rsid w:val="0046727D"/>
    <w:rsid w:val="00467300"/>
    <w:rsid w:val="0046755F"/>
    <w:rsid w:val="004676E6"/>
    <w:rsid w:val="004678FB"/>
    <w:rsid w:val="0046790E"/>
    <w:rsid w:val="00467910"/>
    <w:rsid w:val="0046793C"/>
    <w:rsid w:val="004679FE"/>
    <w:rsid w:val="00467AE5"/>
    <w:rsid w:val="00467B3D"/>
    <w:rsid w:val="00467C54"/>
    <w:rsid w:val="00467CB2"/>
    <w:rsid w:val="00467D85"/>
    <w:rsid w:val="00467E51"/>
    <w:rsid w:val="00467F83"/>
    <w:rsid w:val="00470014"/>
    <w:rsid w:val="0047009F"/>
    <w:rsid w:val="004702AF"/>
    <w:rsid w:val="004703BB"/>
    <w:rsid w:val="004703FD"/>
    <w:rsid w:val="004704B9"/>
    <w:rsid w:val="004704C7"/>
    <w:rsid w:val="004704D8"/>
    <w:rsid w:val="0047060E"/>
    <w:rsid w:val="00470665"/>
    <w:rsid w:val="004708E2"/>
    <w:rsid w:val="00470A83"/>
    <w:rsid w:val="00470C53"/>
    <w:rsid w:val="00470D3F"/>
    <w:rsid w:val="0047113D"/>
    <w:rsid w:val="00471474"/>
    <w:rsid w:val="00471482"/>
    <w:rsid w:val="004714F8"/>
    <w:rsid w:val="00471520"/>
    <w:rsid w:val="004717CC"/>
    <w:rsid w:val="00471907"/>
    <w:rsid w:val="00471C4B"/>
    <w:rsid w:val="00471D79"/>
    <w:rsid w:val="00471DD5"/>
    <w:rsid w:val="00471E65"/>
    <w:rsid w:val="00471EB3"/>
    <w:rsid w:val="00471EB7"/>
    <w:rsid w:val="00471EC6"/>
    <w:rsid w:val="00471F18"/>
    <w:rsid w:val="00471F3B"/>
    <w:rsid w:val="00471F96"/>
    <w:rsid w:val="0047274E"/>
    <w:rsid w:val="004727AC"/>
    <w:rsid w:val="00472ADA"/>
    <w:rsid w:val="00472B82"/>
    <w:rsid w:val="00472C8F"/>
    <w:rsid w:val="00472E04"/>
    <w:rsid w:val="00472EAB"/>
    <w:rsid w:val="00472FF2"/>
    <w:rsid w:val="0047300E"/>
    <w:rsid w:val="0047309D"/>
    <w:rsid w:val="00473148"/>
    <w:rsid w:val="0047341C"/>
    <w:rsid w:val="00473525"/>
    <w:rsid w:val="004735F5"/>
    <w:rsid w:val="0047361B"/>
    <w:rsid w:val="0047362B"/>
    <w:rsid w:val="00473711"/>
    <w:rsid w:val="00473911"/>
    <w:rsid w:val="004739B1"/>
    <w:rsid w:val="004739E7"/>
    <w:rsid w:val="00473B82"/>
    <w:rsid w:val="00473BB6"/>
    <w:rsid w:val="00473CC0"/>
    <w:rsid w:val="00473D6D"/>
    <w:rsid w:val="00473E3C"/>
    <w:rsid w:val="00473EBA"/>
    <w:rsid w:val="00473F0C"/>
    <w:rsid w:val="00473FA1"/>
    <w:rsid w:val="00473FDE"/>
    <w:rsid w:val="00474020"/>
    <w:rsid w:val="0047409F"/>
    <w:rsid w:val="00474121"/>
    <w:rsid w:val="004742DD"/>
    <w:rsid w:val="004743B7"/>
    <w:rsid w:val="004743BC"/>
    <w:rsid w:val="004743D3"/>
    <w:rsid w:val="00474401"/>
    <w:rsid w:val="0047452A"/>
    <w:rsid w:val="00474540"/>
    <w:rsid w:val="004745EB"/>
    <w:rsid w:val="00474993"/>
    <w:rsid w:val="004749A6"/>
    <w:rsid w:val="004749E7"/>
    <w:rsid w:val="004749FC"/>
    <w:rsid w:val="00474A49"/>
    <w:rsid w:val="00474B98"/>
    <w:rsid w:val="00474BD7"/>
    <w:rsid w:val="00474CD2"/>
    <w:rsid w:val="00474D24"/>
    <w:rsid w:val="00474D93"/>
    <w:rsid w:val="00474F51"/>
    <w:rsid w:val="00474FCA"/>
    <w:rsid w:val="00475011"/>
    <w:rsid w:val="0047509F"/>
    <w:rsid w:val="0047532A"/>
    <w:rsid w:val="004753B6"/>
    <w:rsid w:val="004753E2"/>
    <w:rsid w:val="004754AF"/>
    <w:rsid w:val="004755B7"/>
    <w:rsid w:val="004756BE"/>
    <w:rsid w:val="00475753"/>
    <w:rsid w:val="00475A65"/>
    <w:rsid w:val="00475ABC"/>
    <w:rsid w:val="00475C76"/>
    <w:rsid w:val="00475CBD"/>
    <w:rsid w:val="00475D05"/>
    <w:rsid w:val="00475E58"/>
    <w:rsid w:val="00475FF2"/>
    <w:rsid w:val="0047617C"/>
    <w:rsid w:val="00476183"/>
    <w:rsid w:val="004761B4"/>
    <w:rsid w:val="004761D9"/>
    <w:rsid w:val="00476277"/>
    <w:rsid w:val="0047630E"/>
    <w:rsid w:val="004763B4"/>
    <w:rsid w:val="004766C5"/>
    <w:rsid w:val="0047686F"/>
    <w:rsid w:val="00476884"/>
    <w:rsid w:val="004768B7"/>
    <w:rsid w:val="00476923"/>
    <w:rsid w:val="0047697B"/>
    <w:rsid w:val="00476A03"/>
    <w:rsid w:val="00476B4A"/>
    <w:rsid w:val="00476C6B"/>
    <w:rsid w:val="00476C79"/>
    <w:rsid w:val="00476CBF"/>
    <w:rsid w:val="00476D89"/>
    <w:rsid w:val="00476D9A"/>
    <w:rsid w:val="00476E50"/>
    <w:rsid w:val="00476E8F"/>
    <w:rsid w:val="00476F9E"/>
    <w:rsid w:val="0047704F"/>
    <w:rsid w:val="00477169"/>
    <w:rsid w:val="004771EA"/>
    <w:rsid w:val="00477203"/>
    <w:rsid w:val="004772F7"/>
    <w:rsid w:val="00477397"/>
    <w:rsid w:val="004774BB"/>
    <w:rsid w:val="00477501"/>
    <w:rsid w:val="00477537"/>
    <w:rsid w:val="0047769E"/>
    <w:rsid w:val="00477971"/>
    <w:rsid w:val="004779BD"/>
    <w:rsid w:val="00477A2C"/>
    <w:rsid w:val="00477B48"/>
    <w:rsid w:val="00477CD6"/>
    <w:rsid w:val="00477E36"/>
    <w:rsid w:val="00477F26"/>
    <w:rsid w:val="00477F75"/>
    <w:rsid w:val="004800C6"/>
    <w:rsid w:val="0048024E"/>
    <w:rsid w:val="00480324"/>
    <w:rsid w:val="004803B2"/>
    <w:rsid w:val="004805DA"/>
    <w:rsid w:val="004806B5"/>
    <w:rsid w:val="004808AF"/>
    <w:rsid w:val="00480A8E"/>
    <w:rsid w:val="00480AA9"/>
    <w:rsid w:val="00480BEA"/>
    <w:rsid w:val="00480D13"/>
    <w:rsid w:val="00480ECA"/>
    <w:rsid w:val="00480F01"/>
    <w:rsid w:val="00480FFE"/>
    <w:rsid w:val="0048105E"/>
    <w:rsid w:val="00481092"/>
    <w:rsid w:val="004812EB"/>
    <w:rsid w:val="0048159B"/>
    <w:rsid w:val="00481610"/>
    <w:rsid w:val="00481738"/>
    <w:rsid w:val="004817DF"/>
    <w:rsid w:val="004818B2"/>
    <w:rsid w:val="00481908"/>
    <w:rsid w:val="00481915"/>
    <w:rsid w:val="00481963"/>
    <w:rsid w:val="00481A40"/>
    <w:rsid w:val="00481AF5"/>
    <w:rsid w:val="00481B51"/>
    <w:rsid w:val="00481CC9"/>
    <w:rsid w:val="00481CDB"/>
    <w:rsid w:val="00481CEE"/>
    <w:rsid w:val="00481DC5"/>
    <w:rsid w:val="00481DC6"/>
    <w:rsid w:val="00481E51"/>
    <w:rsid w:val="00481EDD"/>
    <w:rsid w:val="00481FE3"/>
    <w:rsid w:val="00481FF3"/>
    <w:rsid w:val="00482092"/>
    <w:rsid w:val="0048214F"/>
    <w:rsid w:val="004823F8"/>
    <w:rsid w:val="004824DC"/>
    <w:rsid w:val="004825FF"/>
    <w:rsid w:val="0048274F"/>
    <w:rsid w:val="0048275B"/>
    <w:rsid w:val="004828D8"/>
    <w:rsid w:val="00482A09"/>
    <w:rsid w:val="00482A25"/>
    <w:rsid w:val="00482A36"/>
    <w:rsid w:val="00482BBD"/>
    <w:rsid w:val="00482BE2"/>
    <w:rsid w:val="00482DB8"/>
    <w:rsid w:val="00482F48"/>
    <w:rsid w:val="004831D0"/>
    <w:rsid w:val="004832E8"/>
    <w:rsid w:val="004833A2"/>
    <w:rsid w:val="004835C0"/>
    <w:rsid w:val="00483750"/>
    <w:rsid w:val="004837E9"/>
    <w:rsid w:val="00483A92"/>
    <w:rsid w:val="00483ABB"/>
    <w:rsid w:val="00483B4F"/>
    <w:rsid w:val="00483B55"/>
    <w:rsid w:val="00483BA0"/>
    <w:rsid w:val="00483C79"/>
    <w:rsid w:val="00483D14"/>
    <w:rsid w:val="00483DA6"/>
    <w:rsid w:val="00483F61"/>
    <w:rsid w:val="0048420B"/>
    <w:rsid w:val="00484248"/>
    <w:rsid w:val="004844B9"/>
    <w:rsid w:val="004845CB"/>
    <w:rsid w:val="004845F7"/>
    <w:rsid w:val="00484678"/>
    <w:rsid w:val="0048471C"/>
    <w:rsid w:val="004847A9"/>
    <w:rsid w:val="004847CB"/>
    <w:rsid w:val="00484863"/>
    <w:rsid w:val="00484909"/>
    <w:rsid w:val="00484A81"/>
    <w:rsid w:val="00484AA0"/>
    <w:rsid w:val="00484ADA"/>
    <w:rsid w:val="00484B6D"/>
    <w:rsid w:val="00484C00"/>
    <w:rsid w:val="00484C2C"/>
    <w:rsid w:val="00484C8B"/>
    <w:rsid w:val="00484C9E"/>
    <w:rsid w:val="00484CF3"/>
    <w:rsid w:val="00484DA1"/>
    <w:rsid w:val="00484F70"/>
    <w:rsid w:val="00485082"/>
    <w:rsid w:val="0048509B"/>
    <w:rsid w:val="004850F2"/>
    <w:rsid w:val="0048512F"/>
    <w:rsid w:val="00485206"/>
    <w:rsid w:val="00485308"/>
    <w:rsid w:val="00485349"/>
    <w:rsid w:val="00485367"/>
    <w:rsid w:val="004855F9"/>
    <w:rsid w:val="00485747"/>
    <w:rsid w:val="0048580A"/>
    <w:rsid w:val="00485847"/>
    <w:rsid w:val="00485863"/>
    <w:rsid w:val="00485889"/>
    <w:rsid w:val="00485943"/>
    <w:rsid w:val="00485977"/>
    <w:rsid w:val="0048597A"/>
    <w:rsid w:val="00485AA3"/>
    <w:rsid w:val="00485B95"/>
    <w:rsid w:val="00485D3B"/>
    <w:rsid w:val="00485D8E"/>
    <w:rsid w:val="00485DD1"/>
    <w:rsid w:val="00485E22"/>
    <w:rsid w:val="00485EDE"/>
    <w:rsid w:val="00485F58"/>
    <w:rsid w:val="00486058"/>
    <w:rsid w:val="004864E2"/>
    <w:rsid w:val="004865AB"/>
    <w:rsid w:val="00486724"/>
    <w:rsid w:val="004867A4"/>
    <w:rsid w:val="004868AE"/>
    <w:rsid w:val="00486A2E"/>
    <w:rsid w:val="00486B19"/>
    <w:rsid w:val="00486BA2"/>
    <w:rsid w:val="00486BF3"/>
    <w:rsid w:val="00486C51"/>
    <w:rsid w:val="00486C59"/>
    <w:rsid w:val="00486D44"/>
    <w:rsid w:val="00486DFE"/>
    <w:rsid w:val="00486E84"/>
    <w:rsid w:val="0048709A"/>
    <w:rsid w:val="004871FC"/>
    <w:rsid w:val="00487262"/>
    <w:rsid w:val="00487303"/>
    <w:rsid w:val="0048730A"/>
    <w:rsid w:val="00487359"/>
    <w:rsid w:val="0048751E"/>
    <w:rsid w:val="004875B0"/>
    <w:rsid w:val="00487695"/>
    <w:rsid w:val="004876EB"/>
    <w:rsid w:val="004876F8"/>
    <w:rsid w:val="004877A4"/>
    <w:rsid w:val="0048780D"/>
    <w:rsid w:val="004878EB"/>
    <w:rsid w:val="00487BBA"/>
    <w:rsid w:val="00487BFF"/>
    <w:rsid w:val="00487D1B"/>
    <w:rsid w:val="00487F9F"/>
    <w:rsid w:val="0049008B"/>
    <w:rsid w:val="00490215"/>
    <w:rsid w:val="0049084E"/>
    <w:rsid w:val="00490857"/>
    <w:rsid w:val="0049086F"/>
    <w:rsid w:val="004908D3"/>
    <w:rsid w:val="00490923"/>
    <w:rsid w:val="00490B12"/>
    <w:rsid w:val="00490B2B"/>
    <w:rsid w:val="00490D13"/>
    <w:rsid w:val="00490D2E"/>
    <w:rsid w:val="00490DEC"/>
    <w:rsid w:val="00490DFE"/>
    <w:rsid w:val="00490E32"/>
    <w:rsid w:val="00490E73"/>
    <w:rsid w:val="00490F80"/>
    <w:rsid w:val="00490FFA"/>
    <w:rsid w:val="00491039"/>
    <w:rsid w:val="004910C9"/>
    <w:rsid w:val="004911AE"/>
    <w:rsid w:val="00491216"/>
    <w:rsid w:val="0049136C"/>
    <w:rsid w:val="00491404"/>
    <w:rsid w:val="004914B8"/>
    <w:rsid w:val="0049152C"/>
    <w:rsid w:val="0049153A"/>
    <w:rsid w:val="00491645"/>
    <w:rsid w:val="004917EB"/>
    <w:rsid w:val="00491829"/>
    <w:rsid w:val="00491892"/>
    <w:rsid w:val="004918E0"/>
    <w:rsid w:val="00491CC1"/>
    <w:rsid w:val="00491D65"/>
    <w:rsid w:val="00491E75"/>
    <w:rsid w:val="00491EDD"/>
    <w:rsid w:val="00491F83"/>
    <w:rsid w:val="00491FCF"/>
    <w:rsid w:val="00492080"/>
    <w:rsid w:val="00492083"/>
    <w:rsid w:val="004920E7"/>
    <w:rsid w:val="0049217E"/>
    <w:rsid w:val="0049231E"/>
    <w:rsid w:val="004924FB"/>
    <w:rsid w:val="00492720"/>
    <w:rsid w:val="00492772"/>
    <w:rsid w:val="00492781"/>
    <w:rsid w:val="0049288D"/>
    <w:rsid w:val="00492957"/>
    <w:rsid w:val="004929F6"/>
    <w:rsid w:val="00492A21"/>
    <w:rsid w:val="00492B1B"/>
    <w:rsid w:val="00492B84"/>
    <w:rsid w:val="00492D44"/>
    <w:rsid w:val="00492DDE"/>
    <w:rsid w:val="00492EA9"/>
    <w:rsid w:val="00492FFE"/>
    <w:rsid w:val="00493177"/>
    <w:rsid w:val="00493191"/>
    <w:rsid w:val="00493245"/>
    <w:rsid w:val="00493384"/>
    <w:rsid w:val="00493637"/>
    <w:rsid w:val="004938F7"/>
    <w:rsid w:val="00493968"/>
    <w:rsid w:val="00493A71"/>
    <w:rsid w:val="00493C1F"/>
    <w:rsid w:val="00494136"/>
    <w:rsid w:val="004942B0"/>
    <w:rsid w:val="004942E6"/>
    <w:rsid w:val="00494366"/>
    <w:rsid w:val="00494446"/>
    <w:rsid w:val="004946A0"/>
    <w:rsid w:val="0049481B"/>
    <w:rsid w:val="0049481C"/>
    <w:rsid w:val="004948E6"/>
    <w:rsid w:val="0049497C"/>
    <w:rsid w:val="00494A97"/>
    <w:rsid w:val="00494BE6"/>
    <w:rsid w:val="00494C99"/>
    <w:rsid w:val="00494CA4"/>
    <w:rsid w:val="00494DE8"/>
    <w:rsid w:val="00494E19"/>
    <w:rsid w:val="00494EB1"/>
    <w:rsid w:val="00494F15"/>
    <w:rsid w:val="00495088"/>
    <w:rsid w:val="00495192"/>
    <w:rsid w:val="00495203"/>
    <w:rsid w:val="0049528D"/>
    <w:rsid w:val="00495392"/>
    <w:rsid w:val="0049542D"/>
    <w:rsid w:val="0049569D"/>
    <w:rsid w:val="004956A1"/>
    <w:rsid w:val="004956D7"/>
    <w:rsid w:val="00495710"/>
    <w:rsid w:val="00495763"/>
    <w:rsid w:val="00495800"/>
    <w:rsid w:val="0049582F"/>
    <w:rsid w:val="00495BAC"/>
    <w:rsid w:val="00495BE3"/>
    <w:rsid w:val="00495CA4"/>
    <w:rsid w:val="00495CD7"/>
    <w:rsid w:val="00495DA3"/>
    <w:rsid w:val="00495F97"/>
    <w:rsid w:val="00495FD4"/>
    <w:rsid w:val="00495FDF"/>
    <w:rsid w:val="00496017"/>
    <w:rsid w:val="00496127"/>
    <w:rsid w:val="004961A5"/>
    <w:rsid w:val="004961FD"/>
    <w:rsid w:val="00496222"/>
    <w:rsid w:val="00496289"/>
    <w:rsid w:val="00496302"/>
    <w:rsid w:val="0049647A"/>
    <w:rsid w:val="004964CE"/>
    <w:rsid w:val="00496506"/>
    <w:rsid w:val="004966FB"/>
    <w:rsid w:val="00496748"/>
    <w:rsid w:val="0049680D"/>
    <w:rsid w:val="004968F2"/>
    <w:rsid w:val="00496907"/>
    <w:rsid w:val="004969DB"/>
    <w:rsid w:val="00496C9F"/>
    <w:rsid w:val="00496CA7"/>
    <w:rsid w:val="00496F6A"/>
    <w:rsid w:val="004971FB"/>
    <w:rsid w:val="0049726B"/>
    <w:rsid w:val="0049733C"/>
    <w:rsid w:val="00497359"/>
    <w:rsid w:val="00497378"/>
    <w:rsid w:val="00497428"/>
    <w:rsid w:val="0049754F"/>
    <w:rsid w:val="0049755B"/>
    <w:rsid w:val="00497615"/>
    <w:rsid w:val="004976AD"/>
    <w:rsid w:val="004976E2"/>
    <w:rsid w:val="0049784D"/>
    <w:rsid w:val="004978F5"/>
    <w:rsid w:val="0049792C"/>
    <w:rsid w:val="004979FF"/>
    <w:rsid w:val="00497A7F"/>
    <w:rsid w:val="00497A97"/>
    <w:rsid w:val="00497B0E"/>
    <w:rsid w:val="00497B5F"/>
    <w:rsid w:val="00497B6F"/>
    <w:rsid w:val="00497CDA"/>
    <w:rsid w:val="00497E9C"/>
    <w:rsid w:val="00497FA2"/>
    <w:rsid w:val="004A0104"/>
    <w:rsid w:val="004A03C8"/>
    <w:rsid w:val="004A03EC"/>
    <w:rsid w:val="004A0439"/>
    <w:rsid w:val="004A04E9"/>
    <w:rsid w:val="004A0594"/>
    <w:rsid w:val="004A05AA"/>
    <w:rsid w:val="004A0730"/>
    <w:rsid w:val="004A07CB"/>
    <w:rsid w:val="004A0820"/>
    <w:rsid w:val="004A0AB1"/>
    <w:rsid w:val="004A0BF9"/>
    <w:rsid w:val="004A0E0D"/>
    <w:rsid w:val="004A0E4C"/>
    <w:rsid w:val="004A0EE6"/>
    <w:rsid w:val="004A0F98"/>
    <w:rsid w:val="004A0FE8"/>
    <w:rsid w:val="004A1072"/>
    <w:rsid w:val="004A10E8"/>
    <w:rsid w:val="004A1411"/>
    <w:rsid w:val="004A14F2"/>
    <w:rsid w:val="004A164B"/>
    <w:rsid w:val="004A16DF"/>
    <w:rsid w:val="004A174D"/>
    <w:rsid w:val="004A1785"/>
    <w:rsid w:val="004A182B"/>
    <w:rsid w:val="004A18E1"/>
    <w:rsid w:val="004A192C"/>
    <w:rsid w:val="004A1A38"/>
    <w:rsid w:val="004A1B09"/>
    <w:rsid w:val="004A1BBD"/>
    <w:rsid w:val="004A1C3E"/>
    <w:rsid w:val="004A1D59"/>
    <w:rsid w:val="004A1E2A"/>
    <w:rsid w:val="004A1EBE"/>
    <w:rsid w:val="004A1EC7"/>
    <w:rsid w:val="004A1EE8"/>
    <w:rsid w:val="004A1EF0"/>
    <w:rsid w:val="004A201E"/>
    <w:rsid w:val="004A20C3"/>
    <w:rsid w:val="004A219A"/>
    <w:rsid w:val="004A2244"/>
    <w:rsid w:val="004A22B9"/>
    <w:rsid w:val="004A23B7"/>
    <w:rsid w:val="004A23EE"/>
    <w:rsid w:val="004A2819"/>
    <w:rsid w:val="004A285A"/>
    <w:rsid w:val="004A28B8"/>
    <w:rsid w:val="004A28EF"/>
    <w:rsid w:val="004A3048"/>
    <w:rsid w:val="004A3151"/>
    <w:rsid w:val="004A31D5"/>
    <w:rsid w:val="004A3393"/>
    <w:rsid w:val="004A33B3"/>
    <w:rsid w:val="004A340C"/>
    <w:rsid w:val="004A34AD"/>
    <w:rsid w:val="004A3582"/>
    <w:rsid w:val="004A371D"/>
    <w:rsid w:val="004A372F"/>
    <w:rsid w:val="004A38FC"/>
    <w:rsid w:val="004A3910"/>
    <w:rsid w:val="004A3A03"/>
    <w:rsid w:val="004A3BA5"/>
    <w:rsid w:val="004A3BB5"/>
    <w:rsid w:val="004A3C98"/>
    <w:rsid w:val="004A3D06"/>
    <w:rsid w:val="004A3DB2"/>
    <w:rsid w:val="004A4005"/>
    <w:rsid w:val="004A4064"/>
    <w:rsid w:val="004A4343"/>
    <w:rsid w:val="004A44A8"/>
    <w:rsid w:val="004A452F"/>
    <w:rsid w:val="004A456D"/>
    <w:rsid w:val="004A46D2"/>
    <w:rsid w:val="004A4C05"/>
    <w:rsid w:val="004A5001"/>
    <w:rsid w:val="004A5168"/>
    <w:rsid w:val="004A5170"/>
    <w:rsid w:val="004A51CA"/>
    <w:rsid w:val="004A523E"/>
    <w:rsid w:val="004A531A"/>
    <w:rsid w:val="004A53B5"/>
    <w:rsid w:val="004A57D7"/>
    <w:rsid w:val="004A5801"/>
    <w:rsid w:val="004A58DA"/>
    <w:rsid w:val="004A58DD"/>
    <w:rsid w:val="004A5949"/>
    <w:rsid w:val="004A5989"/>
    <w:rsid w:val="004A5A0E"/>
    <w:rsid w:val="004A5A95"/>
    <w:rsid w:val="004A5AFE"/>
    <w:rsid w:val="004A5C46"/>
    <w:rsid w:val="004A5C7A"/>
    <w:rsid w:val="004A5CDC"/>
    <w:rsid w:val="004A5D14"/>
    <w:rsid w:val="004A5D81"/>
    <w:rsid w:val="004A5D97"/>
    <w:rsid w:val="004A5DE5"/>
    <w:rsid w:val="004A5E44"/>
    <w:rsid w:val="004A5E8A"/>
    <w:rsid w:val="004A5FB7"/>
    <w:rsid w:val="004A605D"/>
    <w:rsid w:val="004A61BC"/>
    <w:rsid w:val="004A6294"/>
    <w:rsid w:val="004A62DC"/>
    <w:rsid w:val="004A6365"/>
    <w:rsid w:val="004A63FE"/>
    <w:rsid w:val="004A6409"/>
    <w:rsid w:val="004A6438"/>
    <w:rsid w:val="004A66AB"/>
    <w:rsid w:val="004A66B3"/>
    <w:rsid w:val="004A68DA"/>
    <w:rsid w:val="004A6976"/>
    <w:rsid w:val="004A6BA8"/>
    <w:rsid w:val="004A6D48"/>
    <w:rsid w:val="004A6F34"/>
    <w:rsid w:val="004A6FD1"/>
    <w:rsid w:val="004A7069"/>
    <w:rsid w:val="004A72B7"/>
    <w:rsid w:val="004A74B8"/>
    <w:rsid w:val="004A74DE"/>
    <w:rsid w:val="004A767B"/>
    <w:rsid w:val="004A78DF"/>
    <w:rsid w:val="004A7A37"/>
    <w:rsid w:val="004A7BFA"/>
    <w:rsid w:val="004A7C41"/>
    <w:rsid w:val="004A7C48"/>
    <w:rsid w:val="004A7CCA"/>
    <w:rsid w:val="004A7D69"/>
    <w:rsid w:val="004A7DEB"/>
    <w:rsid w:val="004A7F41"/>
    <w:rsid w:val="004A7F60"/>
    <w:rsid w:val="004A7FC7"/>
    <w:rsid w:val="004B00A2"/>
    <w:rsid w:val="004B0255"/>
    <w:rsid w:val="004B02AA"/>
    <w:rsid w:val="004B040C"/>
    <w:rsid w:val="004B05C0"/>
    <w:rsid w:val="004B05CA"/>
    <w:rsid w:val="004B07CA"/>
    <w:rsid w:val="004B0A18"/>
    <w:rsid w:val="004B0C50"/>
    <w:rsid w:val="004B0E1D"/>
    <w:rsid w:val="004B0FAD"/>
    <w:rsid w:val="004B1090"/>
    <w:rsid w:val="004B120D"/>
    <w:rsid w:val="004B126E"/>
    <w:rsid w:val="004B1397"/>
    <w:rsid w:val="004B1595"/>
    <w:rsid w:val="004B15AB"/>
    <w:rsid w:val="004B15AF"/>
    <w:rsid w:val="004B1605"/>
    <w:rsid w:val="004B1767"/>
    <w:rsid w:val="004B1966"/>
    <w:rsid w:val="004B19AC"/>
    <w:rsid w:val="004B1A47"/>
    <w:rsid w:val="004B1B42"/>
    <w:rsid w:val="004B1CD6"/>
    <w:rsid w:val="004B1D6C"/>
    <w:rsid w:val="004B1E39"/>
    <w:rsid w:val="004B1F98"/>
    <w:rsid w:val="004B200E"/>
    <w:rsid w:val="004B2167"/>
    <w:rsid w:val="004B2186"/>
    <w:rsid w:val="004B220C"/>
    <w:rsid w:val="004B2324"/>
    <w:rsid w:val="004B23F4"/>
    <w:rsid w:val="004B2531"/>
    <w:rsid w:val="004B2592"/>
    <w:rsid w:val="004B259A"/>
    <w:rsid w:val="004B2736"/>
    <w:rsid w:val="004B2817"/>
    <w:rsid w:val="004B28A4"/>
    <w:rsid w:val="004B28B5"/>
    <w:rsid w:val="004B299D"/>
    <w:rsid w:val="004B2A4B"/>
    <w:rsid w:val="004B2C26"/>
    <w:rsid w:val="004B2CD8"/>
    <w:rsid w:val="004B2D32"/>
    <w:rsid w:val="004B2D3D"/>
    <w:rsid w:val="004B2DBE"/>
    <w:rsid w:val="004B2FEF"/>
    <w:rsid w:val="004B30D5"/>
    <w:rsid w:val="004B30FE"/>
    <w:rsid w:val="004B32D9"/>
    <w:rsid w:val="004B355B"/>
    <w:rsid w:val="004B360D"/>
    <w:rsid w:val="004B384E"/>
    <w:rsid w:val="004B3A35"/>
    <w:rsid w:val="004B3AEA"/>
    <w:rsid w:val="004B3B7A"/>
    <w:rsid w:val="004B3C96"/>
    <w:rsid w:val="004B3CFC"/>
    <w:rsid w:val="004B3D87"/>
    <w:rsid w:val="004B3FCC"/>
    <w:rsid w:val="004B407E"/>
    <w:rsid w:val="004B40E2"/>
    <w:rsid w:val="004B4180"/>
    <w:rsid w:val="004B4274"/>
    <w:rsid w:val="004B42B7"/>
    <w:rsid w:val="004B43DE"/>
    <w:rsid w:val="004B4538"/>
    <w:rsid w:val="004B45D9"/>
    <w:rsid w:val="004B464F"/>
    <w:rsid w:val="004B4863"/>
    <w:rsid w:val="004B4950"/>
    <w:rsid w:val="004B49C1"/>
    <w:rsid w:val="004B4A79"/>
    <w:rsid w:val="004B4B1D"/>
    <w:rsid w:val="004B4BF3"/>
    <w:rsid w:val="004B4C56"/>
    <w:rsid w:val="004B4C5A"/>
    <w:rsid w:val="004B4CB7"/>
    <w:rsid w:val="004B4E41"/>
    <w:rsid w:val="004B4F53"/>
    <w:rsid w:val="004B4FB7"/>
    <w:rsid w:val="004B5018"/>
    <w:rsid w:val="004B5051"/>
    <w:rsid w:val="004B543F"/>
    <w:rsid w:val="004B5448"/>
    <w:rsid w:val="004B556F"/>
    <w:rsid w:val="004B55A7"/>
    <w:rsid w:val="004B562A"/>
    <w:rsid w:val="004B577F"/>
    <w:rsid w:val="004B5825"/>
    <w:rsid w:val="004B59A5"/>
    <w:rsid w:val="004B59C2"/>
    <w:rsid w:val="004B59CC"/>
    <w:rsid w:val="004B5A90"/>
    <w:rsid w:val="004B5BC7"/>
    <w:rsid w:val="004B5BDE"/>
    <w:rsid w:val="004B5CBA"/>
    <w:rsid w:val="004B5D04"/>
    <w:rsid w:val="004B5D0A"/>
    <w:rsid w:val="004B5DC0"/>
    <w:rsid w:val="004B5EB3"/>
    <w:rsid w:val="004B5FA8"/>
    <w:rsid w:val="004B60B8"/>
    <w:rsid w:val="004B6196"/>
    <w:rsid w:val="004B61D6"/>
    <w:rsid w:val="004B62A9"/>
    <w:rsid w:val="004B648A"/>
    <w:rsid w:val="004B64D9"/>
    <w:rsid w:val="004B65EB"/>
    <w:rsid w:val="004B6894"/>
    <w:rsid w:val="004B691C"/>
    <w:rsid w:val="004B697A"/>
    <w:rsid w:val="004B6A81"/>
    <w:rsid w:val="004B6B53"/>
    <w:rsid w:val="004B6B95"/>
    <w:rsid w:val="004B6D4C"/>
    <w:rsid w:val="004B6DEF"/>
    <w:rsid w:val="004B6DF7"/>
    <w:rsid w:val="004B6E50"/>
    <w:rsid w:val="004B70B6"/>
    <w:rsid w:val="004B71F6"/>
    <w:rsid w:val="004B72CA"/>
    <w:rsid w:val="004B7394"/>
    <w:rsid w:val="004B73BE"/>
    <w:rsid w:val="004B74AA"/>
    <w:rsid w:val="004B7535"/>
    <w:rsid w:val="004B7617"/>
    <w:rsid w:val="004B7632"/>
    <w:rsid w:val="004B7A05"/>
    <w:rsid w:val="004B7E37"/>
    <w:rsid w:val="004B7EEB"/>
    <w:rsid w:val="004B7F1C"/>
    <w:rsid w:val="004B7FA1"/>
    <w:rsid w:val="004C0016"/>
    <w:rsid w:val="004C00BD"/>
    <w:rsid w:val="004C0120"/>
    <w:rsid w:val="004C0137"/>
    <w:rsid w:val="004C0284"/>
    <w:rsid w:val="004C03AC"/>
    <w:rsid w:val="004C0475"/>
    <w:rsid w:val="004C04BF"/>
    <w:rsid w:val="004C05FA"/>
    <w:rsid w:val="004C07D4"/>
    <w:rsid w:val="004C0822"/>
    <w:rsid w:val="004C08A5"/>
    <w:rsid w:val="004C08D4"/>
    <w:rsid w:val="004C09C5"/>
    <w:rsid w:val="004C0A6A"/>
    <w:rsid w:val="004C0A76"/>
    <w:rsid w:val="004C0AC2"/>
    <w:rsid w:val="004C0B25"/>
    <w:rsid w:val="004C0B55"/>
    <w:rsid w:val="004C0BB3"/>
    <w:rsid w:val="004C0BFD"/>
    <w:rsid w:val="004C0BFE"/>
    <w:rsid w:val="004C0C01"/>
    <w:rsid w:val="004C0D15"/>
    <w:rsid w:val="004C0D53"/>
    <w:rsid w:val="004C0E06"/>
    <w:rsid w:val="004C0E07"/>
    <w:rsid w:val="004C0E89"/>
    <w:rsid w:val="004C0FC4"/>
    <w:rsid w:val="004C1045"/>
    <w:rsid w:val="004C1106"/>
    <w:rsid w:val="004C112F"/>
    <w:rsid w:val="004C1197"/>
    <w:rsid w:val="004C1260"/>
    <w:rsid w:val="004C131F"/>
    <w:rsid w:val="004C14A9"/>
    <w:rsid w:val="004C163F"/>
    <w:rsid w:val="004C1952"/>
    <w:rsid w:val="004C195B"/>
    <w:rsid w:val="004C1B79"/>
    <w:rsid w:val="004C1BEC"/>
    <w:rsid w:val="004C1C6F"/>
    <w:rsid w:val="004C1CB8"/>
    <w:rsid w:val="004C1EF4"/>
    <w:rsid w:val="004C1EF5"/>
    <w:rsid w:val="004C1F49"/>
    <w:rsid w:val="004C20C3"/>
    <w:rsid w:val="004C2254"/>
    <w:rsid w:val="004C226F"/>
    <w:rsid w:val="004C2319"/>
    <w:rsid w:val="004C241D"/>
    <w:rsid w:val="004C251B"/>
    <w:rsid w:val="004C261A"/>
    <w:rsid w:val="004C26F1"/>
    <w:rsid w:val="004C2A7F"/>
    <w:rsid w:val="004C2B5A"/>
    <w:rsid w:val="004C2DB7"/>
    <w:rsid w:val="004C2DBD"/>
    <w:rsid w:val="004C2DCC"/>
    <w:rsid w:val="004C3007"/>
    <w:rsid w:val="004C3026"/>
    <w:rsid w:val="004C303A"/>
    <w:rsid w:val="004C3041"/>
    <w:rsid w:val="004C30B1"/>
    <w:rsid w:val="004C31E6"/>
    <w:rsid w:val="004C3272"/>
    <w:rsid w:val="004C333E"/>
    <w:rsid w:val="004C34B7"/>
    <w:rsid w:val="004C34BD"/>
    <w:rsid w:val="004C34E9"/>
    <w:rsid w:val="004C3595"/>
    <w:rsid w:val="004C3731"/>
    <w:rsid w:val="004C379D"/>
    <w:rsid w:val="004C3837"/>
    <w:rsid w:val="004C3838"/>
    <w:rsid w:val="004C384A"/>
    <w:rsid w:val="004C3926"/>
    <w:rsid w:val="004C3B77"/>
    <w:rsid w:val="004C3C30"/>
    <w:rsid w:val="004C3C41"/>
    <w:rsid w:val="004C3C4C"/>
    <w:rsid w:val="004C3D02"/>
    <w:rsid w:val="004C3E99"/>
    <w:rsid w:val="004C3EFF"/>
    <w:rsid w:val="004C406C"/>
    <w:rsid w:val="004C4275"/>
    <w:rsid w:val="004C4342"/>
    <w:rsid w:val="004C4374"/>
    <w:rsid w:val="004C43C1"/>
    <w:rsid w:val="004C43F5"/>
    <w:rsid w:val="004C445E"/>
    <w:rsid w:val="004C4492"/>
    <w:rsid w:val="004C47C1"/>
    <w:rsid w:val="004C47C2"/>
    <w:rsid w:val="004C4804"/>
    <w:rsid w:val="004C4858"/>
    <w:rsid w:val="004C49AA"/>
    <w:rsid w:val="004C4AC2"/>
    <w:rsid w:val="004C4C4A"/>
    <w:rsid w:val="004C4C5B"/>
    <w:rsid w:val="004C4D70"/>
    <w:rsid w:val="004C4F29"/>
    <w:rsid w:val="004C4F3E"/>
    <w:rsid w:val="004C508A"/>
    <w:rsid w:val="004C50B8"/>
    <w:rsid w:val="004C5139"/>
    <w:rsid w:val="004C51D9"/>
    <w:rsid w:val="004C5454"/>
    <w:rsid w:val="004C5467"/>
    <w:rsid w:val="004C54CE"/>
    <w:rsid w:val="004C557E"/>
    <w:rsid w:val="004C565E"/>
    <w:rsid w:val="004C5660"/>
    <w:rsid w:val="004C5677"/>
    <w:rsid w:val="004C56F4"/>
    <w:rsid w:val="004C57C6"/>
    <w:rsid w:val="004C585E"/>
    <w:rsid w:val="004C5968"/>
    <w:rsid w:val="004C5A4F"/>
    <w:rsid w:val="004C5B91"/>
    <w:rsid w:val="004C5CC2"/>
    <w:rsid w:val="004C5EB5"/>
    <w:rsid w:val="004C5EBB"/>
    <w:rsid w:val="004C5F44"/>
    <w:rsid w:val="004C5FAD"/>
    <w:rsid w:val="004C5FD7"/>
    <w:rsid w:val="004C6182"/>
    <w:rsid w:val="004C61CD"/>
    <w:rsid w:val="004C62F5"/>
    <w:rsid w:val="004C6322"/>
    <w:rsid w:val="004C6362"/>
    <w:rsid w:val="004C65A1"/>
    <w:rsid w:val="004C65FA"/>
    <w:rsid w:val="004C6620"/>
    <w:rsid w:val="004C679D"/>
    <w:rsid w:val="004C6821"/>
    <w:rsid w:val="004C6883"/>
    <w:rsid w:val="004C68D2"/>
    <w:rsid w:val="004C6966"/>
    <w:rsid w:val="004C69AF"/>
    <w:rsid w:val="004C69E0"/>
    <w:rsid w:val="004C69F2"/>
    <w:rsid w:val="004C6A7E"/>
    <w:rsid w:val="004C6BB9"/>
    <w:rsid w:val="004C6C01"/>
    <w:rsid w:val="004C6C51"/>
    <w:rsid w:val="004C6CAE"/>
    <w:rsid w:val="004C6DCB"/>
    <w:rsid w:val="004C6E19"/>
    <w:rsid w:val="004C6FDA"/>
    <w:rsid w:val="004C70E5"/>
    <w:rsid w:val="004C73B4"/>
    <w:rsid w:val="004C74DB"/>
    <w:rsid w:val="004C7501"/>
    <w:rsid w:val="004C7505"/>
    <w:rsid w:val="004C751A"/>
    <w:rsid w:val="004C751E"/>
    <w:rsid w:val="004C7628"/>
    <w:rsid w:val="004C78A6"/>
    <w:rsid w:val="004C78AA"/>
    <w:rsid w:val="004C792E"/>
    <w:rsid w:val="004C7ABF"/>
    <w:rsid w:val="004C7B1B"/>
    <w:rsid w:val="004C7B53"/>
    <w:rsid w:val="004C7E10"/>
    <w:rsid w:val="004C7E1B"/>
    <w:rsid w:val="004C7ED8"/>
    <w:rsid w:val="004C7EF2"/>
    <w:rsid w:val="004C7F66"/>
    <w:rsid w:val="004D001B"/>
    <w:rsid w:val="004D0052"/>
    <w:rsid w:val="004D0093"/>
    <w:rsid w:val="004D00AB"/>
    <w:rsid w:val="004D00E7"/>
    <w:rsid w:val="004D01C2"/>
    <w:rsid w:val="004D03C6"/>
    <w:rsid w:val="004D0529"/>
    <w:rsid w:val="004D0557"/>
    <w:rsid w:val="004D0634"/>
    <w:rsid w:val="004D0685"/>
    <w:rsid w:val="004D081C"/>
    <w:rsid w:val="004D0AF4"/>
    <w:rsid w:val="004D0C84"/>
    <w:rsid w:val="004D0D57"/>
    <w:rsid w:val="004D0E40"/>
    <w:rsid w:val="004D103C"/>
    <w:rsid w:val="004D106B"/>
    <w:rsid w:val="004D10A8"/>
    <w:rsid w:val="004D10AA"/>
    <w:rsid w:val="004D10D6"/>
    <w:rsid w:val="004D1122"/>
    <w:rsid w:val="004D1159"/>
    <w:rsid w:val="004D1223"/>
    <w:rsid w:val="004D1299"/>
    <w:rsid w:val="004D12ED"/>
    <w:rsid w:val="004D147F"/>
    <w:rsid w:val="004D1557"/>
    <w:rsid w:val="004D161C"/>
    <w:rsid w:val="004D179A"/>
    <w:rsid w:val="004D1881"/>
    <w:rsid w:val="004D18FE"/>
    <w:rsid w:val="004D1908"/>
    <w:rsid w:val="004D19C1"/>
    <w:rsid w:val="004D1A88"/>
    <w:rsid w:val="004D1E44"/>
    <w:rsid w:val="004D20B4"/>
    <w:rsid w:val="004D2183"/>
    <w:rsid w:val="004D2265"/>
    <w:rsid w:val="004D233A"/>
    <w:rsid w:val="004D266C"/>
    <w:rsid w:val="004D272B"/>
    <w:rsid w:val="004D276D"/>
    <w:rsid w:val="004D27B6"/>
    <w:rsid w:val="004D2880"/>
    <w:rsid w:val="004D2892"/>
    <w:rsid w:val="004D29A6"/>
    <w:rsid w:val="004D2A3A"/>
    <w:rsid w:val="004D2A97"/>
    <w:rsid w:val="004D2CDC"/>
    <w:rsid w:val="004D2E0A"/>
    <w:rsid w:val="004D2E56"/>
    <w:rsid w:val="004D2E71"/>
    <w:rsid w:val="004D2E9B"/>
    <w:rsid w:val="004D2F0E"/>
    <w:rsid w:val="004D2F6B"/>
    <w:rsid w:val="004D2FCC"/>
    <w:rsid w:val="004D2FFB"/>
    <w:rsid w:val="004D3154"/>
    <w:rsid w:val="004D328A"/>
    <w:rsid w:val="004D339E"/>
    <w:rsid w:val="004D33D3"/>
    <w:rsid w:val="004D345F"/>
    <w:rsid w:val="004D35DC"/>
    <w:rsid w:val="004D3674"/>
    <w:rsid w:val="004D3779"/>
    <w:rsid w:val="004D38A9"/>
    <w:rsid w:val="004D3928"/>
    <w:rsid w:val="004D3956"/>
    <w:rsid w:val="004D398E"/>
    <w:rsid w:val="004D3A4E"/>
    <w:rsid w:val="004D3B94"/>
    <w:rsid w:val="004D3CA4"/>
    <w:rsid w:val="004D3CB5"/>
    <w:rsid w:val="004D3CBE"/>
    <w:rsid w:val="004D3D14"/>
    <w:rsid w:val="004D3E18"/>
    <w:rsid w:val="004D3E91"/>
    <w:rsid w:val="004D3F05"/>
    <w:rsid w:val="004D4208"/>
    <w:rsid w:val="004D4279"/>
    <w:rsid w:val="004D4341"/>
    <w:rsid w:val="004D4412"/>
    <w:rsid w:val="004D460D"/>
    <w:rsid w:val="004D468E"/>
    <w:rsid w:val="004D4A26"/>
    <w:rsid w:val="004D4B96"/>
    <w:rsid w:val="004D4D01"/>
    <w:rsid w:val="004D4DF4"/>
    <w:rsid w:val="004D4F96"/>
    <w:rsid w:val="004D4FD5"/>
    <w:rsid w:val="004D5033"/>
    <w:rsid w:val="004D505B"/>
    <w:rsid w:val="004D51F1"/>
    <w:rsid w:val="004D52AE"/>
    <w:rsid w:val="004D52C0"/>
    <w:rsid w:val="004D54C6"/>
    <w:rsid w:val="004D5631"/>
    <w:rsid w:val="004D56AC"/>
    <w:rsid w:val="004D571D"/>
    <w:rsid w:val="004D5840"/>
    <w:rsid w:val="004D584C"/>
    <w:rsid w:val="004D5A15"/>
    <w:rsid w:val="004D5BC3"/>
    <w:rsid w:val="004D5C57"/>
    <w:rsid w:val="004D5D56"/>
    <w:rsid w:val="004D5D7F"/>
    <w:rsid w:val="004D5DAA"/>
    <w:rsid w:val="004D5EAF"/>
    <w:rsid w:val="004D5EEA"/>
    <w:rsid w:val="004D5FD1"/>
    <w:rsid w:val="004D6157"/>
    <w:rsid w:val="004D6299"/>
    <w:rsid w:val="004D629C"/>
    <w:rsid w:val="004D631A"/>
    <w:rsid w:val="004D6391"/>
    <w:rsid w:val="004D63D7"/>
    <w:rsid w:val="004D6682"/>
    <w:rsid w:val="004D675F"/>
    <w:rsid w:val="004D69B6"/>
    <w:rsid w:val="004D69E4"/>
    <w:rsid w:val="004D6A8E"/>
    <w:rsid w:val="004D6B3C"/>
    <w:rsid w:val="004D6C61"/>
    <w:rsid w:val="004D6D3C"/>
    <w:rsid w:val="004D6E31"/>
    <w:rsid w:val="004D6E48"/>
    <w:rsid w:val="004D6E75"/>
    <w:rsid w:val="004D72BE"/>
    <w:rsid w:val="004D72DA"/>
    <w:rsid w:val="004D7384"/>
    <w:rsid w:val="004D73D7"/>
    <w:rsid w:val="004D742B"/>
    <w:rsid w:val="004D743B"/>
    <w:rsid w:val="004D768E"/>
    <w:rsid w:val="004D78F9"/>
    <w:rsid w:val="004D7A63"/>
    <w:rsid w:val="004D7AE3"/>
    <w:rsid w:val="004D7E70"/>
    <w:rsid w:val="004E0113"/>
    <w:rsid w:val="004E0138"/>
    <w:rsid w:val="004E014F"/>
    <w:rsid w:val="004E015A"/>
    <w:rsid w:val="004E0256"/>
    <w:rsid w:val="004E02E2"/>
    <w:rsid w:val="004E0339"/>
    <w:rsid w:val="004E035B"/>
    <w:rsid w:val="004E04C8"/>
    <w:rsid w:val="004E052C"/>
    <w:rsid w:val="004E067B"/>
    <w:rsid w:val="004E067C"/>
    <w:rsid w:val="004E0729"/>
    <w:rsid w:val="004E08B5"/>
    <w:rsid w:val="004E095A"/>
    <w:rsid w:val="004E099D"/>
    <w:rsid w:val="004E09AA"/>
    <w:rsid w:val="004E09DB"/>
    <w:rsid w:val="004E0D24"/>
    <w:rsid w:val="004E0E2B"/>
    <w:rsid w:val="004E0EAF"/>
    <w:rsid w:val="004E0ED3"/>
    <w:rsid w:val="004E0EF5"/>
    <w:rsid w:val="004E0FF2"/>
    <w:rsid w:val="004E1092"/>
    <w:rsid w:val="004E10A1"/>
    <w:rsid w:val="004E123B"/>
    <w:rsid w:val="004E13D6"/>
    <w:rsid w:val="004E151B"/>
    <w:rsid w:val="004E1561"/>
    <w:rsid w:val="004E1571"/>
    <w:rsid w:val="004E1664"/>
    <w:rsid w:val="004E16B0"/>
    <w:rsid w:val="004E18E9"/>
    <w:rsid w:val="004E1984"/>
    <w:rsid w:val="004E19BA"/>
    <w:rsid w:val="004E1C13"/>
    <w:rsid w:val="004E1CF7"/>
    <w:rsid w:val="004E1E36"/>
    <w:rsid w:val="004E1E6B"/>
    <w:rsid w:val="004E1ED2"/>
    <w:rsid w:val="004E1F4D"/>
    <w:rsid w:val="004E1F78"/>
    <w:rsid w:val="004E2119"/>
    <w:rsid w:val="004E2133"/>
    <w:rsid w:val="004E2183"/>
    <w:rsid w:val="004E2250"/>
    <w:rsid w:val="004E2304"/>
    <w:rsid w:val="004E2338"/>
    <w:rsid w:val="004E2414"/>
    <w:rsid w:val="004E2619"/>
    <w:rsid w:val="004E261C"/>
    <w:rsid w:val="004E2638"/>
    <w:rsid w:val="004E2817"/>
    <w:rsid w:val="004E2831"/>
    <w:rsid w:val="004E2875"/>
    <w:rsid w:val="004E2A9D"/>
    <w:rsid w:val="004E2B1E"/>
    <w:rsid w:val="004E2B27"/>
    <w:rsid w:val="004E2C35"/>
    <w:rsid w:val="004E2C9A"/>
    <w:rsid w:val="004E2CE5"/>
    <w:rsid w:val="004E2D36"/>
    <w:rsid w:val="004E2E64"/>
    <w:rsid w:val="004E3172"/>
    <w:rsid w:val="004E318A"/>
    <w:rsid w:val="004E31B2"/>
    <w:rsid w:val="004E3353"/>
    <w:rsid w:val="004E34D8"/>
    <w:rsid w:val="004E363E"/>
    <w:rsid w:val="004E3928"/>
    <w:rsid w:val="004E39C1"/>
    <w:rsid w:val="004E3B23"/>
    <w:rsid w:val="004E3C36"/>
    <w:rsid w:val="004E3DF4"/>
    <w:rsid w:val="004E3E86"/>
    <w:rsid w:val="004E3ED8"/>
    <w:rsid w:val="004E41B6"/>
    <w:rsid w:val="004E42DE"/>
    <w:rsid w:val="004E4415"/>
    <w:rsid w:val="004E4707"/>
    <w:rsid w:val="004E470F"/>
    <w:rsid w:val="004E4717"/>
    <w:rsid w:val="004E4769"/>
    <w:rsid w:val="004E48F5"/>
    <w:rsid w:val="004E4A3C"/>
    <w:rsid w:val="004E4A59"/>
    <w:rsid w:val="004E4AAF"/>
    <w:rsid w:val="004E4B9A"/>
    <w:rsid w:val="004E4CAA"/>
    <w:rsid w:val="004E4FFA"/>
    <w:rsid w:val="004E5265"/>
    <w:rsid w:val="004E528F"/>
    <w:rsid w:val="004E5357"/>
    <w:rsid w:val="004E53EE"/>
    <w:rsid w:val="004E5403"/>
    <w:rsid w:val="004E545C"/>
    <w:rsid w:val="004E5555"/>
    <w:rsid w:val="004E56C0"/>
    <w:rsid w:val="004E56CD"/>
    <w:rsid w:val="004E57E8"/>
    <w:rsid w:val="004E586A"/>
    <w:rsid w:val="004E58E5"/>
    <w:rsid w:val="004E5A11"/>
    <w:rsid w:val="004E5BA7"/>
    <w:rsid w:val="004E5CA8"/>
    <w:rsid w:val="004E5DB8"/>
    <w:rsid w:val="004E5F10"/>
    <w:rsid w:val="004E5F21"/>
    <w:rsid w:val="004E5F7F"/>
    <w:rsid w:val="004E6014"/>
    <w:rsid w:val="004E60C8"/>
    <w:rsid w:val="004E61C8"/>
    <w:rsid w:val="004E61D9"/>
    <w:rsid w:val="004E63B0"/>
    <w:rsid w:val="004E63F2"/>
    <w:rsid w:val="004E685B"/>
    <w:rsid w:val="004E6AF3"/>
    <w:rsid w:val="004E6D88"/>
    <w:rsid w:val="004E6E3E"/>
    <w:rsid w:val="004E6EA4"/>
    <w:rsid w:val="004E6FB5"/>
    <w:rsid w:val="004E6FC6"/>
    <w:rsid w:val="004E6FF2"/>
    <w:rsid w:val="004E70D6"/>
    <w:rsid w:val="004E715D"/>
    <w:rsid w:val="004E7160"/>
    <w:rsid w:val="004E7174"/>
    <w:rsid w:val="004E737E"/>
    <w:rsid w:val="004E73B8"/>
    <w:rsid w:val="004E73B9"/>
    <w:rsid w:val="004E73E1"/>
    <w:rsid w:val="004E7464"/>
    <w:rsid w:val="004E76A6"/>
    <w:rsid w:val="004E7771"/>
    <w:rsid w:val="004E7895"/>
    <w:rsid w:val="004E78DD"/>
    <w:rsid w:val="004E7930"/>
    <w:rsid w:val="004E79A1"/>
    <w:rsid w:val="004E7B05"/>
    <w:rsid w:val="004E7B57"/>
    <w:rsid w:val="004E7C91"/>
    <w:rsid w:val="004E7DBA"/>
    <w:rsid w:val="004F016D"/>
    <w:rsid w:val="004F01F8"/>
    <w:rsid w:val="004F0208"/>
    <w:rsid w:val="004F0305"/>
    <w:rsid w:val="004F0401"/>
    <w:rsid w:val="004F0484"/>
    <w:rsid w:val="004F065E"/>
    <w:rsid w:val="004F06FD"/>
    <w:rsid w:val="004F07BF"/>
    <w:rsid w:val="004F07E3"/>
    <w:rsid w:val="004F092A"/>
    <w:rsid w:val="004F0977"/>
    <w:rsid w:val="004F09F6"/>
    <w:rsid w:val="004F09F9"/>
    <w:rsid w:val="004F0A91"/>
    <w:rsid w:val="004F0AB1"/>
    <w:rsid w:val="004F0B62"/>
    <w:rsid w:val="004F0C03"/>
    <w:rsid w:val="004F0D30"/>
    <w:rsid w:val="004F0F8E"/>
    <w:rsid w:val="004F0FB5"/>
    <w:rsid w:val="004F1231"/>
    <w:rsid w:val="004F1279"/>
    <w:rsid w:val="004F134B"/>
    <w:rsid w:val="004F1389"/>
    <w:rsid w:val="004F14A4"/>
    <w:rsid w:val="004F1545"/>
    <w:rsid w:val="004F1549"/>
    <w:rsid w:val="004F158A"/>
    <w:rsid w:val="004F158E"/>
    <w:rsid w:val="004F15D2"/>
    <w:rsid w:val="004F1617"/>
    <w:rsid w:val="004F1860"/>
    <w:rsid w:val="004F1964"/>
    <w:rsid w:val="004F1ADD"/>
    <w:rsid w:val="004F1AF6"/>
    <w:rsid w:val="004F1B24"/>
    <w:rsid w:val="004F1B60"/>
    <w:rsid w:val="004F1B93"/>
    <w:rsid w:val="004F1BE5"/>
    <w:rsid w:val="004F1C03"/>
    <w:rsid w:val="004F1CD5"/>
    <w:rsid w:val="004F1D4D"/>
    <w:rsid w:val="004F1DA1"/>
    <w:rsid w:val="004F1F5E"/>
    <w:rsid w:val="004F1FBA"/>
    <w:rsid w:val="004F2170"/>
    <w:rsid w:val="004F221D"/>
    <w:rsid w:val="004F227D"/>
    <w:rsid w:val="004F2387"/>
    <w:rsid w:val="004F23ED"/>
    <w:rsid w:val="004F2534"/>
    <w:rsid w:val="004F2998"/>
    <w:rsid w:val="004F2A19"/>
    <w:rsid w:val="004F2A2B"/>
    <w:rsid w:val="004F2ADB"/>
    <w:rsid w:val="004F2BBF"/>
    <w:rsid w:val="004F2BD6"/>
    <w:rsid w:val="004F2C76"/>
    <w:rsid w:val="004F2D14"/>
    <w:rsid w:val="004F2D4A"/>
    <w:rsid w:val="004F2D70"/>
    <w:rsid w:val="004F331B"/>
    <w:rsid w:val="004F335E"/>
    <w:rsid w:val="004F3398"/>
    <w:rsid w:val="004F3403"/>
    <w:rsid w:val="004F3671"/>
    <w:rsid w:val="004F36C8"/>
    <w:rsid w:val="004F3720"/>
    <w:rsid w:val="004F3778"/>
    <w:rsid w:val="004F38EE"/>
    <w:rsid w:val="004F38F9"/>
    <w:rsid w:val="004F3A23"/>
    <w:rsid w:val="004F3A75"/>
    <w:rsid w:val="004F3ABE"/>
    <w:rsid w:val="004F3AC0"/>
    <w:rsid w:val="004F3AC6"/>
    <w:rsid w:val="004F3AE5"/>
    <w:rsid w:val="004F3B39"/>
    <w:rsid w:val="004F3B46"/>
    <w:rsid w:val="004F3C1F"/>
    <w:rsid w:val="004F3F4E"/>
    <w:rsid w:val="004F3FA5"/>
    <w:rsid w:val="004F405D"/>
    <w:rsid w:val="004F40BE"/>
    <w:rsid w:val="004F40FD"/>
    <w:rsid w:val="004F41AE"/>
    <w:rsid w:val="004F42CB"/>
    <w:rsid w:val="004F4440"/>
    <w:rsid w:val="004F44A7"/>
    <w:rsid w:val="004F45A7"/>
    <w:rsid w:val="004F45AD"/>
    <w:rsid w:val="004F4644"/>
    <w:rsid w:val="004F476C"/>
    <w:rsid w:val="004F4781"/>
    <w:rsid w:val="004F484E"/>
    <w:rsid w:val="004F4856"/>
    <w:rsid w:val="004F4A7E"/>
    <w:rsid w:val="004F4D16"/>
    <w:rsid w:val="004F4DB1"/>
    <w:rsid w:val="004F4ED3"/>
    <w:rsid w:val="004F5057"/>
    <w:rsid w:val="004F50F6"/>
    <w:rsid w:val="004F5148"/>
    <w:rsid w:val="004F51D1"/>
    <w:rsid w:val="004F52DE"/>
    <w:rsid w:val="004F5399"/>
    <w:rsid w:val="004F566F"/>
    <w:rsid w:val="004F56AC"/>
    <w:rsid w:val="004F572B"/>
    <w:rsid w:val="004F5785"/>
    <w:rsid w:val="004F5855"/>
    <w:rsid w:val="004F5880"/>
    <w:rsid w:val="004F5935"/>
    <w:rsid w:val="004F5AAF"/>
    <w:rsid w:val="004F5AE5"/>
    <w:rsid w:val="004F5AEA"/>
    <w:rsid w:val="004F5B82"/>
    <w:rsid w:val="004F5B83"/>
    <w:rsid w:val="004F5BDD"/>
    <w:rsid w:val="004F5C73"/>
    <w:rsid w:val="004F5C80"/>
    <w:rsid w:val="004F5E1F"/>
    <w:rsid w:val="004F5EFD"/>
    <w:rsid w:val="004F5F57"/>
    <w:rsid w:val="004F6013"/>
    <w:rsid w:val="004F6031"/>
    <w:rsid w:val="004F6181"/>
    <w:rsid w:val="004F622D"/>
    <w:rsid w:val="004F629D"/>
    <w:rsid w:val="004F62B3"/>
    <w:rsid w:val="004F62E1"/>
    <w:rsid w:val="004F654A"/>
    <w:rsid w:val="004F6682"/>
    <w:rsid w:val="004F687E"/>
    <w:rsid w:val="004F6A11"/>
    <w:rsid w:val="004F6A50"/>
    <w:rsid w:val="004F6A70"/>
    <w:rsid w:val="004F6D30"/>
    <w:rsid w:val="004F6D9B"/>
    <w:rsid w:val="004F6E5E"/>
    <w:rsid w:val="004F6FBD"/>
    <w:rsid w:val="004F6FFC"/>
    <w:rsid w:val="004F7147"/>
    <w:rsid w:val="004F71E4"/>
    <w:rsid w:val="004F72CE"/>
    <w:rsid w:val="004F7451"/>
    <w:rsid w:val="004F7454"/>
    <w:rsid w:val="004F7483"/>
    <w:rsid w:val="004F777A"/>
    <w:rsid w:val="004F77C5"/>
    <w:rsid w:val="004F77FB"/>
    <w:rsid w:val="004F79F3"/>
    <w:rsid w:val="004F7ABF"/>
    <w:rsid w:val="004F7AD1"/>
    <w:rsid w:val="004F7C53"/>
    <w:rsid w:val="004F7CC4"/>
    <w:rsid w:val="004F7CFF"/>
    <w:rsid w:val="004F7DFF"/>
    <w:rsid w:val="004F7E17"/>
    <w:rsid w:val="004F7EB9"/>
    <w:rsid w:val="0050012F"/>
    <w:rsid w:val="0050015F"/>
    <w:rsid w:val="005001B3"/>
    <w:rsid w:val="005002BE"/>
    <w:rsid w:val="005004E9"/>
    <w:rsid w:val="00500635"/>
    <w:rsid w:val="00500720"/>
    <w:rsid w:val="0050082D"/>
    <w:rsid w:val="00500927"/>
    <w:rsid w:val="00500933"/>
    <w:rsid w:val="005009FE"/>
    <w:rsid w:val="00500AE9"/>
    <w:rsid w:val="00500C9E"/>
    <w:rsid w:val="00500E4D"/>
    <w:rsid w:val="00500FAB"/>
    <w:rsid w:val="00500FD5"/>
    <w:rsid w:val="00501177"/>
    <w:rsid w:val="005011F0"/>
    <w:rsid w:val="00501493"/>
    <w:rsid w:val="00501508"/>
    <w:rsid w:val="0050157F"/>
    <w:rsid w:val="005016D6"/>
    <w:rsid w:val="005016E1"/>
    <w:rsid w:val="00501745"/>
    <w:rsid w:val="00501D65"/>
    <w:rsid w:val="00501DC9"/>
    <w:rsid w:val="00501F66"/>
    <w:rsid w:val="00502029"/>
    <w:rsid w:val="005021A6"/>
    <w:rsid w:val="00502265"/>
    <w:rsid w:val="00502356"/>
    <w:rsid w:val="005023A8"/>
    <w:rsid w:val="005024C0"/>
    <w:rsid w:val="0050251B"/>
    <w:rsid w:val="005026E5"/>
    <w:rsid w:val="00502723"/>
    <w:rsid w:val="005027F0"/>
    <w:rsid w:val="00502921"/>
    <w:rsid w:val="00502B26"/>
    <w:rsid w:val="00502DB8"/>
    <w:rsid w:val="00503173"/>
    <w:rsid w:val="00503202"/>
    <w:rsid w:val="0050328B"/>
    <w:rsid w:val="00503318"/>
    <w:rsid w:val="005036C4"/>
    <w:rsid w:val="00503712"/>
    <w:rsid w:val="00503718"/>
    <w:rsid w:val="0050385C"/>
    <w:rsid w:val="005038AD"/>
    <w:rsid w:val="00503916"/>
    <w:rsid w:val="0050392B"/>
    <w:rsid w:val="00503C38"/>
    <w:rsid w:val="00503D87"/>
    <w:rsid w:val="00503FE6"/>
    <w:rsid w:val="005040CD"/>
    <w:rsid w:val="00504132"/>
    <w:rsid w:val="005041D0"/>
    <w:rsid w:val="005041DA"/>
    <w:rsid w:val="005041FE"/>
    <w:rsid w:val="005044D1"/>
    <w:rsid w:val="005044FB"/>
    <w:rsid w:val="0050464D"/>
    <w:rsid w:val="00504698"/>
    <w:rsid w:val="005046A6"/>
    <w:rsid w:val="005046EB"/>
    <w:rsid w:val="0050479C"/>
    <w:rsid w:val="00504868"/>
    <w:rsid w:val="00504A18"/>
    <w:rsid w:val="00504AED"/>
    <w:rsid w:val="00504BDD"/>
    <w:rsid w:val="00504BE3"/>
    <w:rsid w:val="00504C55"/>
    <w:rsid w:val="00504D9F"/>
    <w:rsid w:val="00504EE9"/>
    <w:rsid w:val="00504F2D"/>
    <w:rsid w:val="005050D2"/>
    <w:rsid w:val="00505172"/>
    <w:rsid w:val="005051FB"/>
    <w:rsid w:val="005052BD"/>
    <w:rsid w:val="00505300"/>
    <w:rsid w:val="00505522"/>
    <w:rsid w:val="00505733"/>
    <w:rsid w:val="00505825"/>
    <w:rsid w:val="00505B3D"/>
    <w:rsid w:val="00505BFB"/>
    <w:rsid w:val="00505CC2"/>
    <w:rsid w:val="00505CDA"/>
    <w:rsid w:val="00506058"/>
    <w:rsid w:val="005060A2"/>
    <w:rsid w:val="00506279"/>
    <w:rsid w:val="005062FC"/>
    <w:rsid w:val="0050645B"/>
    <w:rsid w:val="0050647D"/>
    <w:rsid w:val="005064B3"/>
    <w:rsid w:val="005064CD"/>
    <w:rsid w:val="005066C1"/>
    <w:rsid w:val="00506BFB"/>
    <w:rsid w:val="00506D26"/>
    <w:rsid w:val="00506DDA"/>
    <w:rsid w:val="00506E72"/>
    <w:rsid w:val="00506F01"/>
    <w:rsid w:val="00506F89"/>
    <w:rsid w:val="00506FD3"/>
    <w:rsid w:val="0050705F"/>
    <w:rsid w:val="0050712A"/>
    <w:rsid w:val="005071E2"/>
    <w:rsid w:val="0050741E"/>
    <w:rsid w:val="005074BD"/>
    <w:rsid w:val="005075E9"/>
    <w:rsid w:val="0050765F"/>
    <w:rsid w:val="00507846"/>
    <w:rsid w:val="0050792E"/>
    <w:rsid w:val="00507A14"/>
    <w:rsid w:val="00507A55"/>
    <w:rsid w:val="00507AA5"/>
    <w:rsid w:val="00507BB0"/>
    <w:rsid w:val="00507D7E"/>
    <w:rsid w:val="00507D99"/>
    <w:rsid w:val="00507EA5"/>
    <w:rsid w:val="00507F78"/>
    <w:rsid w:val="00507FE4"/>
    <w:rsid w:val="00510045"/>
    <w:rsid w:val="00510068"/>
    <w:rsid w:val="0051027F"/>
    <w:rsid w:val="00510346"/>
    <w:rsid w:val="0051034B"/>
    <w:rsid w:val="005103C5"/>
    <w:rsid w:val="0051042F"/>
    <w:rsid w:val="0051064B"/>
    <w:rsid w:val="005108E5"/>
    <w:rsid w:val="005109CF"/>
    <w:rsid w:val="00510DE3"/>
    <w:rsid w:val="00510E94"/>
    <w:rsid w:val="00511054"/>
    <w:rsid w:val="005110D7"/>
    <w:rsid w:val="00511278"/>
    <w:rsid w:val="0051127D"/>
    <w:rsid w:val="00511390"/>
    <w:rsid w:val="005113D6"/>
    <w:rsid w:val="005114AB"/>
    <w:rsid w:val="005114C1"/>
    <w:rsid w:val="00511565"/>
    <w:rsid w:val="00511689"/>
    <w:rsid w:val="005116B8"/>
    <w:rsid w:val="0051178D"/>
    <w:rsid w:val="00511922"/>
    <w:rsid w:val="00511962"/>
    <w:rsid w:val="00511A5E"/>
    <w:rsid w:val="00511C38"/>
    <w:rsid w:val="00511DAB"/>
    <w:rsid w:val="00511EF6"/>
    <w:rsid w:val="00511F73"/>
    <w:rsid w:val="00512126"/>
    <w:rsid w:val="0051226A"/>
    <w:rsid w:val="00512291"/>
    <w:rsid w:val="005122F9"/>
    <w:rsid w:val="005123D9"/>
    <w:rsid w:val="00512420"/>
    <w:rsid w:val="00512628"/>
    <w:rsid w:val="00512671"/>
    <w:rsid w:val="00512A34"/>
    <w:rsid w:val="00512A55"/>
    <w:rsid w:val="00512A95"/>
    <w:rsid w:val="00512B0A"/>
    <w:rsid w:val="00512BD9"/>
    <w:rsid w:val="00512C2E"/>
    <w:rsid w:val="00512C7D"/>
    <w:rsid w:val="00512E50"/>
    <w:rsid w:val="00512E88"/>
    <w:rsid w:val="00512EE5"/>
    <w:rsid w:val="00512F76"/>
    <w:rsid w:val="00513116"/>
    <w:rsid w:val="005132DF"/>
    <w:rsid w:val="005132F8"/>
    <w:rsid w:val="005136A1"/>
    <w:rsid w:val="00513892"/>
    <w:rsid w:val="00513906"/>
    <w:rsid w:val="00513AC6"/>
    <w:rsid w:val="00513B33"/>
    <w:rsid w:val="00513B99"/>
    <w:rsid w:val="00513BF8"/>
    <w:rsid w:val="00513D9B"/>
    <w:rsid w:val="00513DA6"/>
    <w:rsid w:val="00513DA7"/>
    <w:rsid w:val="00513DE1"/>
    <w:rsid w:val="00513E2E"/>
    <w:rsid w:val="00513E90"/>
    <w:rsid w:val="00513FB6"/>
    <w:rsid w:val="0051402C"/>
    <w:rsid w:val="00514060"/>
    <w:rsid w:val="00514089"/>
    <w:rsid w:val="0051408D"/>
    <w:rsid w:val="005140E9"/>
    <w:rsid w:val="00514262"/>
    <w:rsid w:val="00514275"/>
    <w:rsid w:val="00514336"/>
    <w:rsid w:val="005143EC"/>
    <w:rsid w:val="005144A8"/>
    <w:rsid w:val="0051454F"/>
    <w:rsid w:val="0051455C"/>
    <w:rsid w:val="0051459F"/>
    <w:rsid w:val="00514786"/>
    <w:rsid w:val="005149F8"/>
    <w:rsid w:val="00514A97"/>
    <w:rsid w:val="00514ACC"/>
    <w:rsid w:val="00514BFC"/>
    <w:rsid w:val="00514CB5"/>
    <w:rsid w:val="00514CBF"/>
    <w:rsid w:val="00514CC6"/>
    <w:rsid w:val="00514CDB"/>
    <w:rsid w:val="00514DDB"/>
    <w:rsid w:val="00514EBF"/>
    <w:rsid w:val="00514EEE"/>
    <w:rsid w:val="00515019"/>
    <w:rsid w:val="00515246"/>
    <w:rsid w:val="00515350"/>
    <w:rsid w:val="00515369"/>
    <w:rsid w:val="0051542E"/>
    <w:rsid w:val="0051557A"/>
    <w:rsid w:val="005156AC"/>
    <w:rsid w:val="00515728"/>
    <w:rsid w:val="0051583E"/>
    <w:rsid w:val="005159C8"/>
    <w:rsid w:val="00515A41"/>
    <w:rsid w:val="00515A9A"/>
    <w:rsid w:val="00515BFD"/>
    <w:rsid w:val="00515E44"/>
    <w:rsid w:val="00515EA7"/>
    <w:rsid w:val="00515EB1"/>
    <w:rsid w:val="00515EB9"/>
    <w:rsid w:val="00515EF1"/>
    <w:rsid w:val="00515F0E"/>
    <w:rsid w:val="00515FC3"/>
    <w:rsid w:val="0051607B"/>
    <w:rsid w:val="005160BD"/>
    <w:rsid w:val="0051611E"/>
    <w:rsid w:val="005161CE"/>
    <w:rsid w:val="00516228"/>
    <w:rsid w:val="00516249"/>
    <w:rsid w:val="0051626D"/>
    <w:rsid w:val="0051633D"/>
    <w:rsid w:val="0051635D"/>
    <w:rsid w:val="00516444"/>
    <w:rsid w:val="0051647E"/>
    <w:rsid w:val="00516480"/>
    <w:rsid w:val="005164B2"/>
    <w:rsid w:val="00516507"/>
    <w:rsid w:val="00516566"/>
    <w:rsid w:val="00516610"/>
    <w:rsid w:val="0051676A"/>
    <w:rsid w:val="005167BF"/>
    <w:rsid w:val="0051683E"/>
    <w:rsid w:val="00516884"/>
    <w:rsid w:val="00516899"/>
    <w:rsid w:val="00516906"/>
    <w:rsid w:val="005169AF"/>
    <w:rsid w:val="00516A1E"/>
    <w:rsid w:val="00516A4C"/>
    <w:rsid w:val="00516A4F"/>
    <w:rsid w:val="00516A72"/>
    <w:rsid w:val="00516ABC"/>
    <w:rsid w:val="00516CE8"/>
    <w:rsid w:val="00516D20"/>
    <w:rsid w:val="00516D43"/>
    <w:rsid w:val="00516ED9"/>
    <w:rsid w:val="00516FEA"/>
    <w:rsid w:val="00517050"/>
    <w:rsid w:val="005171A8"/>
    <w:rsid w:val="0051723D"/>
    <w:rsid w:val="00517344"/>
    <w:rsid w:val="005173E3"/>
    <w:rsid w:val="0051760D"/>
    <w:rsid w:val="00517898"/>
    <w:rsid w:val="00517AD2"/>
    <w:rsid w:val="00517BD1"/>
    <w:rsid w:val="00517CF7"/>
    <w:rsid w:val="00517DAB"/>
    <w:rsid w:val="00517DF8"/>
    <w:rsid w:val="00517E61"/>
    <w:rsid w:val="00520380"/>
    <w:rsid w:val="0052042C"/>
    <w:rsid w:val="00520445"/>
    <w:rsid w:val="00520551"/>
    <w:rsid w:val="00520560"/>
    <w:rsid w:val="0052060D"/>
    <w:rsid w:val="005207DC"/>
    <w:rsid w:val="005208DA"/>
    <w:rsid w:val="00520953"/>
    <w:rsid w:val="00520ACC"/>
    <w:rsid w:val="00520ADA"/>
    <w:rsid w:val="00520D70"/>
    <w:rsid w:val="00520F9D"/>
    <w:rsid w:val="005210D8"/>
    <w:rsid w:val="00521134"/>
    <w:rsid w:val="005211B2"/>
    <w:rsid w:val="00521240"/>
    <w:rsid w:val="00521287"/>
    <w:rsid w:val="0052134F"/>
    <w:rsid w:val="005213D1"/>
    <w:rsid w:val="00521625"/>
    <w:rsid w:val="0052168D"/>
    <w:rsid w:val="00521703"/>
    <w:rsid w:val="00521768"/>
    <w:rsid w:val="005217BE"/>
    <w:rsid w:val="0052182E"/>
    <w:rsid w:val="005219FD"/>
    <w:rsid w:val="00521A11"/>
    <w:rsid w:val="00521B0E"/>
    <w:rsid w:val="00521B8B"/>
    <w:rsid w:val="00521D93"/>
    <w:rsid w:val="00521F80"/>
    <w:rsid w:val="0052203F"/>
    <w:rsid w:val="00522143"/>
    <w:rsid w:val="00522202"/>
    <w:rsid w:val="00522284"/>
    <w:rsid w:val="0052231A"/>
    <w:rsid w:val="005223C2"/>
    <w:rsid w:val="005224E1"/>
    <w:rsid w:val="00522559"/>
    <w:rsid w:val="0052259A"/>
    <w:rsid w:val="00522939"/>
    <w:rsid w:val="005229AC"/>
    <w:rsid w:val="005229F2"/>
    <w:rsid w:val="00522A18"/>
    <w:rsid w:val="00522A82"/>
    <w:rsid w:val="00522B1E"/>
    <w:rsid w:val="00522D51"/>
    <w:rsid w:val="00522D64"/>
    <w:rsid w:val="00522DFA"/>
    <w:rsid w:val="00522EB7"/>
    <w:rsid w:val="00523009"/>
    <w:rsid w:val="00523011"/>
    <w:rsid w:val="00523016"/>
    <w:rsid w:val="00523135"/>
    <w:rsid w:val="0052315D"/>
    <w:rsid w:val="005233BB"/>
    <w:rsid w:val="0052358E"/>
    <w:rsid w:val="005235C3"/>
    <w:rsid w:val="00523614"/>
    <w:rsid w:val="00523754"/>
    <w:rsid w:val="0052392D"/>
    <w:rsid w:val="0052399E"/>
    <w:rsid w:val="00523A46"/>
    <w:rsid w:val="00523B27"/>
    <w:rsid w:val="00523BE9"/>
    <w:rsid w:val="00523D0F"/>
    <w:rsid w:val="00523D8F"/>
    <w:rsid w:val="00523E85"/>
    <w:rsid w:val="00523F17"/>
    <w:rsid w:val="00523F5D"/>
    <w:rsid w:val="00523FF0"/>
    <w:rsid w:val="005240E8"/>
    <w:rsid w:val="005240FB"/>
    <w:rsid w:val="0052424F"/>
    <w:rsid w:val="005242CB"/>
    <w:rsid w:val="0052431F"/>
    <w:rsid w:val="00524348"/>
    <w:rsid w:val="0052444A"/>
    <w:rsid w:val="00524463"/>
    <w:rsid w:val="0052449B"/>
    <w:rsid w:val="00524516"/>
    <w:rsid w:val="00524586"/>
    <w:rsid w:val="00524654"/>
    <w:rsid w:val="00524729"/>
    <w:rsid w:val="005247A1"/>
    <w:rsid w:val="0052487B"/>
    <w:rsid w:val="00524A4F"/>
    <w:rsid w:val="00524A50"/>
    <w:rsid w:val="00524A68"/>
    <w:rsid w:val="00524CC4"/>
    <w:rsid w:val="00524DC6"/>
    <w:rsid w:val="00524DE4"/>
    <w:rsid w:val="00524EA1"/>
    <w:rsid w:val="00524EFD"/>
    <w:rsid w:val="0052509D"/>
    <w:rsid w:val="005251C1"/>
    <w:rsid w:val="005251C8"/>
    <w:rsid w:val="005251D7"/>
    <w:rsid w:val="005251F6"/>
    <w:rsid w:val="005252C6"/>
    <w:rsid w:val="00525447"/>
    <w:rsid w:val="005254F7"/>
    <w:rsid w:val="0052564C"/>
    <w:rsid w:val="005256BA"/>
    <w:rsid w:val="005256FE"/>
    <w:rsid w:val="005259C0"/>
    <w:rsid w:val="005259E4"/>
    <w:rsid w:val="00525C55"/>
    <w:rsid w:val="00525DB2"/>
    <w:rsid w:val="00525FB6"/>
    <w:rsid w:val="00526102"/>
    <w:rsid w:val="00526157"/>
    <w:rsid w:val="0052633A"/>
    <w:rsid w:val="0052643E"/>
    <w:rsid w:val="00526485"/>
    <w:rsid w:val="005264A4"/>
    <w:rsid w:val="00526543"/>
    <w:rsid w:val="005266C4"/>
    <w:rsid w:val="0052689D"/>
    <w:rsid w:val="00526A40"/>
    <w:rsid w:val="00526B7A"/>
    <w:rsid w:val="00526BD3"/>
    <w:rsid w:val="00526C07"/>
    <w:rsid w:val="00526D06"/>
    <w:rsid w:val="00526DC4"/>
    <w:rsid w:val="00526DC8"/>
    <w:rsid w:val="00526F2D"/>
    <w:rsid w:val="00526FAA"/>
    <w:rsid w:val="005270B8"/>
    <w:rsid w:val="005270DC"/>
    <w:rsid w:val="005271F3"/>
    <w:rsid w:val="005272C0"/>
    <w:rsid w:val="00527316"/>
    <w:rsid w:val="00527345"/>
    <w:rsid w:val="0052735B"/>
    <w:rsid w:val="0052744F"/>
    <w:rsid w:val="0052755B"/>
    <w:rsid w:val="0052758D"/>
    <w:rsid w:val="00527798"/>
    <w:rsid w:val="00527849"/>
    <w:rsid w:val="00527932"/>
    <w:rsid w:val="00527A1B"/>
    <w:rsid w:val="00527A83"/>
    <w:rsid w:val="00527AD8"/>
    <w:rsid w:val="00527C26"/>
    <w:rsid w:val="00527CA5"/>
    <w:rsid w:val="00527CE3"/>
    <w:rsid w:val="00527D04"/>
    <w:rsid w:val="00527F45"/>
    <w:rsid w:val="00530041"/>
    <w:rsid w:val="00530053"/>
    <w:rsid w:val="005300C6"/>
    <w:rsid w:val="0053017B"/>
    <w:rsid w:val="0053018E"/>
    <w:rsid w:val="00530267"/>
    <w:rsid w:val="00530296"/>
    <w:rsid w:val="0053037B"/>
    <w:rsid w:val="0053045F"/>
    <w:rsid w:val="00530590"/>
    <w:rsid w:val="0053077A"/>
    <w:rsid w:val="005309D9"/>
    <w:rsid w:val="00530A21"/>
    <w:rsid w:val="00530BF7"/>
    <w:rsid w:val="00530CA3"/>
    <w:rsid w:val="00530CB3"/>
    <w:rsid w:val="00530E91"/>
    <w:rsid w:val="00531027"/>
    <w:rsid w:val="00531127"/>
    <w:rsid w:val="0053125B"/>
    <w:rsid w:val="005312D6"/>
    <w:rsid w:val="00531322"/>
    <w:rsid w:val="0053132C"/>
    <w:rsid w:val="00531395"/>
    <w:rsid w:val="005313D3"/>
    <w:rsid w:val="005315D6"/>
    <w:rsid w:val="0053168E"/>
    <w:rsid w:val="00531894"/>
    <w:rsid w:val="005318DF"/>
    <w:rsid w:val="005319F8"/>
    <w:rsid w:val="00531CAE"/>
    <w:rsid w:val="00531D62"/>
    <w:rsid w:val="00531E06"/>
    <w:rsid w:val="00531E40"/>
    <w:rsid w:val="00531F17"/>
    <w:rsid w:val="00532049"/>
    <w:rsid w:val="005320A4"/>
    <w:rsid w:val="0053213B"/>
    <w:rsid w:val="005323D0"/>
    <w:rsid w:val="00532525"/>
    <w:rsid w:val="005325EA"/>
    <w:rsid w:val="00532615"/>
    <w:rsid w:val="00532654"/>
    <w:rsid w:val="005328E5"/>
    <w:rsid w:val="0053290C"/>
    <w:rsid w:val="00532924"/>
    <w:rsid w:val="0053297B"/>
    <w:rsid w:val="00532A18"/>
    <w:rsid w:val="00532BA4"/>
    <w:rsid w:val="00532C23"/>
    <w:rsid w:val="00533175"/>
    <w:rsid w:val="0053324F"/>
    <w:rsid w:val="00533433"/>
    <w:rsid w:val="00533645"/>
    <w:rsid w:val="005336BE"/>
    <w:rsid w:val="0053373B"/>
    <w:rsid w:val="00533756"/>
    <w:rsid w:val="005338CE"/>
    <w:rsid w:val="00533A38"/>
    <w:rsid w:val="00533B35"/>
    <w:rsid w:val="00533B38"/>
    <w:rsid w:val="00533B80"/>
    <w:rsid w:val="00533CF9"/>
    <w:rsid w:val="00533D14"/>
    <w:rsid w:val="00533EC2"/>
    <w:rsid w:val="00533EC9"/>
    <w:rsid w:val="00533FE2"/>
    <w:rsid w:val="00534302"/>
    <w:rsid w:val="00534570"/>
    <w:rsid w:val="00534595"/>
    <w:rsid w:val="00534732"/>
    <w:rsid w:val="00534765"/>
    <w:rsid w:val="00534976"/>
    <w:rsid w:val="005349FA"/>
    <w:rsid w:val="00534A8C"/>
    <w:rsid w:val="00534B20"/>
    <w:rsid w:val="00534B44"/>
    <w:rsid w:val="00534BEC"/>
    <w:rsid w:val="00534D83"/>
    <w:rsid w:val="00534FED"/>
    <w:rsid w:val="00535087"/>
    <w:rsid w:val="00535187"/>
    <w:rsid w:val="0053536E"/>
    <w:rsid w:val="00535471"/>
    <w:rsid w:val="00535504"/>
    <w:rsid w:val="005355E1"/>
    <w:rsid w:val="005355FB"/>
    <w:rsid w:val="00535645"/>
    <w:rsid w:val="0053565A"/>
    <w:rsid w:val="00535685"/>
    <w:rsid w:val="00535692"/>
    <w:rsid w:val="005356C4"/>
    <w:rsid w:val="005356E6"/>
    <w:rsid w:val="00535761"/>
    <w:rsid w:val="005358C5"/>
    <w:rsid w:val="00535925"/>
    <w:rsid w:val="005359C9"/>
    <w:rsid w:val="00535A77"/>
    <w:rsid w:val="00535A9B"/>
    <w:rsid w:val="00535AD5"/>
    <w:rsid w:val="00535ADC"/>
    <w:rsid w:val="00535B42"/>
    <w:rsid w:val="00535BEC"/>
    <w:rsid w:val="00535E14"/>
    <w:rsid w:val="00535E24"/>
    <w:rsid w:val="00535E8D"/>
    <w:rsid w:val="00535EE3"/>
    <w:rsid w:val="00535F65"/>
    <w:rsid w:val="005360FE"/>
    <w:rsid w:val="0053614B"/>
    <w:rsid w:val="0053637B"/>
    <w:rsid w:val="005363A7"/>
    <w:rsid w:val="0053649D"/>
    <w:rsid w:val="005367C4"/>
    <w:rsid w:val="00536989"/>
    <w:rsid w:val="00536BA8"/>
    <w:rsid w:val="00536C79"/>
    <w:rsid w:val="00536DBA"/>
    <w:rsid w:val="00536E3B"/>
    <w:rsid w:val="005372F8"/>
    <w:rsid w:val="00537309"/>
    <w:rsid w:val="0053754D"/>
    <w:rsid w:val="00537805"/>
    <w:rsid w:val="0053783A"/>
    <w:rsid w:val="005378D7"/>
    <w:rsid w:val="00537A1F"/>
    <w:rsid w:val="00537A9F"/>
    <w:rsid w:val="00537B2A"/>
    <w:rsid w:val="00537B6E"/>
    <w:rsid w:val="00537B7B"/>
    <w:rsid w:val="00537BD6"/>
    <w:rsid w:val="00537F2E"/>
    <w:rsid w:val="005400C0"/>
    <w:rsid w:val="0054010C"/>
    <w:rsid w:val="00540206"/>
    <w:rsid w:val="00540451"/>
    <w:rsid w:val="005404DE"/>
    <w:rsid w:val="00540654"/>
    <w:rsid w:val="00540715"/>
    <w:rsid w:val="00540805"/>
    <w:rsid w:val="005409CB"/>
    <w:rsid w:val="00540A13"/>
    <w:rsid w:val="00540CF9"/>
    <w:rsid w:val="00540D29"/>
    <w:rsid w:val="00540DF0"/>
    <w:rsid w:val="00540F38"/>
    <w:rsid w:val="00540F7F"/>
    <w:rsid w:val="00540F89"/>
    <w:rsid w:val="00540F90"/>
    <w:rsid w:val="0054112B"/>
    <w:rsid w:val="005411EF"/>
    <w:rsid w:val="005411FD"/>
    <w:rsid w:val="00541290"/>
    <w:rsid w:val="005412BD"/>
    <w:rsid w:val="005412CC"/>
    <w:rsid w:val="0054131A"/>
    <w:rsid w:val="00541399"/>
    <w:rsid w:val="005414DA"/>
    <w:rsid w:val="005414E5"/>
    <w:rsid w:val="0054154D"/>
    <w:rsid w:val="00541675"/>
    <w:rsid w:val="0054167F"/>
    <w:rsid w:val="00541752"/>
    <w:rsid w:val="00541754"/>
    <w:rsid w:val="00541863"/>
    <w:rsid w:val="005418FF"/>
    <w:rsid w:val="005419EA"/>
    <w:rsid w:val="00541DA9"/>
    <w:rsid w:val="00541EAD"/>
    <w:rsid w:val="00542022"/>
    <w:rsid w:val="005420A0"/>
    <w:rsid w:val="005421D5"/>
    <w:rsid w:val="005422DD"/>
    <w:rsid w:val="0054237D"/>
    <w:rsid w:val="0054248D"/>
    <w:rsid w:val="005424E4"/>
    <w:rsid w:val="005424F2"/>
    <w:rsid w:val="00542551"/>
    <w:rsid w:val="005425FB"/>
    <w:rsid w:val="00542683"/>
    <w:rsid w:val="005426D7"/>
    <w:rsid w:val="0054279D"/>
    <w:rsid w:val="005427D9"/>
    <w:rsid w:val="00542908"/>
    <w:rsid w:val="0054294E"/>
    <w:rsid w:val="005429E1"/>
    <w:rsid w:val="00542A80"/>
    <w:rsid w:val="00542B02"/>
    <w:rsid w:val="00542B6E"/>
    <w:rsid w:val="00542BB0"/>
    <w:rsid w:val="00542C00"/>
    <w:rsid w:val="00542C05"/>
    <w:rsid w:val="00542CC5"/>
    <w:rsid w:val="00542E7D"/>
    <w:rsid w:val="00542F2C"/>
    <w:rsid w:val="00542F3F"/>
    <w:rsid w:val="00542FA9"/>
    <w:rsid w:val="005430B8"/>
    <w:rsid w:val="005431EF"/>
    <w:rsid w:val="00543486"/>
    <w:rsid w:val="00543638"/>
    <w:rsid w:val="005436A9"/>
    <w:rsid w:val="0054380C"/>
    <w:rsid w:val="005438E3"/>
    <w:rsid w:val="00543A26"/>
    <w:rsid w:val="00543BF1"/>
    <w:rsid w:val="00543CE9"/>
    <w:rsid w:val="00543E24"/>
    <w:rsid w:val="00543E59"/>
    <w:rsid w:val="00543FE7"/>
    <w:rsid w:val="00544106"/>
    <w:rsid w:val="0054413E"/>
    <w:rsid w:val="0054424E"/>
    <w:rsid w:val="00544303"/>
    <w:rsid w:val="00544326"/>
    <w:rsid w:val="005443A2"/>
    <w:rsid w:val="00544689"/>
    <w:rsid w:val="005446ED"/>
    <w:rsid w:val="0054499A"/>
    <w:rsid w:val="00544A7F"/>
    <w:rsid w:val="00544EEF"/>
    <w:rsid w:val="00544EFE"/>
    <w:rsid w:val="00544F21"/>
    <w:rsid w:val="00544FDF"/>
    <w:rsid w:val="00545269"/>
    <w:rsid w:val="0054544C"/>
    <w:rsid w:val="0054552F"/>
    <w:rsid w:val="00545693"/>
    <w:rsid w:val="005456DC"/>
    <w:rsid w:val="00545708"/>
    <w:rsid w:val="00545845"/>
    <w:rsid w:val="00545A20"/>
    <w:rsid w:val="00545AF9"/>
    <w:rsid w:val="00545C8E"/>
    <w:rsid w:val="00545FE4"/>
    <w:rsid w:val="005460F4"/>
    <w:rsid w:val="0054615C"/>
    <w:rsid w:val="005461A4"/>
    <w:rsid w:val="005461AA"/>
    <w:rsid w:val="005463A4"/>
    <w:rsid w:val="005463A7"/>
    <w:rsid w:val="0054646B"/>
    <w:rsid w:val="00546688"/>
    <w:rsid w:val="005466F5"/>
    <w:rsid w:val="00546719"/>
    <w:rsid w:val="0054678A"/>
    <w:rsid w:val="005467E1"/>
    <w:rsid w:val="005467F7"/>
    <w:rsid w:val="005468A8"/>
    <w:rsid w:val="005469DD"/>
    <w:rsid w:val="00546BAC"/>
    <w:rsid w:val="00546BB7"/>
    <w:rsid w:val="00546DC1"/>
    <w:rsid w:val="00546FA2"/>
    <w:rsid w:val="00546FC4"/>
    <w:rsid w:val="00547046"/>
    <w:rsid w:val="0054708C"/>
    <w:rsid w:val="0054709B"/>
    <w:rsid w:val="005472E3"/>
    <w:rsid w:val="00547312"/>
    <w:rsid w:val="00547481"/>
    <w:rsid w:val="005476DA"/>
    <w:rsid w:val="005476FC"/>
    <w:rsid w:val="00547806"/>
    <w:rsid w:val="00547860"/>
    <w:rsid w:val="0054793E"/>
    <w:rsid w:val="00547A38"/>
    <w:rsid w:val="00547A41"/>
    <w:rsid w:val="00547B5F"/>
    <w:rsid w:val="00547CBD"/>
    <w:rsid w:val="00547D3F"/>
    <w:rsid w:val="00547DC4"/>
    <w:rsid w:val="00547E26"/>
    <w:rsid w:val="00547E5B"/>
    <w:rsid w:val="00547FA2"/>
    <w:rsid w:val="00547FBD"/>
    <w:rsid w:val="0055001B"/>
    <w:rsid w:val="005504D6"/>
    <w:rsid w:val="0055051D"/>
    <w:rsid w:val="0055056F"/>
    <w:rsid w:val="00550598"/>
    <w:rsid w:val="00550700"/>
    <w:rsid w:val="00550773"/>
    <w:rsid w:val="005507B6"/>
    <w:rsid w:val="0055080D"/>
    <w:rsid w:val="005508FC"/>
    <w:rsid w:val="00550A99"/>
    <w:rsid w:val="00550CB7"/>
    <w:rsid w:val="00550D2B"/>
    <w:rsid w:val="00550D90"/>
    <w:rsid w:val="00550F67"/>
    <w:rsid w:val="00551069"/>
    <w:rsid w:val="005510CF"/>
    <w:rsid w:val="005510D6"/>
    <w:rsid w:val="00551166"/>
    <w:rsid w:val="005511BB"/>
    <w:rsid w:val="00551214"/>
    <w:rsid w:val="00551260"/>
    <w:rsid w:val="00551303"/>
    <w:rsid w:val="005513F0"/>
    <w:rsid w:val="005513F7"/>
    <w:rsid w:val="00551506"/>
    <w:rsid w:val="00551579"/>
    <w:rsid w:val="005515B1"/>
    <w:rsid w:val="00551689"/>
    <w:rsid w:val="00551A2F"/>
    <w:rsid w:val="00551A84"/>
    <w:rsid w:val="00551AC2"/>
    <w:rsid w:val="00551AEC"/>
    <w:rsid w:val="00551B21"/>
    <w:rsid w:val="00551CE2"/>
    <w:rsid w:val="00551DE3"/>
    <w:rsid w:val="00551EAF"/>
    <w:rsid w:val="0055203B"/>
    <w:rsid w:val="00552097"/>
    <w:rsid w:val="005521AC"/>
    <w:rsid w:val="00552235"/>
    <w:rsid w:val="00552356"/>
    <w:rsid w:val="0055245D"/>
    <w:rsid w:val="00552568"/>
    <w:rsid w:val="0055257B"/>
    <w:rsid w:val="005526AB"/>
    <w:rsid w:val="005526D8"/>
    <w:rsid w:val="005526E8"/>
    <w:rsid w:val="00552736"/>
    <w:rsid w:val="0055292C"/>
    <w:rsid w:val="00552A8D"/>
    <w:rsid w:val="00552B44"/>
    <w:rsid w:val="00552E37"/>
    <w:rsid w:val="00552EEA"/>
    <w:rsid w:val="00553055"/>
    <w:rsid w:val="00553079"/>
    <w:rsid w:val="0055307C"/>
    <w:rsid w:val="0055312F"/>
    <w:rsid w:val="0055329B"/>
    <w:rsid w:val="005532E9"/>
    <w:rsid w:val="00553364"/>
    <w:rsid w:val="005533AF"/>
    <w:rsid w:val="005533CA"/>
    <w:rsid w:val="0055350A"/>
    <w:rsid w:val="00553580"/>
    <w:rsid w:val="0055358B"/>
    <w:rsid w:val="0055359F"/>
    <w:rsid w:val="005537C1"/>
    <w:rsid w:val="005537C8"/>
    <w:rsid w:val="005537EB"/>
    <w:rsid w:val="00553838"/>
    <w:rsid w:val="0055386F"/>
    <w:rsid w:val="00553887"/>
    <w:rsid w:val="00553B14"/>
    <w:rsid w:val="00553F57"/>
    <w:rsid w:val="00554007"/>
    <w:rsid w:val="005540EA"/>
    <w:rsid w:val="0055412B"/>
    <w:rsid w:val="0055412F"/>
    <w:rsid w:val="00554343"/>
    <w:rsid w:val="00554368"/>
    <w:rsid w:val="0055437F"/>
    <w:rsid w:val="00554393"/>
    <w:rsid w:val="005543DE"/>
    <w:rsid w:val="00554467"/>
    <w:rsid w:val="005545D4"/>
    <w:rsid w:val="005545E3"/>
    <w:rsid w:val="0055468A"/>
    <w:rsid w:val="00554690"/>
    <w:rsid w:val="005546B0"/>
    <w:rsid w:val="0055471C"/>
    <w:rsid w:val="00554744"/>
    <w:rsid w:val="0055484A"/>
    <w:rsid w:val="00554855"/>
    <w:rsid w:val="00554913"/>
    <w:rsid w:val="00554966"/>
    <w:rsid w:val="0055496D"/>
    <w:rsid w:val="00554A08"/>
    <w:rsid w:val="00554AEA"/>
    <w:rsid w:val="00554D38"/>
    <w:rsid w:val="00554E1B"/>
    <w:rsid w:val="00554E3A"/>
    <w:rsid w:val="00554E8E"/>
    <w:rsid w:val="005551BB"/>
    <w:rsid w:val="005552E4"/>
    <w:rsid w:val="00555389"/>
    <w:rsid w:val="00555409"/>
    <w:rsid w:val="00555507"/>
    <w:rsid w:val="0055556A"/>
    <w:rsid w:val="00555571"/>
    <w:rsid w:val="0055572C"/>
    <w:rsid w:val="005558C5"/>
    <w:rsid w:val="00555960"/>
    <w:rsid w:val="00555AD9"/>
    <w:rsid w:val="00555B8C"/>
    <w:rsid w:val="00555BB9"/>
    <w:rsid w:val="00555DA8"/>
    <w:rsid w:val="00555F9B"/>
    <w:rsid w:val="00555FBF"/>
    <w:rsid w:val="00556081"/>
    <w:rsid w:val="005561A8"/>
    <w:rsid w:val="005562F1"/>
    <w:rsid w:val="00556327"/>
    <w:rsid w:val="00556421"/>
    <w:rsid w:val="0055646E"/>
    <w:rsid w:val="005564A9"/>
    <w:rsid w:val="005565CA"/>
    <w:rsid w:val="00556785"/>
    <w:rsid w:val="00556794"/>
    <w:rsid w:val="005567CE"/>
    <w:rsid w:val="00556AFB"/>
    <w:rsid w:val="00556B6A"/>
    <w:rsid w:val="00556B78"/>
    <w:rsid w:val="00556C87"/>
    <w:rsid w:val="00556F07"/>
    <w:rsid w:val="00556FBF"/>
    <w:rsid w:val="0055717A"/>
    <w:rsid w:val="00557182"/>
    <w:rsid w:val="005571A9"/>
    <w:rsid w:val="005572C9"/>
    <w:rsid w:val="00557332"/>
    <w:rsid w:val="0055762B"/>
    <w:rsid w:val="0055777F"/>
    <w:rsid w:val="0055779D"/>
    <w:rsid w:val="0055782A"/>
    <w:rsid w:val="00557841"/>
    <w:rsid w:val="00557A94"/>
    <w:rsid w:val="00557B7A"/>
    <w:rsid w:val="00557B87"/>
    <w:rsid w:val="00557CD4"/>
    <w:rsid w:val="00557D71"/>
    <w:rsid w:val="00557DA3"/>
    <w:rsid w:val="00557DD9"/>
    <w:rsid w:val="00557FA6"/>
    <w:rsid w:val="00557FEB"/>
    <w:rsid w:val="005601DC"/>
    <w:rsid w:val="005601FA"/>
    <w:rsid w:val="0056023F"/>
    <w:rsid w:val="00560448"/>
    <w:rsid w:val="00560475"/>
    <w:rsid w:val="005605EF"/>
    <w:rsid w:val="005606F0"/>
    <w:rsid w:val="005608B2"/>
    <w:rsid w:val="00560999"/>
    <w:rsid w:val="005609E8"/>
    <w:rsid w:val="00560AD0"/>
    <w:rsid w:val="00560AE9"/>
    <w:rsid w:val="00560BE0"/>
    <w:rsid w:val="00560C20"/>
    <w:rsid w:val="00561149"/>
    <w:rsid w:val="0056139C"/>
    <w:rsid w:val="005613A3"/>
    <w:rsid w:val="0056142A"/>
    <w:rsid w:val="005614B7"/>
    <w:rsid w:val="0056158B"/>
    <w:rsid w:val="005615DD"/>
    <w:rsid w:val="00561698"/>
    <w:rsid w:val="0056174C"/>
    <w:rsid w:val="00561845"/>
    <w:rsid w:val="0056188D"/>
    <w:rsid w:val="005619D5"/>
    <w:rsid w:val="00561A68"/>
    <w:rsid w:val="00561C37"/>
    <w:rsid w:val="00561D39"/>
    <w:rsid w:val="00561D42"/>
    <w:rsid w:val="00561E28"/>
    <w:rsid w:val="0056213D"/>
    <w:rsid w:val="005621BC"/>
    <w:rsid w:val="0056222B"/>
    <w:rsid w:val="0056227C"/>
    <w:rsid w:val="00562317"/>
    <w:rsid w:val="005624CD"/>
    <w:rsid w:val="0056264F"/>
    <w:rsid w:val="00562658"/>
    <w:rsid w:val="00562664"/>
    <w:rsid w:val="00562674"/>
    <w:rsid w:val="00562781"/>
    <w:rsid w:val="00562882"/>
    <w:rsid w:val="005628C9"/>
    <w:rsid w:val="005628EC"/>
    <w:rsid w:val="00562ADC"/>
    <w:rsid w:val="00562B2F"/>
    <w:rsid w:val="00562B5B"/>
    <w:rsid w:val="00562BD5"/>
    <w:rsid w:val="00562CE0"/>
    <w:rsid w:val="00562D82"/>
    <w:rsid w:val="00562E0C"/>
    <w:rsid w:val="00562E5D"/>
    <w:rsid w:val="00562E66"/>
    <w:rsid w:val="00562E87"/>
    <w:rsid w:val="00562EB8"/>
    <w:rsid w:val="005630BB"/>
    <w:rsid w:val="005631B7"/>
    <w:rsid w:val="0056344B"/>
    <w:rsid w:val="0056357A"/>
    <w:rsid w:val="0056357B"/>
    <w:rsid w:val="005636CB"/>
    <w:rsid w:val="005638BD"/>
    <w:rsid w:val="005638ED"/>
    <w:rsid w:val="005638F5"/>
    <w:rsid w:val="00563AEF"/>
    <w:rsid w:val="00563AF2"/>
    <w:rsid w:val="00563C3B"/>
    <w:rsid w:val="00563E3B"/>
    <w:rsid w:val="005641DD"/>
    <w:rsid w:val="00564206"/>
    <w:rsid w:val="00564268"/>
    <w:rsid w:val="00564874"/>
    <w:rsid w:val="005648EE"/>
    <w:rsid w:val="005649E6"/>
    <w:rsid w:val="005649FB"/>
    <w:rsid w:val="00564A7F"/>
    <w:rsid w:val="00564CB5"/>
    <w:rsid w:val="00564D5A"/>
    <w:rsid w:val="00564EF3"/>
    <w:rsid w:val="00564F3A"/>
    <w:rsid w:val="00564FC0"/>
    <w:rsid w:val="0056503E"/>
    <w:rsid w:val="005651B0"/>
    <w:rsid w:val="005651FD"/>
    <w:rsid w:val="00565220"/>
    <w:rsid w:val="00565265"/>
    <w:rsid w:val="0056545C"/>
    <w:rsid w:val="00565546"/>
    <w:rsid w:val="005657C2"/>
    <w:rsid w:val="0056597D"/>
    <w:rsid w:val="005659DA"/>
    <w:rsid w:val="00565A16"/>
    <w:rsid w:val="00565B21"/>
    <w:rsid w:val="00565B94"/>
    <w:rsid w:val="00565C2B"/>
    <w:rsid w:val="00565E0A"/>
    <w:rsid w:val="00565E1F"/>
    <w:rsid w:val="00565FA4"/>
    <w:rsid w:val="00566082"/>
    <w:rsid w:val="00566088"/>
    <w:rsid w:val="005663D4"/>
    <w:rsid w:val="0056640C"/>
    <w:rsid w:val="005665D2"/>
    <w:rsid w:val="005665EE"/>
    <w:rsid w:val="00566607"/>
    <w:rsid w:val="0056677F"/>
    <w:rsid w:val="005667A2"/>
    <w:rsid w:val="005669DF"/>
    <w:rsid w:val="00566A75"/>
    <w:rsid w:val="00566BCF"/>
    <w:rsid w:val="00566E1A"/>
    <w:rsid w:val="00566ECF"/>
    <w:rsid w:val="00566F0C"/>
    <w:rsid w:val="00566F95"/>
    <w:rsid w:val="0056703D"/>
    <w:rsid w:val="00567710"/>
    <w:rsid w:val="00567784"/>
    <w:rsid w:val="00567785"/>
    <w:rsid w:val="0056790F"/>
    <w:rsid w:val="00567B74"/>
    <w:rsid w:val="00567B8B"/>
    <w:rsid w:val="00567BC2"/>
    <w:rsid w:val="00567C43"/>
    <w:rsid w:val="00567D32"/>
    <w:rsid w:val="00567D7D"/>
    <w:rsid w:val="00567F06"/>
    <w:rsid w:val="00567F88"/>
    <w:rsid w:val="00567FAB"/>
    <w:rsid w:val="0057027B"/>
    <w:rsid w:val="005702BB"/>
    <w:rsid w:val="0057030F"/>
    <w:rsid w:val="00570388"/>
    <w:rsid w:val="00570389"/>
    <w:rsid w:val="0057040D"/>
    <w:rsid w:val="0057049C"/>
    <w:rsid w:val="00570563"/>
    <w:rsid w:val="00570676"/>
    <w:rsid w:val="00570730"/>
    <w:rsid w:val="00570780"/>
    <w:rsid w:val="00570A65"/>
    <w:rsid w:val="00570B49"/>
    <w:rsid w:val="0057102C"/>
    <w:rsid w:val="0057122E"/>
    <w:rsid w:val="00571379"/>
    <w:rsid w:val="005713DF"/>
    <w:rsid w:val="00571475"/>
    <w:rsid w:val="005715BB"/>
    <w:rsid w:val="00571614"/>
    <w:rsid w:val="00571668"/>
    <w:rsid w:val="005716E6"/>
    <w:rsid w:val="00571711"/>
    <w:rsid w:val="00571731"/>
    <w:rsid w:val="00571818"/>
    <w:rsid w:val="00571850"/>
    <w:rsid w:val="00571869"/>
    <w:rsid w:val="00571AEB"/>
    <w:rsid w:val="00571C07"/>
    <w:rsid w:val="00571CAE"/>
    <w:rsid w:val="00571E2B"/>
    <w:rsid w:val="00571FDF"/>
    <w:rsid w:val="0057222F"/>
    <w:rsid w:val="0057236F"/>
    <w:rsid w:val="00572458"/>
    <w:rsid w:val="00572488"/>
    <w:rsid w:val="00572588"/>
    <w:rsid w:val="005725F8"/>
    <w:rsid w:val="0057261D"/>
    <w:rsid w:val="0057280C"/>
    <w:rsid w:val="005728FE"/>
    <w:rsid w:val="0057299C"/>
    <w:rsid w:val="00572A4F"/>
    <w:rsid w:val="00572CD0"/>
    <w:rsid w:val="00572DA0"/>
    <w:rsid w:val="005730A7"/>
    <w:rsid w:val="0057324B"/>
    <w:rsid w:val="005732E3"/>
    <w:rsid w:val="00573369"/>
    <w:rsid w:val="00573415"/>
    <w:rsid w:val="00573458"/>
    <w:rsid w:val="005734DD"/>
    <w:rsid w:val="0057361B"/>
    <w:rsid w:val="0057375E"/>
    <w:rsid w:val="005737BA"/>
    <w:rsid w:val="00573810"/>
    <w:rsid w:val="00573DC1"/>
    <w:rsid w:val="00573E0A"/>
    <w:rsid w:val="00573E59"/>
    <w:rsid w:val="00573F27"/>
    <w:rsid w:val="00573F31"/>
    <w:rsid w:val="0057403E"/>
    <w:rsid w:val="0057405F"/>
    <w:rsid w:val="00574148"/>
    <w:rsid w:val="0057417F"/>
    <w:rsid w:val="005741FB"/>
    <w:rsid w:val="00574269"/>
    <w:rsid w:val="00574440"/>
    <w:rsid w:val="00574523"/>
    <w:rsid w:val="0057492B"/>
    <w:rsid w:val="005749D2"/>
    <w:rsid w:val="00574BCF"/>
    <w:rsid w:val="00574F36"/>
    <w:rsid w:val="00575133"/>
    <w:rsid w:val="005751DD"/>
    <w:rsid w:val="005751FF"/>
    <w:rsid w:val="005752F6"/>
    <w:rsid w:val="005754A5"/>
    <w:rsid w:val="005756C3"/>
    <w:rsid w:val="00575755"/>
    <w:rsid w:val="0057588E"/>
    <w:rsid w:val="005758FC"/>
    <w:rsid w:val="00575950"/>
    <w:rsid w:val="005759C6"/>
    <w:rsid w:val="00575A73"/>
    <w:rsid w:val="00575CFA"/>
    <w:rsid w:val="00575D5D"/>
    <w:rsid w:val="00575D8C"/>
    <w:rsid w:val="00575D8E"/>
    <w:rsid w:val="00575DF8"/>
    <w:rsid w:val="00575F2A"/>
    <w:rsid w:val="00575FD8"/>
    <w:rsid w:val="0057600A"/>
    <w:rsid w:val="005760A5"/>
    <w:rsid w:val="00576112"/>
    <w:rsid w:val="005761D5"/>
    <w:rsid w:val="005762CF"/>
    <w:rsid w:val="005763CC"/>
    <w:rsid w:val="00576915"/>
    <w:rsid w:val="00576A19"/>
    <w:rsid w:val="00576BE3"/>
    <w:rsid w:val="00576D01"/>
    <w:rsid w:val="00576D10"/>
    <w:rsid w:val="00576D83"/>
    <w:rsid w:val="00576E73"/>
    <w:rsid w:val="00576EA5"/>
    <w:rsid w:val="00576FB2"/>
    <w:rsid w:val="0057704A"/>
    <w:rsid w:val="0057725A"/>
    <w:rsid w:val="0057732E"/>
    <w:rsid w:val="005775F0"/>
    <w:rsid w:val="00577641"/>
    <w:rsid w:val="00577771"/>
    <w:rsid w:val="00577894"/>
    <w:rsid w:val="005778C2"/>
    <w:rsid w:val="00577977"/>
    <w:rsid w:val="00577985"/>
    <w:rsid w:val="0057799A"/>
    <w:rsid w:val="00577AB9"/>
    <w:rsid w:val="00577C18"/>
    <w:rsid w:val="00577C4B"/>
    <w:rsid w:val="00577DC5"/>
    <w:rsid w:val="00577F5E"/>
    <w:rsid w:val="00577FBA"/>
    <w:rsid w:val="0058007A"/>
    <w:rsid w:val="0058019A"/>
    <w:rsid w:val="005802EA"/>
    <w:rsid w:val="005804EF"/>
    <w:rsid w:val="00580527"/>
    <w:rsid w:val="005805C5"/>
    <w:rsid w:val="0058069E"/>
    <w:rsid w:val="005806C4"/>
    <w:rsid w:val="00580726"/>
    <w:rsid w:val="00580901"/>
    <w:rsid w:val="00580A29"/>
    <w:rsid w:val="00580B23"/>
    <w:rsid w:val="00580BEB"/>
    <w:rsid w:val="00580CA6"/>
    <w:rsid w:val="00580F0D"/>
    <w:rsid w:val="00580F1A"/>
    <w:rsid w:val="00581106"/>
    <w:rsid w:val="00581234"/>
    <w:rsid w:val="00581295"/>
    <w:rsid w:val="00581334"/>
    <w:rsid w:val="0058139E"/>
    <w:rsid w:val="005814FE"/>
    <w:rsid w:val="00581525"/>
    <w:rsid w:val="0058155B"/>
    <w:rsid w:val="0058162E"/>
    <w:rsid w:val="005816F6"/>
    <w:rsid w:val="00581700"/>
    <w:rsid w:val="00581928"/>
    <w:rsid w:val="00581BAB"/>
    <w:rsid w:val="00581BC1"/>
    <w:rsid w:val="00581C48"/>
    <w:rsid w:val="00581DF3"/>
    <w:rsid w:val="00581E10"/>
    <w:rsid w:val="00581FEB"/>
    <w:rsid w:val="005820BB"/>
    <w:rsid w:val="00582113"/>
    <w:rsid w:val="00582137"/>
    <w:rsid w:val="0058216E"/>
    <w:rsid w:val="00582189"/>
    <w:rsid w:val="005823B2"/>
    <w:rsid w:val="0058276B"/>
    <w:rsid w:val="00582AF5"/>
    <w:rsid w:val="00582BC7"/>
    <w:rsid w:val="00582DBD"/>
    <w:rsid w:val="00582E97"/>
    <w:rsid w:val="00582FDE"/>
    <w:rsid w:val="00582FE2"/>
    <w:rsid w:val="00583123"/>
    <w:rsid w:val="00583125"/>
    <w:rsid w:val="00583468"/>
    <w:rsid w:val="0058354F"/>
    <w:rsid w:val="00583621"/>
    <w:rsid w:val="00583669"/>
    <w:rsid w:val="0058384E"/>
    <w:rsid w:val="0058386B"/>
    <w:rsid w:val="00583B91"/>
    <w:rsid w:val="00583DD0"/>
    <w:rsid w:val="00583F20"/>
    <w:rsid w:val="00583F6F"/>
    <w:rsid w:val="0058434F"/>
    <w:rsid w:val="005845F6"/>
    <w:rsid w:val="00584672"/>
    <w:rsid w:val="00584831"/>
    <w:rsid w:val="005849E8"/>
    <w:rsid w:val="00584ABA"/>
    <w:rsid w:val="00584AF6"/>
    <w:rsid w:val="00584C79"/>
    <w:rsid w:val="00584C89"/>
    <w:rsid w:val="00584D0F"/>
    <w:rsid w:val="00584F35"/>
    <w:rsid w:val="00584FCD"/>
    <w:rsid w:val="00585166"/>
    <w:rsid w:val="0058520F"/>
    <w:rsid w:val="00585234"/>
    <w:rsid w:val="00585270"/>
    <w:rsid w:val="00585379"/>
    <w:rsid w:val="0058543E"/>
    <w:rsid w:val="0058547B"/>
    <w:rsid w:val="0058553A"/>
    <w:rsid w:val="0058559D"/>
    <w:rsid w:val="00585703"/>
    <w:rsid w:val="00585746"/>
    <w:rsid w:val="0058574D"/>
    <w:rsid w:val="0058579F"/>
    <w:rsid w:val="0058589F"/>
    <w:rsid w:val="005859FB"/>
    <w:rsid w:val="00585B68"/>
    <w:rsid w:val="00585BC9"/>
    <w:rsid w:val="00585D9D"/>
    <w:rsid w:val="00585E2D"/>
    <w:rsid w:val="00585E62"/>
    <w:rsid w:val="00585F37"/>
    <w:rsid w:val="00585FFA"/>
    <w:rsid w:val="00586114"/>
    <w:rsid w:val="00586126"/>
    <w:rsid w:val="00586181"/>
    <w:rsid w:val="0058619A"/>
    <w:rsid w:val="005861C4"/>
    <w:rsid w:val="00586221"/>
    <w:rsid w:val="005863EF"/>
    <w:rsid w:val="00586546"/>
    <w:rsid w:val="00586628"/>
    <w:rsid w:val="0058664D"/>
    <w:rsid w:val="00586802"/>
    <w:rsid w:val="0058684B"/>
    <w:rsid w:val="0058697A"/>
    <w:rsid w:val="00586BEB"/>
    <w:rsid w:val="00586C04"/>
    <w:rsid w:val="00586C1B"/>
    <w:rsid w:val="00586D03"/>
    <w:rsid w:val="00586E79"/>
    <w:rsid w:val="00586E83"/>
    <w:rsid w:val="00586F23"/>
    <w:rsid w:val="00586F55"/>
    <w:rsid w:val="0058715B"/>
    <w:rsid w:val="0058724B"/>
    <w:rsid w:val="00587289"/>
    <w:rsid w:val="005872EF"/>
    <w:rsid w:val="0058735F"/>
    <w:rsid w:val="005873E2"/>
    <w:rsid w:val="00587409"/>
    <w:rsid w:val="00587531"/>
    <w:rsid w:val="00587550"/>
    <w:rsid w:val="0058759A"/>
    <w:rsid w:val="005876A6"/>
    <w:rsid w:val="0058795B"/>
    <w:rsid w:val="005879AE"/>
    <w:rsid w:val="00587ACC"/>
    <w:rsid w:val="00587B58"/>
    <w:rsid w:val="00587C2C"/>
    <w:rsid w:val="00587E09"/>
    <w:rsid w:val="00587F1F"/>
    <w:rsid w:val="00587FEE"/>
    <w:rsid w:val="005900DF"/>
    <w:rsid w:val="00590364"/>
    <w:rsid w:val="005904E4"/>
    <w:rsid w:val="005906AF"/>
    <w:rsid w:val="005906B0"/>
    <w:rsid w:val="00590757"/>
    <w:rsid w:val="00590822"/>
    <w:rsid w:val="005908B6"/>
    <w:rsid w:val="00590908"/>
    <w:rsid w:val="005909B3"/>
    <w:rsid w:val="00590A63"/>
    <w:rsid w:val="00590BF3"/>
    <w:rsid w:val="00590C27"/>
    <w:rsid w:val="00590CAD"/>
    <w:rsid w:val="00590D2A"/>
    <w:rsid w:val="00590D5C"/>
    <w:rsid w:val="00590F3A"/>
    <w:rsid w:val="00590F51"/>
    <w:rsid w:val="0059109C"/>
    <w:rsid w:val="0059111E"/>
    <w:rsid w:val="005911B0"/>
    <w:rsid w:val="005913F0"/>
    <w:rsid w:val="00591410"/>
    <w:rsid w:val="0059152F"/>
    <w:rsid w:val="0059164F"/>
    <w:rsid w:val="00591687"/>
    <w:rsid w:val="0059175F"/>
    <w:rsid w:val="005917A3"/>
    <w:rsid w:val="005917CD"/>
    <w:rsid w:val="00591862"/>
    <w:rsid w:val="005918CE"/>
    <w:rsid w:val="005918D9"/>
    <w:rsid w:val="005918FF"/>
    <w:rsid w:val="005919FB"/>
    <w:rsid w:val="00591AEC"/>
    <w:rsid w:val="00591B28"/>
    <w:rsid w:val="00591BAC"/>
    <w:rsid w:val="00591BD8"/>
    <w:rsid w:val="00591C26"/>
    <w:rsid w:val="00591CD3"/>
    <w:rsid w:val="00591E1D"/>
    <w:rsid w:val="00591FC7"/>
    <w:rsid w:val="00592020"/>
    <w:rsid w:val="00592128"/>
    <w:rsid w:val="0059229A"/>
    <w:rsid w:val="0059242A"/>
    <w:rsid w:val="005924BB"/>
    <w:rsid w:val="005924CB"/>
    <w:rsid w:val="00592577"/>
    <w:rsid w:val="0059262F"/>
    <w:rsid w:val="005926C3"/>
    <w:rsid w:val="00592774"/>
    <w:rsid w:val="00592A58"/>
    <w:rsid w:val="00592A83"/>
    <w:rsid w:val="00592C0F"/>
    <w:rsid w:val="00592CA3"/>
    <w:rsid w:val="00592F37"/>
    <w:rsid w:val="00592F41"/>
    <w:rsid w:val="00592FC1"/>
    <w:rsid w:val="00593030"/>
    <w:rsid w:val="005931F9"/>
    <w:rsid w:val="0059332F"/>
    <w:rsid w:val="0059333E"/>
    <w:rsid w:val="0059335E"/>
    <w:rsid w:val="00593420"/>
    <w:rsid w:val="0059347A"/>
    <w:rsid w:val="0059349D"/>
    <w:rsid w:val="00593640"/>
    <w:rsid w:val="00593754"/>
    <w:rsid w:val="00593774"/>
    <w:rsid w:val="005937C0"/>
    <w:rsid w:val="005938B5"/>
    <w:rsid w:val="00593946"/>
    <w:rsid w:val="00593AD3"/>
    <w:rsid w:val="00593AE2"/>
    <w:rsid w:val="00593C62"/>
    <w:rsid w:val="00593CC3"/>
    <w:rsid w:val="00593D08"/>
    <w:rsid w:val="00593F03"/>
    <w:rsid w:val="00593FD1"/>
    <w:rsid w:val="00593FDC"/>
    <w:rsid w:val="0059400D"/>
    <w:rsid w:val="00594016"/>
    <w:rsid w:val="005940EC"/>
    <w:rsid w:val="005941B6"/>
    <w:rsid w:val="00594246"/>
    <w:rsid w:val="005942AD"/>
    <w:rsid w:val="0059432A"/>
    <w:rsid w:val="0059447B"/>
    <w:rsid w:val="005944D8"/>
    <w:rsid w:val="005945ED"/>
    <w:rsid w:val="00594638"/>
    <w:rsid w:val="00594732"/>
    <w:rsid w:val="0059479D"/>
    <w:rsid w:val="005948D5"/>
    <w:rsid w:val="00594923"/>
    <w:rsid w:val="00594CA2"/>
    <w:rsid w:val="00594CC3"/>
    <w:rsid w:val="00594E85"/>
    <w:rsid w:val="00594E92"/>
    <w:rsid w:val="00594FD2"/>
    <w:rsid w:val="005951A6"/>
    <w:rsid w:val="00595297"/>
    <w:rsid w:val="005953B3"/>
    <w:rsid w:val="005954EE"/>
    <w:rsid w:val="00595580"/>
    <w:rsid w:val="00595994"/>
    <w:rsid w:val="005959DB"/>
    <w:rsid w:val="005959F7"/>
    <w:rsid w:val="00595B96"/>
    <w:rsid w:val="00595D3B"/>
    <w:rsid w:val="005962F9"/>
    <w:rsid w:val="00596380"/>
    <w:rsid w:val="005964C9"/>
    <w:rsid w:val="005964FB"/>
    <w:rsid w:val="005966D3"/>
    <w:rsid w:val="00596880"/>
    <w:rsid w:val="00596950"/>
    <w:rsid w:val="00596A46"/>
    <w:rsid w:val="00596B95"/>
    <w:rsid w:val="00596D87"/>
    <w:rsid w:val="00596F01"/>
    <w:rsid w:val="00596F42"/>
    <w:rsid w:val="0059707C"/>
    <w:rsid w:val="00597089"/>
    <w:rsid w:val="0059714D"/>
    <w:rsid w:val="005972A1"/>
    <w:rsid w:val="005973E5"/>
    <w:rsid w:val="00597442"/>
    <w:rsid w:val="005974CC"/>
    <w:rsid w:val="00597546"/>
    <w:rsid w:val="00597572"/>
    <w:rsid w:val="00597797"/>
    <w:rsid w:val="00597A09"/>
    <w:rsid w:val="00597A3F"/>
    <w:rsid w:val="00597BC2"/>
    <w:rsid w:val="00597D25"/>
    <w:rsid w:val="00597F76"/>
    <w:rsid w:val="005A005F"/>
    <w:rsid w:val="005A00B8"/>
    <w:rsid w:val="005A00E4"/>
    <w:rsid w:val="005A0187"/>
    <w:rsid w:val="005A0401"/>
    <w:rsid w:val="005A04D6"/>
    <w:rsid w:val="005A0659"/>
    <w:rsid w:val="005A06CF"/>
    <w:rsid w:val="005A06E1"/>
    <w:rsid w:val="005A0769"/>
    <w:rsid w:val="005A078C"/>
    <w:rsid w:val="005A07B0"/>
    <w:rsid w:val="005A08B4"/>
    <w:rsid w:val="005A0912"/>
    <w:rsid w:val="005A092A"/>
    <w:rsid w:val="005A09CF"/>
    <w:rsid w:val="005A09F2"/>
    <w:rsid w:val="005A0B35"/>
    <w:rsid w:val="005A0B3E"/>
    <w:rsid w:val="005A0B8C"/>
    <w:rsid w:val="005A0C34"/>
    <w:rsid w:val="005A0C62"/>
    <w:rsid w:val="005A0DDC"/>
    <w:rsid w:val="005A0E4D"/>
    <w:rsid w:val="005A0F0A"/>
    <w:rsid w:val="005A0F54"/>
    <w:rsid w:val="005A105C"/>
    <w:rsid w:val="005A10AC"/>
    <w:rsid w:val="005A1138"/>
    <w:rsid w:val="005A11D0"/>
    <w:rsid w:val="005A131C"/>
    <w:rsid w:val="005A1384"/>
    <w:rsid w:val="005A1406"/>
    <w:rsid w:val="005A146C"/>
    <w:rsid w:val="005A1555"/>
    <w:rsid w:val="005A1585"/>
    <w:rsid w:val="005A1655"/>
    <w:rsid w:val="005A167E"/>
    <w:rsid w:val="005A16E4"/>
    <w:rsid w:val="005A1711"/>
    <w:rsid w:val="005A179C"/>
    <w:rsid w:val="005A1A0F"/>
    <w:rsid w:val="005A1AD1"/>
    <w:rsid w:val="005A1D76"/>
    <w:rsid w:val="005A1E4A"/>
    <w:rsid w:val="005A1ECC"/>
    <w:rsid w:val="005A200C"/>
    <w:rsid w:val="005A2164"/>
    <w:rsid w:val="005A25C7"/>
    <w:rsid w:val="005A2695"/>
    <w:rsid w:val="005A2798"/>
    <w:rsid w:val="005A27B5"/>
    <w:rsid w:val="005A2871"/>
    <w:rsid w:val="005A28ED"/>
    <w:rsid w:val="005A2B14"/>
    <w:rsid w:val="005A2B88"/>
    <w:rsid w:val="005A2BAC"/>
    <w:rsid w:val="005A2C0D"/>
    <w:rsid w:val="005A2CB1"/>
    <w:rsid w:val="005A2CE2"/>
    <w:rsid w:val="005A2D7E"/>
    <w:rsid w:val="005A2E1E"/>
    <w:rsid w:val="005A2E52"/>
    <w:rsid w:val="005A2E72"/>
    <w:rsid w:val="005A2F66"/>
    <w:rsid w:val="005A2FA0"/>
    <w:rsid w:val="005A3059"/>
    <w:rsid w:val="005A31DA"/>
    <w:rsid w:val="005A3245"/>
    <w:rsid w:val="005A324B"/>
    <w:rsid w:val="005A347B"/>
    <w:rsid w:val="005A3490"/>
    <w:rsid w:val="005A34AA"/>
    <w:rsid w:val="005A34E1"/>
    <w:rsid w:val="005A3582"/>
    <w:rsid w:val="005A3626"/>
    <w:rsid w:val="005A36B3"/>
    <w:rsid w:val="005A37A1"/>
    <w:rsid w:val="005A394A"/>
    <w:rsid w:val="005A3A02"/>
    <w:rsid w:val="005A3A0E"/>
    <w:rsid w:val="005A3AFB"/>
    <w:rsid w:val="005A3B7B"/>
    <w:rsid w:val="005A3B8E"/>
    <w:rsid w:val="005A3BAC"/>
    <w:rsid w:val="005A3D0D"/>
    <w:rsid w:val="005A3D6D"/>
    <w:rsid w:val="005A3DA6"/>
    <w:rsid w:val="005A4088"/>
    <w:rsid w:val="005A4387"/>
    <w:rsid w:val="005A43AB"/>
    <w:rsid w:val="005A45CF"/>
    <w:rsid w:val="005A4685"/>
    <w:rsid w:val="005A46CE"/>
    <w:rsid w:val="005A4816"/>
    <w:rsid w:val="005A4A55"/>
    <w:rsid w:val="005A4C06"/>
    <w:rsid w:val="005A4C67"/>
    <w:rsid w:val="005A4C99"/>
    <w:rsid w:val="005A4CE3"/>
    <w:rsid w:val="005A4CFD"/>
    <w:rsid w:val="005A4F5E"/>
    <w:rsid w:val="005A52B9"/>
    <w:rsid w:val="005A53F1"/>
    <w:rsid w:val="005A5426"/>
    <w:rsid w:val="005A545E"/>
    <w:rsid w:val="005A54B2"/>
    <w:rsid w:val="005A5520"/>
    <w:rsid w:val="005A55DD"/>
    <w:rsid w:val="005A5642"/>
    <w:rsid w:val="005A5750"/>
    <w:rsid w:val="005A58B1"/>
    <w:rsid w:val="005A58DE"/>
    <w:rsid w:val="005A5A20"/>
    <w:rsid w:val="005A5AC3"/>
    <w:rsid w:val="005A5B45"/>
    <w:rsid w:val="005A5C01"/>
    <w:rsid w:val="005A5E74"/>
    <w:rsid w:val="005A5E7F"/>
    <w:rsid w:val="005A5E8C"/>
    <w:rsid w:val="005A5EBC"/>
    <w:rsid w:val="005A6024"/>
    <w:rsid w:val="005A611D"/>
    <w:rsid w:val="005A61B2"/>
    <w:rsid w:val="005A61DE"/>
    <w:rsid w:val="005A61F0"/>
    <w:rsid w:val="005A62DC"/>
    <w:rsid w:val="005A62E9"/>
    <w:rsid w:val="005A63D5"/>
    <w:rsid w:val="005A649C"/>
    <w:rsid w:val="005A651F"/>
    <w:rsid w:val="005A6579"/>
    <w:rsid w:val="005A678F"/>
    <w:rsid w:val="005A6834"/>
    <w:rsid w:val="005A6885"/>
    <w:rsid w:val="005A68E2"/>
    <w:rsid w:val="005A693F"/>
    <w:rsid w:val="005A6AFE"/>
    <w:rsid w:val="005A6B8A"/>
    <w:rsid w:val="005A6C5C"/>
    <w:rsid w:val="005A6D4A"/>
    <w:rsid w:val="005A6D73"/>
    <w:rsid w:val="005A6DEB"/>
    <w:rsid w:val="005A6E48"/>
    <w:rsid w:val="005A6EFC"/>
    <w:rsid w:val="005A6F3A"/>
    <w:rsid w:val="005A6F56"/>
    <w:rsid w:val="005A7001"/>
    <w:rsid w:val="005A70A1"/>
    <w:rsid w:val="005A70AA"/>
    <w:rsid w:val="005A72D0"/>
    <w:rsid w:val="005A737D"/>
    <w:rsid w:val="005A7539"/>
    <w:rsid w:val="005A75FC"/>
    <w:rsid w:val="005A764B"/>
    <w:rsid w:val="005A78DF"/>
    <w:rsid w:val="005A78FF"/>
    <w:rsid w:val="005A7CA4"/>
    <w:rsid w:val="005B019C"/>
    <w:rsid w:val="005B01CB"/>
    <w:rsid w:val="005B04C0"/>
    <w:rsid w:val="005B04C8"/>
    <w:rsid w:val="005B0582"/>
    <w:rsid w:val="005B05B0"/>
    <w:rsid w:val="005B05B8"/>
    <w:rsid w:val="005B0811"/>
    <w:rsid w:val="005B0865"/>
    <w:rsid w:val="005B091E"/>
    <w:rsid w:val="005B0DE8"/>
    <w:rsid w:val="005B0ECB"/>
    <w:rsid w:val="005B0F63"/>
    <w:rsid w:val="005B0FF6"/>
    <w:rsid w:val="005B10E3"/>
    <w:rsid w:val="005B1163"/>
    <w:rsid w:val="005B123E"/>
    <w:rsid w:val="005B1509"/>
    <w:rsid w:val="005B1608"/>
    <w:rsid w:val="005B16B9"/>
    <w:rsid w:val="005B16E7"/>
    <w:rsid w:val="005B1795"/>
    <w:rsid w:val="005B1882"/>
    <w:rsid w:val="005B1901"/>
    <w:rsid w:val="005B1A21"/>
    <w:rsid w:val="005B1C8D"/>
    <w:rsid w:val="005B1FD6"/>
    <w:rsid w:val="005B1FF5"/>
    <w:rsid w:val="005B22A9"/>
    <w:rsid w:val="005B2317"/>
    <w:rsid w:val="005B2394"/>
    <w:rsid w:val="005B249B"/>
    <w:rsid w:val="005B24B8"/>
    <w:rsid w:val="005B24BC"/>
    <w:rsid w:val="005B27BF"/>
    <w:rsid w:val="005B2AAF"/>
    <w:rsid w:val="005B2BA5"/>
    <w:rsid w:val="005B2BFB"/>
    <w:rsid w:val="005B2C7E"/>
    <w:rsid w:val="005B2D01"/>
    <w:rsid w:val="005B2DB3"/>
    <w:rsid w:val="005B2E98"/>
    <w:rsid w:val="005B3070"/>
    <w:rsid w:val="005B31AB"/>
    <w:rsid w:val="005B33F4"/>
    <w:rsid w:val="005B3493"/>
    <w:rsid w:val="005B3582"/>
    <w:rsid w:val="005B3679"/>
    <w:rsid w:val="005B36FE"/>
    <w:rsid w:val="005B37BD"/>
    <w:rsid w:val="005B37E9"/>
    <w:rsid w:val="005B3811"/>
    <w:rsid w:val="005B3C96"/>
    <w:rsid w:val="005B3D96"/>
    <w:rsid w:val="005B3F0E"/>
    <w:rsid w:val="005B4023"/>
    <w:rsid w:val="005B4064"/>
    <w:rsid w:val="005B41ED"/>
    <w:rsid w:val="005B426E"/>
    <w:rsid w:val="005B45AC"/>
    <w:rsid w:val="005B45B2"/>
    <w:rsid w:val="005B47CE"/>
    <w:rsid w:val="005B4837"/>
    <w:rsid w:val="005B499A"/>
    <w:rsid w:val="005B4CB1"/>
    <w:rsid w:val="005B4D13"/>
    <w:rsid w:val="005B4EC9"/>
    <w:rsid w:val="005B4F10"/>
    <w:rsid w:val="005B5082"/>
    <w:rsid w:val="005B526E"/>
    <w:rsid w:val="005B5318"/>
    <w:rsid w:val="005B5327"/>
    <w:rsid w:val="005B53EB"/>
    <w:rsid w:val="005B5547"/>
    <w:rsid w:val="005B554F"/>
    <w:rsid w:val="005B55EF"/>
    <w:rsid w:val="005B55F5"/>
    <w:rsid w:val="005B56E6"/>
    <w:rsid w:val="005B589A"/>
    <w:rsid w:val="005B5982"/>
    <w:rsid w:val="005B59FF"/>
    <w:rsid w:val="005B5A62"/>
    <w:rsid w:val="005B5CA7"/>
    <w:rsid w:val="005B5D48"/>
    <w:rsid w:val="005B5D54"/>
    <w:rsid w:val="005B5E17"/>
    <w:rsid w:val="005B5F21"/>
    <w:rsid w:val="005B5FA8"/>
    <w:rsid w:val="005B61F4"/>
    <w:rsid w:val="005B6319"/>
    <w:rsid w:val="005B63F1"/>
    <w:rsid w:val="005B65AC"/>
    <w:rsid w:val="005B6708"/>
    <w:rsid w:val="005B67E1"/>
    <w:rsid w:val="005B6A87"/>
    <w:rsid w:val="005B6BA1"/>
    <w:rsid w:val="005B6BE1"/>
    <w:rsid w:val="005B6C56"/>
    <w:rsid w:val="005B6C9C"/>
    <w:rsid w:val="005B6D06"/>
    <w:rsid w:val="005B6D0D"/>
    <w:rsid w:val="005B6F5C"/>
    <w:rsid w:val="005B7480"/>
    <w:rsid w:val="005B74D4"/>
    <w:rsid w:val="005B74F4"/>
    <w:rsid w:val="005B756E"/>
    <w:rsid w:val="005B767E"/>
    <w:rsid w:val="005B76DB"/>
    <w:rsid w:val="005B7A0F"/>
    <w:rsid w:val="005B7A2E"/>
    <w:rsid w:val="005B7A74"/>
    <w:rsid w:val="005B7AA3"/>
    <w:rsid w:val="005B7ADA"/>
    <w:rsid w:val="005B7B16"/>
    <w:rsid w:val="005B7B66"/>
    <w:rsid w:val="005B7B71"/>
    <w:rsid w:val="005B7BD3"/>
    <w:rsid w:val="005B7E4F"/>
    <w:rsid w:val="005B7E89"/>
    <w:rsid w:val="005B7EAB"/>
    <w:rsid w:val="005B7EFB"/>
    <w:rsid w:val="005B7F47"/>
    <w:rsid w:val="005B7F4A"/>
    <w:rsid w:val="005C02FB"/>
    <w:rsid w:val="005C0342"/>
    <w:rsid w:val="005C057A"/>
    <w:rsid w:val="005C06D5"/>
    <w:rsid w:val="005C078B"/>
    <w:rsid w:val="005C081C"/>
    <w:rsid w:val="005C08E4"/>
    <w:rsid w:val="005C0940"/>
    <w:rsid w:val="005C09FC"/>
    <w:rsid w:val="005C0A70"/>
    <w:rsid w:val="005C0B72"/>
    <w:rsid w:val="005C0B80"/>
    <w:rsid w:val="005C0C7F"/>
    <w:rsid w:val="005C0E3E"/>
    <w:rsid w:val="005C0E56"/>
    <w:rsid w:val="005C0E8B"/>
    <w:rsid w:val="005C0E91"/>
    <w:rsid w:val="005C1001"/>
    <w:rsid w:val="005C10DE"/>
    <w:rsid w:val="005C1135"/>
    <w:rsid w:val="005C11FA"/>
    <w:rsid w:val="005C131E"/>
    <w:rsid w:val="005C13DE"/>
    <w:rsid w:val="005C1483"/>
    <w:rsid w:val="005C16BF"/>
    <w:rsid w:val="005C17BE"/>
    <w:rsid w:val="005C1913"/>
    <w:rsid w:val="005C1A82"/>
    <w:rsid w:val="005C1B16"/>
    <w:rsid w:val="005C1E12"/>
    <w:rsid w:val="005C1E7A"/>
    <w:rsid w:val="005C1F1E"/>
    <w:rsid w:val="005C1FA6"/>
    <w:rsid w:val="005C1FF7"/>
    <w:rsid w:val="005C235D"/>
    <w:rsid w:val="005C2430"/>
    <w:rsid w:val="005C247B"/>
    <w:rsid w:val="005C2812"/>
    <w:rsid w:val="005C288C"/>
    <w:rsid w:val="005C2B4D"/>
    <w:rsid w:val="005C2B7B"/>
    <w:rsid w:val="005C3026"/>
    <w:rsid w:val="005C3221"/>
    <w:rsid w:val="005C3342"/>
    <w:rsid w:val="005C3452"/>
    <w:rsid w:val="005C3486"/>
    <w:rsid w:val="005C34D6"/>
    <w:rsid w:val="005C38FF"/>
    <w:rsid w:val="005C3997"/>
    <w:rsid w:val="005C3A15"/>
    <w:rsid w:val="005C3AD0"/>
    <w:rsid w:val="005C3B65"/>
    <w:rsid w:val="005C3BE3"/>
    <w:rsid w:val="005C3F30"/>
    <w:rsid w:val="005C412A"/>
    <w:rsid w:val="005C4138"/>
    <w:rsid w:val="005C41B8"/>
    <w:rsid w:val="005C41F4"/>
    <w:rsid w:val="005C436D"/>
    <w:rsid w:val="005C44E0"/>
    <w:rsid w:val="005C46A6"/>
    <w:rsid w:val="005C492D"/>
    <w:rsid w:val="005C493B"/>
    <w:rsid w:val="005C4B23"/>
    <w:rsid w:val="005C4D61"/>
    <w:rsid w:val="005C4F0A"/>
    <w:rsid w:val="005C4F38"/>
    <w:rsid w:val="005C4FAC"/>
    <w:rsid w:val="005C4FB1"/>
    <w:rsid w:val="005C5060"/>
    <w:rsid w:val="005C50EA"/>
    <w:rsid w:val="005C50F1"/>
    <w:rsid w:val="005C5173"/>
    <w:rsid w:val="005C5222"/>
    <w:rsid w:val="005C522C"/>
    <w:rsid w:val="005C5244"/>
    <w:rsid w:val="005C5285"/>
    <w:rsid w:val="005C557D"/>
    <w:rsid w:val="005C55D3"/>
    <w:rsid w:val="005C5675"/>
    <w:rsid w:val="005C576C"/>
    <w:rsid w:val="005C57B7"/>
    <w:rsid w:val="005C580C"/>
    <w:rsid w:val="005C58AA"/>
    <w:rsid w:val="005C591F"/>
    <w:rsid w:val="005C592D"/>
    <w:rsid w:val="005C5935"/>
    <w:rsid w:val="005C5954"/>
    <w:rsid w:val="005C59B4"/>
    <w:rsid w:val="005C59B9"/>
    <w:rsid w:val="005C5BE2"/>
    <w:rsid w:val="005C5C39"/>
    <w:rsid w:val="005C5D2C"/>
    <w:rsid w:val="005C5E0A"/>
    <w:rsid w:val="005C5F0D"/>
    <w:rsid w:val="005C6193"/>
    <w:rsid w:val="005C6204"/>
    <w:rsid w:val="005C625E"/>
    <w:rsid w:val="005C62BC"/>
    <w:rsid w:val="005C6495"/>
    <w:rsid w:val="005C663A"/>
    <w:rsid w:val="005C6830"/>
    <w:rsid w:val="005C6891"/>
    <w:rsid w:val="005C68FD"/>
    <w:rsid w:val="005C6A25"/>
    <w:rsid w:val="005C6A69"/>
    <w:rsid w:val="005C6AAE"/>
    <w:rsid w:val="005C6BCC"/>
    <w:rsid w:val="005C6BFD"/>
    <w:rsid w:val="005C6CD2"/>
    <w:rsid w:val="005C6DED"/>
    <w:rsid w:val="005C6F27"/>
    <w:rsid w:val="005C6FBE"/>
    <w:rsid w:val="005C700B"/>
    <w:rsid w:val="005C70E9"/>
    <w:rsid w:val="005C7129"/>
    <w:rsid w:val="005C71D8"/>
    <w:rsid w:val="005C737F"/>
    <w:rsid w:val="005C74A6"/>
    <w:rsid w:val="005C74DC"/>
    <w:rsid w:val="005C7586"/>
    <w:rsid w:val="005C76ED"/>
    <w:rsid w:val="005C771F"/>
    <w:rsid w:val="005C7B2B"/>
    <w:rsid w:val="005C7C23"/>
    <w:rsid w:val="005C7C40"/>
    <w:rsid w:val="005C7D43"/>
    <w:rsid w:val="005C7DD3"/>
    <w:rsid w:val="005C7DD8"/>
    <w:rsid w:val="005C7ECC"/>
    <w:rsid w:val="005C7FB9"/>
    <w:rsid w:val="005D01CE"/>
    <w:rsid w:val="005D0214"/>
    <w:rsid w:val="005D031F"/>
    <w:rsid w:val="005D03A3"/>
    <w:rsid w:val="005D0402"/>
    <w:rsid w:val="005D0535"/>
    <w:rsid w:val="005D069C"/>
    <w:rsid w:val="005D06E1"/>
    <w:rsid w:val="005D06E6"/>
    <w:rsid w:val="005D0794"/>
    <w:rsid w:val="005D0B36"/>
    <w:rsid w:val="005D0BE0"/>
    <w:rsid w:val="005D0C10"/>
    <w:rsid w:val="005D0C1D"/>
    <w:rsid w:val="005D0DD0"/>
    <w:rsid w:val="005D0E18"/>
    <w:rsid w:val="005D0F98"/>
    <w:rsid w:val="005D103A"/>
    <w:rsid w:val="005D10CC"/>
    <w:rsid w:val="005D11F6"/>
    <w:rsid w:val="005D128E"/>
    <w:rsid w:val="005D14B6"/>
    <w:rsid w:val="005D16D5"/>
    <w:rsid w:val="005D179F"/>
    <w:rsid w:val="005D18E9"/>
    <w:rsid w:val="005D19B4"/>
    <w:rsid w:val="005D1B00"/>
    <w:rsid w:val="005D1BAB"/>
    <w:rsid w:val="005D1CD0"/>
    <w:rsid w:val="005D1E73"/>
    <w:rsid w:val="005D2140"/>
    <w:rsid w:val="005D21CA"/>
    <w:rsid w:val="005D2296"/>
    <w:rsid w:val="005D238A"/>
    <w:rsid w:val="005D25EA"/>
    <w:rsid w:val="005D2654"/>
    <w:rsid w:val="005D2847"/>
    <w:rsid w:val="005D2876"/>
    <w:rsid w:val="005D296E"/>
    <w:rsid w:val="005D2982"/>
    <w:rsid w:val="005D2B1A"/>
    <w:rsid w:val="005D2C93"/>
    <w:rsid w:val="005D2D6C"/>
    <w:rsid w:val="005D2F4A"/>
    <w:rsid w:val="005D2F81"/>
    <w:rsid w:val="005D2F8E"/>
    <w:rsid w:val="005D2F9C"/>
    <w:rsid w:val="005D2FBA"/>
    <w:rsid w:val="005D307E"/>
    <w:rsid w:val="005D31BE"/>
    <w:rsid w:val="005D32A0"/>
    <w:rsid w:val="005D32B2"/>
    <w:rsid w:val="005D3468"/>
    <w:rsid w:val="005D34B1"/>
    <w:rsid w:val="005D34B5"/>
    <w:rsid w:val="005D35DB"/>
    <w:rsid w:val="005D3606"/>
    <w:rsid w:val="005D3628"/>
    <w:rsid w:val="005D3636"/>
    <w:rsid w:val="005D363E"/>
    <w:rsid w:val="005D369B"/>
    <w:rsid w:val="005D37CF"/>
    <w:rsid w:val="005D38C5"/>
    <w:rsid w:val="005D391A"/>
    <w:rsid w:val="005D3957"/>
    <w:rsid w:val="005D3A9B"/>
    <w:rsid w:val="005D3B50"/>
    <w:rsid w:val="005D3C15"/>
    <w:rsid w:val="005D3C5F"/>
    <w:rsid w:val="005D3D0C"/>
    <w:rsid w:val="005D3D3A"/>
    <w:rsid w:val="005D3DAB"/>
    <w:rsid w:val="005D3DC6"/>
    <w:rsid w:val="005D3E98"/>
    <w:rsid w:val="005D3E9B"/>
    <w:rsid w:val="005D3E9F"/>
    <w:rsid w:val="005D3F0B"/>
    <w:rsid w:val="005D3FB4"/>
    <w:rsid w:val="005D405F"/>
    <w:rsid w:val="005D40AE"/>
    <w:rsid w:val="005D423D"/>
    <w:rsid w:val="005D42F9"/>
    <w:rsid w:val="005D437E"/>
    <w:rsid w:val="005D44EA"/>
    <w:rsid w:val="005D44FC"/>
    <w:rsid w:val="005D45CA"/>
    <w:rsid w:val="005D46EE"/>
    <w:rsid w:val="005D46FD"/>
    <w:rsid w:val="005D4853"/>
    <w:rsid w:val="005D4854"/>
    <w:rsid w:val="005D49BD"/>
    <w:rsid w:val="005D4A36"/>
    <w:rsid w:val="005D4A4B"/>
    <w:rsid w:val="005D4BA3"/>
    <w:rsid w:val="005D4C0A"/>
    <w:rsid w:val="005D4C2F"/>
    <w:rsid w:val="005D4C4F"/>
    <w:rsid w:val="005D4D7A"/>
    <w:rsid w:val="005D4DD4"/>
    <w:rsid w:val="005D4F4C"/>
    <w:rsid w:val="005D516B"/>
    <w:rsid w:val="005D51B7"/>
    <w:rsid w:val="005D53D8"/>
    <w:rsid w:val="005D5439"/>
    <w:rsid w:val="005D558F"/>
    <w:rsid w:val="005D570B"/>
    <w:rsid w:val="005D575E"/>
    <w:rsid w:val="005D579E"/>
    <w:rsid w:val="005D57DD"/>
    <w:rsid w:val="005D5905"/>
    <w:rsid w:val="005D59A8"/>
    <w:rsid w:val="005D5A2A"/>
    <w:rsid w:val="005D5C20"/>
    <w:rsid w:val="005D5D3A"/>
    <w:rsid w:val="005D5D9C"/>
    <w:rsid w:val="005D5FFF"/>
    <w:rsid w:val="005D60C3"/>
    <w:rsid w:val="005D60D7"/>
    <w:rsid w:val="005D60DB"/>
    <w:rsid w:val="005D6171"/>
    <w:rsid w:val="005D6285"/>
    <w:rsid w:val="005D62C0"/>
    <w:rsid w:val="005D67C7"/>
    <w:rsid w:val="005D6AAE"/>
    <w:rsid w:val="005D6B71"/>
    <w:rsid w:val="005D6B82"/>
    <w:rsid w:val="005D6C06"/>
    <w:rsid w:val="005D6CF1"/>
    <w:rsid w:val="005D7110"/>
    <w:rsid w:val="005D71F0"/>
    <w:rsid w:val="005D723D"/>
    <w:rsid w:val="005D72F0"/>
    <w:rsid w:val="005D7455"/>
    <w:rsid w:val="005D747F"/>
    <w:rsid w:val="005D7487"/>
    <w:rsid w:val="005D7496"/>
    <w:rsid w:val="005D74BB"/>
    <w:rsid w:val="005D74D5"/>
    <w:rsid w:val="005D7A50"/>
    <w:rsid w:val="005D7AE4"/>
    <w:rsid w:val="005D7CAD"/>
    <w:rsid w:val="005D7CEB"/>
    <w:rsid w:val="005D7D0A"/>
    <w:rsid w:val="005D7D95"/>
    <w:rsid w:val="005D7E36"/>
    <w:rsid w:val="005E0215"/>
    <w:rsid w:val="005E03AC"/>
    <w:rsid w:val="005E0400"/>
    <w:rsid w:val="005E04C9"/>
    <w:rsid w:val="005E0546"/>
    <w:rsid w:val="005E0553"/>
    <w:rsid w:val="005E06CD"/>
    <w:rsid w:val="005E0773"/>
    <w:rsid w:val="005E0834"/>
    <w:rsid w:val="005E0862"/>
    <w:rsid w:val="005E087A"/>
    <w:rsid w:val="005E08CA"/>
    <w:rsid w:val="005E0A51"/>
    <w:rsid w:val="005E0B2A"/>
    <w:rsid w:val="005E0B58"/>
    <w:rsid w:val="005E0CFA"/>
    <w:rsid w:val="005E0E46"/>
    <w:rsid w:val="005E103B"/>
    <w:rsid w:val="005E105D"/>
    <w:rsid w:val="005E10BD"/>
    <w:rsid w:val="005E113A"/>
    <w:rsid w:val="005E1171"/>
    <w:rsid w:val="005E1186"/>
    <w:rsid w:val="005E11E6"/>
    <w:rsid w:val="005E132B"/>
    <w:rsid w:val="005E1478"/>
    <w:rsid w:val="005E14E0"/>
    <w:rsid w:val="005E1563"/>
    <w:rsid w:val="005E15F7"/>
    <w:rsid w:val="005E1708"/>
    <w:rsid w:val="005E17A7"/>
    <w:rsid w:val="005E17CB"/>
    <w:rsid w:val="005E18BA"/>
    <w:rsid w:val="005E1A55"/>
    <w:rsid w:val="005E1A57"/>
    <w:rsid w:val="005E1B81"/>
    <w:rsid w:val="005E1BD2"/>
    <w:rsid w:val="005E1C0B"/>
    <w:rsid w:val="005E1D8D"/>
    <w:rsid w:val="005E1DB5"/>
    <w:rsid w:val="005E1DDD"/>
    <w:rsid w:val="005E1ED8"/>
    <w:rsid w:val="005E1F18"/>
    <w:rsid w:val="005E20D6"/>
    <w:rsid w:val="005E21FB"/>
    <w:rsid w:val="005E24CD"/>
    <w:rsid w:val="005E2592"/>
    <w:rsid w:val="005E25BF"/>
    <w:rsid w:val="005E2686"/>
    <w:rsid w:val="005E27B5"/>
    <w:rsid w:val="005E27CA"/>
    <w:rsid w:val="005E28DA"/>
    <w:rsid w:val="005E2AA9"/>
    <w:rsid w:val="005E2ACC"/>
    <w:rsid w:val="005E2BDF"/>
    <w:rsid w:val="005E2FA7"/>
    <w:rsid w:val="005E3031"/>
    <w:rsid w:val="005E30CF"/>
    <w:rsid w:val="005E30EE"/>
    <w:rsid w:val="005E320F"/>
    <w:rsid w:val="005E3230"/>
    <w:rsid w:val="005E3238"/>
    <w:rsid w:val="005E3262"/>
    <w:rsid w:val="005E331A"/>
    <w:rsid w:val="005E34DF"/>
    <w:rsid w:val="005E3578"/>
    <w:rsid w:val="005E36BF"/>
    <w:rsid w:val="005E3856"/>
    <w:rsid w:val="005E39D5"/>
    <w:rsid w:val="005E3A3F"/>
    <w:rsid w:val="005E3A80"/>
    <w:rsid w:val="005E3A91"/>
    <w:rsid w:val="005E3AF1"/>
    <w:rsid w:val="005E3E0E"/>
    <w:rsid w:val="005E3EE3"/>
    <w:rsid w:val="005E40C1"/>
    <w:rsid w:val="005E41B2"/>
    <w:rsid w:val="005E429B"/>
    <w:rsid w:val="005E42FB"/>
    <w:rsid w:val="005E4383"/>
    <w:rsid w:val="005E449D"/>
    <w:rsid w:val="005E455E"/>
    <w:rsid w:val="005E4563"/>
    <w:rsid w:val="005E45C6"/>
    <w:rsid w:val="005E4623"/>
    <w:rsid w:val="005E4635"/>
    <w:rsid w:val="005E4648"/>
    <w:rsid w:val="005E4790"/>
    <w:rsid w:val="005E4A0C"/>
    <w:rsid w:val="005E4A2B"/>
    <w:rsid w:val="005E4D05"/>
    <w:rsid w:val="005E4DD6"/>
    <w:rsid w:val="005E4E16"/>
    <w:rsid w:val="005E4E95"/>
    <w:rsid w:val="005E4EAA"/>
    <w:rsid w:val="005E4EC7"/>
    <w:rsid w:val="005E50E5"/>
    <w:rsid w:val="005E51E7"/>
    <w:rsid w:val="005E5698"/>
    <w:rsid w:val="005E57BB"/>
    <w:rsid w:val="005E5902"/>
    <w:rsid w:val="005E5B24"/>
    <w:rsid w:val="005E5BA3"/>
    <w:rsid w:val="005E5BFA"/>
    <w:rsid w:val="005E5C48"/>
    <w:rsid w:val="005E5C57"/>
    <w:rsid w:val="005E5D7C"/>
    <w:rsid w:val="005E5D7E"/>
    <w:rsid w:val="005E5E38"/>
    <w:rsid w:val="005E600C"/>
    <w:rsid w:val="005E6156"/>
    <w:rsid w:val="005E6280"/>
    <w:rsid w:val="005E6281"/>
    <w:rsid w:val="005E6368"/>
    <w:rsid w:val="005E63E8"/>
    <w:rsid w:val="005E64D0"/>
    <w:rsid w:val="005E65A1"/>
    <w:rsid w:val="005E667E"/>
    <w:rsid w:val="005E6976"/>
    <w:rsid w:val="005E69C6"/>
    <w:rsid w:val="005E6A6C"/>
    <w:rsid w:val="005E6ACC"/>
    <w:rsid w:val="005E6BA0"/>
    <w:rsid w:val="005E6C4F"/>
    <w:rsid w:val="005E6DBD"/>
    <w:rsid w:val="005E6E8D"/>
    <w:rsid w:val="005E6F92"/>
    <w:rsid w:val="005E6F9A"/>
    <w:rsid w:val="005E6FA0"/>
    <w:rsid w:val="005E70B5"/>
    <w:rsid w:val="005E7121"/>
    <w:rsid w:val="005E7154"/>
    <w:rsid w:val="005E715D"/>
    <w:rsid w:val="005E71A6"/>
    <w:rsid w:val="005E7230"/>
    <w:rsid w:val="005E7242"/>
    <w:rsid w:val="005E72C0"/>
    <w:rsid w:val="005E740C"/>
    <w:rsid w:val="005E74F0"/>
    <w:rsid w:val="005E74F4"/>
    <w:rsid w:val="005E750A"/>
    <w:rsid w:val="005E755A"/>
    <w:rsid w:val="005E7595"/>
    <w:rsid w:val="005E7682"/>
    <w:rsid w:val="005E77B5"/>
    <w:rsid w:val="005E7801"/>
    <w:rsid w:val="005E7803"/>
    <w:rsid w:val="005E7AD4"/>
    <w:rsid w:val="005E7B34"/>
    <w:rsid w:val="005E7BCB"/>
    <w:rsid w:val="005E7C0B"/>
    <w:rsid w:val="005E7C1D"/>
    <w:rsid w:val="005E7C26"/>
    <w:rsid w:val="005E7C5C"/>
    <w:rsid w:val="005E7F19"/>
    <w:rsid w:val="005E7F50"/>
    <w:rsid w:val="005E7FB5"/>
    <w:rsid w:val="005F00BE"/>
    <w:rsid w:val="005F00C2"/>
    <w:rsid w:val="005F00F3"/>
    <w:rsid w:val="005F0359"/>
    <w:rsid w:val="005F041E"/>
    <w:rsid w:val="005F0484"/>
    <w:rsid w:val="005F0775"/>
    <w:rsid w:val="005F084F"/>
    <w:rsid w:val="005F0992"/>
    <w:rsid w:val="005F09D8"/>
    <w:rsid w:val="005F0A16"/>
    <w:rsid w:val="005F0C60"/>
    <w:rsid w:val="005F0FAB"/>
    <w:rsid w:val="005F10D4"/>
    <w:rsid w:val="005F11E4"/>
    <w:rsid w:val="005F130F"/>
    <w:rsid w:val="005F133C"/>
    <w:rsid w:val="005F13C7"/>
    <w:rsid w:val="005F13F2"/>
    <w:rsid w:val="005F144A"/>
    <w:rsid w:val="005F164D"/>
    <w:rsid w:val="005F16F8"/>
    <w:rsid w:val="005F171E"/>
    <w:rsid w:val="005F17E8"/>
    <w:rsid w:val="005F18AA"/>
    <w:rsid w:val="005F1C2E"/>
    <w:rsid w:val="005F1D12"/>
    <w:rsid w:val="005F1DD9"/>
    <w:rsid w:val="005F1FD6"/>
    <w:rsid w:val="005F205B"/>
    <w:rsid w:val="005F208A"/>
    <w:rsid w:val="005F20D6"/>
    <w:rsid w:val="005F224C"/>
    <w:rsid w:val="005F227D"/>
    <w:rsid w:val="005F22E5"/>
    <w:rsid w:val="005F235D"/>
    <w:rsid w:val="005F2495"/>
    <w:rsid w:val="005F24B4"/>
    <w:rsid w:val="005F24E6"/>
    <w:rsid w:val="005F2516"/>
    <w:rsid w:val="005F26B6"/>
    <w:rsid w:val="005F27AE"/>
    <w:rsid w:val="005F27E5"/>
    <w:rsid w:val="005F29B3"/>
    <w:rsid w:val="005F2A79"/>
    <w:rsid w:val="005F2AAE"/>
    <w:rsid w:val="005F2AB5"/>
    <w:rsid w:val="005F2ABF"/>
    <w:rsid w:val="005F2B7E"/>
    <w:rsid w:val="005F2C11"/>
    <w:rsid w:val="005F2EEA"/>
    <w:rsid w:val="005F3011"/>
    <w:rsid w:val="005F3068"/>
    <w:rsid w:val="005F3159"/>
    <w:rsid w:val="005F3353"/>
    <w:rsid w:val="005F3625"/>
    <w:rsid w:val="005F365E"/>
    <w:rsid w:val="005F366A"/>
    <w:rsid w:val="005F366F"/>
    <w:rsid w:val="005F380F"/>
    <w:rsid w:val="005F383E"/>
    <w:rsid w:val="005F38B8"/>
    <w:rsid w:val="005F3954"/>
    <w:rsid w:val="005F3A4F"/>
    <w:rsid w:val="005F3D84"/>
    <w:rsid w:val="005F3E76"/>
    <w:rsid w:val="005F3EBD"/>
    <w:rsid w:val="005F3ED3"/>
    <w:rsid w:val="005F3FA6"/>
    <w:rsid w:val="005F400D"/>
    <w:rsid w:val="005F4277"/>
    <w:rsid w:val="005F449A"/>
    <w:rsid w:val="005F463B"/>
    <w:rsid w:val="005F48AD"/>
    <w:rsid w:val="005F4A0B"/>
    <w:rsid w:val="005F4A57"/>
    <w:rsid w:val="005F4BDC"/>
    <w:rsid w:val="005F4DA9"/>
    <w:rsid w:val="005F4DD1"/>
    <w:rsid w:val="005F4EFD"/>
    <w:rsid w:val="005F5110"/>
    <w:rsid w:val="005F5128"/>
    <w:rsid w:val="005F5168"/>
    <w:rsid w:val="005F518F"/>
    <w:rsid w:val="005F52D9"/>
    <w:rsid w:val="005F54E6"/>
    <w:rsid w:val="005F57C1"/>
    <w:rsid w:val="005F57DE"/>
    <w:rsid w:val="005F584A"/>
    <w:rsid w:val="005F59AE"/>
    <w:rsid w:val="005F59C0"/>
    <w:rsid w:val="005F5AE1"/>
    <w:rsid w:val="005F5B7C"/>
    <w:rsid w:val="005F5C0F"/>
    <w:rsid w:val="005F5D3E"/>
    <w:rsid w:val="005F5D85"/>
    <w:rsid w:val="005F5EC7"/>
    <w:rsid w:val="005F61F7"/>
    <w:rsid w:val="005F62D8"/>
    <w:rsid w:val="005F646E"/>
    <w:rsid w:val="005F6491"/>
    <w:rsid w:val="005F64E9"/>
    <w:rsid w:val="005F650C"/>
    <w:rsid w:val="005F67E2"/>
    <w:rsid w:val="005F67FE"/>
    <w:rsid w:val="005F6804"/>
    <w:rsid w:val="005F68C2"/>
    <w:rsid w:val="005F698F"/>
    <w:rsid w:val="005F69EE"/>
    <w:rsid w:val="005F6AB8"/>
    <w:rsid w:val="005F6B33"/>
    <w:rsid w:val="005F6BC3"/>
    <w:rsid w:val="005F6BF2"/>
    <w:rsid w:val="005F6C4E"/>
    <w:rsid w:val="005F7232"/>
    <w:rsid w:val="005F74D0"/>
    <w:rsid w:val="005F74DA"/>
    <w:rsid w:val="005F7503"/>
    <w:rsid w:val="005F7526"/>
    <w:rsid w:val="005F755F"/>
    <w:rsid w:val="005F75D2"/>
    <w:rsid w:val="005F7716"/>
    <w:rsid w:val="005F7720"/>
    <w:rsid w:val="005F7885"/>
    <w:rsid w:val="005F78CE"/>
    <w:rsid w:val="005F7B3B"/>
    <w:rsid w:val="005F7C09"/>
    <w:rsid w:val="005F7C9A"/>
    <w:rsid w:val="005F7D2A"/>
    <w:rsid w:val="005F7EB8"/>
    <w:rsid w:val="0060010D"/>
    <w:rsid w:val="006002D5"/>
    <w:rsid w:val="00600422"/>
    <w:rsid w:val="0060053E"/>
    <w:rsid w:val="006005AA"/>
    <w:rsid w:val="00600600"/>
    <w:rsid w:val="00600634"/>
    <w:rsid w:val="00600771"/>
    <w:rsid w:val="0060077D"/>
    <w:rsid w:val="006007B1"/>
    <w:rsid w:val="006007D2"/>
    <w:rsid w:val="006007F1"/>
    <w:rsid w:val="00600808"/>
    <w:rsid w:val="006008CE"/>
    <w:rsid w:val="00600BCA"/>
    <w:rsid w:val="00600D9D"/>
    <w:rsid w:val="00600E44"/>
    <w:rsid w:val="00600F5B"/>
    <w:rsid w:val="00601064"/>
    <w:rsid w:val="0060127F"/>
    <w:rsid w:val="006012BE"/>
    <w:rsid w:val="006012F2"/>
    <w:rsid w:val="00601374"/>
    <w:rsid w:val="0060143E"/>
    <w:rsid w:val="00601474"/>
    <w:rsid w:val="00601557"/>
    <w:rsid w:val="0060157D"/>
    <w:rsid w:val="006015A3"/>
    <w:rsid w:val="006015BE"/>
    <w:rsid w:val="006015C4"/>
    <w:rsid w:val="006016F4"/>
    <w:rsid w:val="0060177C"/>
    <w:rsid w:val="006017ED"/>
    <w:rsid w:val="0060180A"/>
    <w:rsid w:val="006019B1"/>
    <w:rsid w:val="00601A25"/>
    <w:rsid w:val="00601B08"/>
    <w:rsid w:val="00601B3A"/>
    <w:rsid w:val="00601BF6"/>
    <w:rsid w:val="00601D0F"/>
    <w:rsid w:val="00601D21"/>
    <w:rsid w:val="00601E05"/>
    <w:rsid w:val="00601EAF"/>
    <w:rsid w:val="006020A6"/>
    <w:rsid w:val="006020C1"/>
    <w:rsid w:val="006021B8"/>
    <w:rsid w:val="006021CD"/>
    <w:rsid w:val="006021E4"/>
    <w:rsid w:val="006021F0"/>
    <w:rsid w:val="00602251"/>
    <w:rsid w:val="0060242A"/>
    <w:rsid w:val="0060247C"/>
    <w:rsid w:val="006024C1"/>
    <w:rsid w:val="006025E8"/>
    <w:rsid w:val="00602683"/>
    <w:rsid w:val="006026F2"/>
    <w:rsid w:val="006027D3"/>
    <w:rsid w:val="006028B2"/>
    <w:rsid w:val="006028F0"/>
    <w:rsid w:val="00602A7C"/>
    <w:rsid w:val="00602D00"/>
    <w:rsid w:val="00602D99"/>
    <w:rsid w:val="00602DF9"/>
    <w:rsid w:val="00602E8A"/>
    <w:rsid w:val="00602F14"/>
    <w:rsid w:val="0060301B"/>
    <w:rsid w:val="006030C4"/>
    <w:rsid w:val="006030F3"/>
    <w:rsid w:val="00603138"/>
    <w:rsid w:val="006033EF"/>
    <w:rsid w:val="00603420"/>
    <w:rsid w:val="006035C2"/>
    <w:rsid w:val="00603654"/>
    <w:rsid w:val="0060368A"/>
    <w:rsid w:val="006037A4"/>
    <w:rsid w:val="006037A9"/>
    <w:rsid w:val="0060389F"/>
    <w:rsid w:val="00603A13"/>
    <w:rsid w:val="00603AA5"/>
    <w:rsid w:val="00603BDB"/>
    <w:rsid w:val="00603E47"/>
    <w:rsid w:val="00603FFD"/>
    <w:rsid w:val="0060401F"/>
    <w:rsid w:val="006041F0"/>
    <w:rsid w:val="0060439F"/>
    <w:rsid w:val="006043AB"/>
    <w:rsid w:val="00604525"/>
    <w:rsid w:val="006045F4"/>
    <w:rsid w:val="00604607"/>
    <w:rsid w:val="00604612"/>
    <w:rsid w:val="006046CF"/>
    <w:rsid w:val="00604745"/>
    <w:rsid w:val="006049B8"/>
    <w:rsid w:val="00604C28"/>
    <w:rsid w:val="00604D1B"/>
    <w:rsid w:val="00604D87"/>
    <w:rsid w:val="00604DD3"/>
    <w:rsid w:val="00604F00"/>
    <w:rsid w:val="0060500E"/>
    <w:rsid w:val="006050FB"/>
    <w:rsid w:val="0060517F"/>
    <w:rsid w:val="00605429"/>
    <w:rsid w:val="0060558C"/>
    <w:rsid w:val="006055E6"/>
    <w:rsid w:val="006055F5"/>
    <w:rsid w:val="006056DC"/>
    <w:rsid w:val="006057B7"/>
    <w:rsid w:val="006057E0"/>
    <w:rsid w:val="006057E8"/>
    <w:rsid w:val="00605A63"/>
    <w:rsid w:val="00605B43"/>
    <w:rsid w:val="00605B9E"/>
    <w:rsid w:val="00605BD8"/>
    <w:rsid w:val="00605BD9"/>
    <w:rsid w:val="00605DA8"/>
    <w:rsid w:val="00605F47"/>
    <w:rsid w:val="00605FA0"/>
    <w:rsid w:val="00606022"/>
    <w:rsid w:val="00606100"/>
    <w:rsid w:val="0060619A"/>
    <w:rsid w:val="0060636D"/>
    <w:rsid w:val="006063B0"/>
    <w:rsid w:val="006064FB"/>
    <w:rsid w:val="006066D9"/>
    <w:rsid w:val="00606714"/>
    <w:rsid w:val="00606828"/>
    <w:rsid w:val="00606876"/>
    <w:rsid w:val="00606955"/>
    <w:rsid w:val="00606ABC"/>
    <w:rsid w:val="00606B57"/>
    <w:rsid w:val="00606BEF"/>
    <w:rsid w:val="00606C27"/>
    <w:rsid w:val="00606F3B"/>
    <w:rsid w:val="00606FFC"/>
    <w:rsid w:val="0060703A"/>
    <w:rsid w:val="006070EB"/>
    <w:rsid w:val="00607142"/>
    <w:rsid w:val="006071A4"/>
    <w:rsid w:val="006073D9"/>
    <w:rsid w:val="00607455"/>
    <w:rsid w:val="0060759D"/>
    <w:rsid w:val="0060769F"/>
    <w:rsid w:val="006076D3"/>
    <w:rsid w:val="006076F5"/>
    <w:rsid w:val="0060789F"/>
    <w:rsid w:val="006078A0"/>
    <w:rsid w:val="0060799D"/>
    <w:rsid w:val="00607A85"/>
    <w:rsid w:val="00607AFB"/>
    <w:rsid w:val="00607B23"/>
    <w:rsid w:val="00607D18"/>
    <w:rsid w:val="00607F29"/>
    <w:rsid w:val="00607FB6"/>
    <w:rsid w:val="0061009B"/>
    <w:rsid w:val="006100AC"/>
    <w:rsid w:val="0061028A"/>
    <w:rsid w:val="00610558"/>
    <w:rsid w:val="00610730"/>
    <w:rsid w:val="0061080C"/>
    <w:rsid w:val="00610B08"/>
    <w:rsid w:val="00610BC5"/>
    <w:rsid w:val="00610D4D"/>
    <w:rsid w:val="00610E90"/>
    <w:rsid w:val="00610EF6"/>
    <w:rsid w:val="006110F7"/>
    <w:rsid w:val="0061120B"/>
    <w:rsid w:val="0061127F"/>
    <w:rsid w:val="00611285"/>
    <w:rsid w:val="00611299"/>
    <w:rsid w:val="006112CE"/>
    <w:rsid w:val="00611400"/>
    <w:rsid w:val="00611419"/>
    <w:rsid w:val="00611451"/>
    <w:rsid w:val="006117AB"/>
    <w:rsid w:val="006117AE"/>
    <w:rsid w:val="00611903"/>
    <w:rsid w:val="00611906"/>
    <w:rsid w:val="00611952"/>
    <w:rsid w:val="00611986"/>
    <w:rsid w:val="006119B5"/>
    <w:rsid w:val="00611BF3"/>
    <w:rsid w:val="00611C65"/>
    <w:rsid w:val="00611CC9"/>
    <w:rsid w:val="00611F4D"/>
    <w:rsid w:val="00611FC4"/>
    <w:rsid w:val="006120D0"/>
    <w:rsid w:val="006120EE"/>
    <w:rsid w:val="006121A6"/>
    <w:rsid w:val="006122EC"/>
    <w:rsid w:val="0061233F"/>
    <w:rsid w:val="006124F9"/>
    <w:rsid w:val="00612529"/>
    <w:rsid w:val="006125DF"/>
    <w:rsid w:val="006125E2"/>
    <w:rsid w:val="00612641"/>
    <w:rsid w:val="0061267C"/>
    <w:rsid w:val="0061272E"/>
    <w:rsid w:val="0061275A"/>
    <w:rsid w:val="00612776"/>
    <w:rsid w:val="006127FE"/>
    <w:rsid w:val="00612849"/>
    <w:rsid w:val="00612953"/>
    <w:rsid w:val="006129BB"/>
    <w:rsid w:val="00612A91"/>
    <w:rsid w:val="00612AA0"/>
    <w:rsid w:val="00612D7F"/>
    <w:rsid w:val="00612E7D"/>
    <w:rsid w:val="00612EDF"/>
    <w:rsid w:val="00612F0B"/>
    <w:rsid w:val="00612F7F"/>
    <w:rsid w:val="00612FAB"/>
    <w:rsid w:val="00613225"/>
    <w:rsid w:val="006133D2"/>
    <w:rsid w:val="00613428"/>
    <w:rsid w:val="0061347B"/>
    <w:rsid w:val="006136AF"/>
    <w:rsid w:val="006136E4"/>
    <w:rsid w:val="0061372E"/>
    <w:rsid w:val="00613910"/>
    <w:rsid w:val="006139D6"/>
    <w:rsid w:val="00613A52"/>
    <w:rsid w:val="00613B25"/>
    <w:rsid w:val="00613B63"/>
    <w:rsid w:val="00613B86"/>
    <w:rsid w:val="00613D46"/>
    <w:rsid w:val="00613D86"/>
    <w:rsid w:val="00613D87"/>
    <w:rsid w:val="00613DA5"/>
    <w:rsid w:val="00613F96"/>
    <w:rsid w:val="00613FA1"/>
    <w:rsid w:val="00614055"/>
    <w:rsid w:val="006141EA"/>
    <w:rsid w:val="006142D8"/>
    <w:rsid w:val="00614441"/>
    <w:rsid w:val="0061448C"/>
    <w:rsid w:val="0061458B"/>
    <w:rsid w:val="0061472C"/>
    <w:rsid w:val="006147CE"/>
    <w:rsid w:val="006147F5"/>
    <w:rsid w:val="006148FE"/>
    <w:rsid w:val="0061490C"/>
    <w:rsid w:val="00614960"/>
    <w:rsid w:val="00614B29"/>
    <w:rsid w:val="00614B2B"/>
    <w:rsid w:val="00614B30"/>
    <w:rsid w:val="00614B43"/>
    <w:rsid w:val="00614C5E"/>
    <w:rsid w:val="00614C94"/>
    <w:rsid w:val="00614D14"/>
    <w:rsid w:val="00614F94"/>
    <w:rsid w:val="00615026"/>
    <w:rsid w:val="0061519A"/>
    <w:rsid w:val="006151A3"/>
    <w:rsid w:val="006153CE"/>
    <w:rsid w:val="0061543C"/>
    <w:rsid w:val="00615544"/>
    <w:rsid w:val="0061570B"/>
    <w:rsid w:val="006158DF"/>
    <w:rsid w:val="006159BB"/>
    <w:rsid w:val="006159F4"/>
    <w:rsid w:val="00615A3A"/>
    <w:rsid w:val="00615AA3"/>
    <w:rsid w:val="00615C09"/>
    <w:rsid w:val="00615C67"/>
    <w:rsid w:val="00615CAE"/>
    <w:rsid w:val="00615DFD"/>
    <w:rsid w:val="00615F0C"/>
    <w:rsid w:val="00615F40"/>
    <w:rsid w:val="006161A9"/>
    <w:rsid w:val="00616246"/>
    <w:rsid w:val="00616326"/>
    <w:rsid w:val="00616993"/>
    <w:rsid w:val="00616B4B"/>
    <w:rsid w:val="00616BBF"/>
    <w:rsid w:val="00616E83"/>
    <w:rsid w:val="00616EE8"/>
    <w:rsid w:val="006170FB"/>
    <w:rsid w:val="00617230"/>
    <w:rsid w:val="006172E2"/>
    <w:rsid w:val="006174DD"/>
    <w:rsid w:val="006174ED"/>
    <w:rsid w:val="0061769A"/>
    <w:rsid w:val="006176AA"/>
    <w:rsid w:val="006177FC"/>
    <w:rsid w:val="00617A8C"/>
    <w:rsid w:val="00617DA6"/>
    <w:rsid w:val="00617DF4"/>
    <w:rsid w:val="00617EEE"/>
    <w:rsid w:val="0062011A"/>
    <w:rsid w:val="0062011F"/>
    <w:rsid w:val="00620371"/>
    <w:rsid w:val="006204A0"/>
    <w:rsid w:val="00620523"/>
    <w:rsid w:val="006205AA"/>
    <w:rsid w:val="006205CE"/>
    <w:rsid w:val="00620607"/>
    <w:rsid w:val="00620642"/>
    <w:rsid w:val="0062071E"/>
    <w:rsid w:val="006207F0"/>
    <w:rsid w:val="006209D4"/>
    <w:rsid w:val="006209D7"/>
    <w:rsid w:val="00620ACA"/>
    <w:rsid w:val="00620B06"/>
    <w:rsid w:val="00620C3D"/>
    <w:rsid w:val="00620CB0"/>
    <w:rsid w:val="00620EA7"/>
    <w:rsid w:val="00620EB9"/>
    <w:rsid w:val="00620F60"/>
    <w:rsid w:val="00620FA7"/>
    <w:rsid w:val="0062101A"/>
    <w:rsid w:val="0062103E"/>
    <w:rsid w:val="006210AB"/>
    <w:rsid w:val="006212EF"/>
    <w:rsid w:val="006214C2"/>
    <w:rsid w:val="006214E8"/>
    <w:rsid w:val="006215B3"/>
    <w:rsid w:val="006215F2"/>
    <w:rsid w:val="00621715"/>
    <w:rsid w:val="00621920"/>
    <w:rsid w:val="00621A37"/>
    <w:rsid w:val="00621AA3"/>
    <w:rsid w:val="00621B9F"/>
    <w:rsid w:val="00621BA2"/>
    <w:rsid w:val="00621CD7"/>
    <w:rsid w:val="00621D9E"/>
    <w:rsid w:val="00621EA8"/>
    <w:rsid w:val="00621F19"/>
    <w:rsid w:val="00621FFC"/>
    <w:rsid w:val="0062204F"/>
    <w:rsid w:val="006222CB"/>
    <w:rsid w:val="006223B1"/>
    <w:rsid w:val="0062240B"/>
    <w:rsid w:val="00622446"/>
    <w:rsid w:val="00622465"/>
    <w:rsid w:val="00622504"/>
    <w:rsid w:val="00622650"/>
    <w:rsid w:val="00622698"/>
    <w:rsid w:val="00622717"/>
    <w:rsid w:val="00622736"/>
    <w:rsid w:val="00622754"/>
    <w:rsid w:val="00622778"/>
    <w:rsid w:val="006227FD"/>
    <w:rsid w:val="0062293B"/>
    <w:rsid w:val="006229A6"/>
    <w:rsid w:val="006229B8"/>
    <w:rsid w:val="006229F3"/>
    <w:rsid w:val="006229FF"/>
    <w:rsid w:val="00622A31"/>
    <w:rsid w:val="00622A73"/>
    <w:rsid w:val="00622BC5"/>
    <w:rsid w:val="00622C35"/>
    <w:rsid w:val="00622D50"/>
    <w:rsid w:val="00622D64"/>
    <w:rsid w:val="00622F5C"/>
    <w:rsid w:val="00622F64"/>
    <w:rsid w:val="00623065"/>
    <w:rsid w:val="00623146"/>
    <w:rsid w:val="00623217"/>
    <w:rsid w:val="00623246"/>
    <w:rsid w:val="006232A2"/>
    <w:rsid w:val="006233C0"/>
    <w:rsid w:val="00623404"/>
    <w:rsid w:val="00623625"/>
    <w:rsid w:val="006237C0"/>
    <w:rsid w:val="00623941"/>
    <w:rsid w:val="00623C9C"/>
    <w:rsid w:val="00623D18"/>
    <w:rsid w:val="00623D9D"/>
    <w:rsid w:val="00623F26"/>
    <w:rsid w:val="00624113"/>
    <w:rsid w:val="006241CF"/>
    <w:rsid w:val="0062440E"/>
    <w:rsid w:val="0062443C"/>
    <w:rsid w:val="0062463E"/>
    <w:rsid w:val="0062483C"/>
    <w:rsid w:val="0062486A"/>
    <w:rsid w:val="006248E9"/>
    <w:rsid w:val="00624933"/>
    <w:rsid w:val="0062498C"/>
    <w:rsid w:val="00624AF5"/>
    <w:rsid w:val="00624B51"/>
    <w:rsid w:val="00624BD7"/>
    <w:rsid w:val="00624DA8"/>
    <w:rsid w:val="00624DC9"/>
    <w:rsid w:val="00624E32"/>
    <w:rsid w:val="00624F73"/>
    <w:rsid w:val="00625153"/>
    <w:rsid w:val="0062519A"/>
    <w:rsid w:val="00625224"/>
    <w:rsid w:val="0062543E"/>
    <w:rsid w:val="00625527"/>
    <w:rsid w:val="00625720"/>
    <w:rsid w:val="006257E1"/>
    <w:rsid w:val="0062591F"/>
    <w:rsid w:val="006259DB"/>
    <w:rsid w:val="00625ABA"/>
    <w:rsid w:val="00625B1C"/>
    <w:rsid w:val="00625B8C"/>
    <w:rsid w:val="00625BAC"/>
    <w:rsid w:val="00625C15"/>
    <w:rsid w:val="00625DDA"/>
    <w:rsid w:val="00625EB0"/>
    <w:rsid w:val="006260DA"/>
    <w:rsid w:val="0062611D"/>
    <w:rsid w:val="006262B0"/>
    <w:rsid w:val="006264A4"/>
    <w:rsid w:val="006264A5"/>
    <w:rsid w:val="0062652B"/>
    <w:rsid w:val="006266FB"/>
    <w:rsid w:val="00626736"/>
    <w:rsid w:val="006267AC"/>
    <w:rsid w:val="0062680A"/>
    <w:rsid w:val="006269F0"/>
    <w:rsid w:val="00626B42"/>
    <w:rsid w:val="00626C25"/>
    <w:rsid w:val="00626DF0"/>
    <w:rsid w:val="0062706A"/>
    <w:rsid w:val="006270BF"/>
    <w:rsid w:val="00627161"/>
    <w:rsid w:val="006271A8"/>
    <w:rsid w:val="006271F4"/>
    <w:rsid w:val="00627215"/>
    <w:rsid w:val="006272C4"/>
    <w:rsid w:val="00627300"/>
    <w:rsid w:val="00627394"/>
    <w:rsid w:val="006276D6"/>
    <w:rsid w:val="00627B64"/>
    <w:rsid w:val="00627BE6"/>
    <w:rsid w:val="00627C0F"/>
    <w:rsid w:val="00627C9E"/>
    <w:rsid w:val="00627CAA"/>
    <w:rsid w:val="00627CE1"/>
    <w:rsid w:val="00627CFA"/>
    <w:rsid w:val="00627D49"/>
    <w:rsid w:val="00627D86"/>
    <w:rsid w:val="00627DD6"/>
    <w:rsid w:val="00627E99"/>
    <w:rsid w:val="00627F36"/>
    <w:rsid w:val="00627FF2"/>
    <w:rsid w:val="006300B0"/>
    <w:rsid w:val="006300DE"/>
    <w:rsid w:val="00630304"/>
    <w:rsid w:val="0063034C"/>
    <w:rsid w:val="006304DF"/>
    <w:rsid w:val="0063052A"/>
    <w:rsid w:val="00630595"/>
    <w:rsid w:val="006305A3"/>
    <w:rsid w:val="00630755"/>
    <w:rsid w:val="0063087A"/>
    <w:rsid w:val="0063090C"/>
    <w:rsid w:val="00630AED"/>
    <w:rsid w:val="00630BFF"/>
    <w:rsid w:val="00630C71"/>
    <w:rsid w:val="00630D46"/>
    <w:rsid w:val="00630DAC"/>
    <w:rsid w:val="00630E5E"/>
    <w:rsid w:val="00630F2F"/>
    <w:rsid w:val="00630FC2"/>
    <w:rsid w:val="00630FE5"/>
    <w:rsid w:val="0063100B"/>
    <w:rsid w:val="006310B6"/>
    <w:rsid w:val="00631166"/>
    <w:rsid w:val="00631306"/>
    <w:rsid w:val="00631560"/>
    <w:rsid w:val="0063180D"/>
    <w:rsid w:val="00631820"/>
    <w:rsid w:val="006318F8"/>
    <w:rsid w:val="00631935"/>
    <w:rsid w:val="006319BE"/>
    <w:rsid w:val="00631C52"/>
    <w:rsid w:val="00631CE7"/>
    <w:rsid w:val="00631D20"/>
    <w:rsid w:val="00631D23"/>
    <w:rsid w:val="00631EA4"/>
    <w:rsid w:val="00631EF5"/>
    <w:rsid w:val="00631FDF"/>
    <w:rsid w:val="0063209B"/>
    <w:rsid w:val="006321B6"/>
    <w:rsid w:val="00632302"/>
    <w:rsid w:val="00632329"/>
    <w:rsid w:val="0063242C"/>
    <w:rsid w:val="0063250A"/>
    <w:rsid w:val="00632712"/>
    <w:rsid w:val="006328AB"/>
    <w:rsid w:val="006328F4"/>
    <w:rsid w:val="0063299C"/>
    <w:rsid w:val="006329A9"/>
    <w:rsid w:val="006329C3"/>
    <w:rsid w:val="006329CB"/>
    <w:rsid w:val="00632A30"/>
    <w:rsid w:val="00632A3D"/>
    <w:rsid w:val="00632A4B"/>
    <w:rsid w:val="00632B4C"/>
    <w:rsid w:val="00632BFC"/>
    <w:rsid w:val="00632DF7"/>
    <w:rsid w:val="00632F33"/>
    <w:rsid w:val="00632F79"/>
    <w:rsid w:val="00632FBA"/>
    <w:rsid w:val="00633079"/>
    <w:rsid w:val="006331F0"/>
    <w:rsid w:val="0063335B"/>
    <w:rsid w:val="00633387"/>
    <w:rsid w:val="00633576"/>
    <w:rsid w:val="006335A8"/>
    <w:rsid w:val="006335AD"/>
    <w:rsid w:val="0063392A"/>
    <w:rsid w:val="00633A1A"/>
    <w:rsid w:val="00633C79"/>
    <w:rsid w:val="00633C8A"/>
    <w:rsid w:val="00633E09"/>
    <w:rsid w:val="00633E0C"/>
    <w:rsid w:val="00633FB0"/>
    <w:rsid w:val="006340DF"/>
    <w:rsid w:val="00634108"/>
    <w:rsid w:val="00634116"/>
    <w:rsid w:val="00634125"/>
    <w:rsid w:val="0063426C"/>
    <w:rsid w:val="006343A6"/>
    <w:rsid w:val="00634506"/>
    <w:rsid w:val="00634560"/>
    <w:rsid w:val="006346D0"/>
    <w:rsid w:val="006346E3"/>
    <w:rsid w:val="0063492A"/>
    <w:rsid w:val="006349F9"/>
    <w:rsid w:val="00634A0F"/>
    <w:rsid w:val="00634B35"/>
    <w:rsid w:val="00634B89"/>
    <w:rsid w:val="00634BA0"/>
    <w:rsid w:val="00634C06"/>
    <w:rsid w:val="00634DAA"/>
    <w:rsid w:val="00634DBE"/>
    <w:rsid w:val="00634F91"/>
    <w:rsid w:val="00634FD3"/>
    <w:rsid w:val="006352F4"/>
    <w:rsid w:val="0063531C"/>
    <w:rsid w:val="00635412"/>
    <w:rsid w:val="00635501"/>
    <w:rsid w:val="0063553E"/>
    <w:rsid w:val="00635565"/>
    <w:rsid w:val="0063560F"/>
    <w:rsid w:val="00635695"/>
    <w:rsid w:val="006356A1"/>
    <w:rsid w:val="006356F7"/>
    <w:rsid w:val="0063575C"/>
    <w:rsid w:val="006357DA"/>
    <w:rsid w:val="00635931"/>
    <w:rsid w:val="006359A7"/>
    <w:rsid w:val="006359E8"/>
    <w:rsid w:val="00635A50"/>
    <w:rsid w:val="00635B05"/>
    <w:rsid w:val="00635C30"/>
    <w:rsid w:val="00635D59"/>
    <w:rsid w:val="00635E39"/>
    <w:rsid w:val="00635F26"/>
    <w:rsid w:val="00635F58"/>
    <w:rsid w:val="00635F77"/>
    <w:rsid w:val="0063619E"/>
    <w:rsid w:val="00636216"/>
    <w:rsid w:val="00636256"/>
    <w:rsid w:val="006362A7"/>
    <w:rsid w:val="00636305"/>
    <w:rsid w:val="0063652F"/>
    <w:rsid w:val="0063655A"/>
    <w:rsid w:val="00636755"/>
    <w:rsid w:val="00636878"/>
    <w:rsid w:val="006368AC"/>
    <w:rsid w:val="0063694E"/>
    <w:rsid w:val="006369AB"/>
    <w:rsid w:val="00636B65"/>
    <w:rsid w:val="00636C97"/>
    <w:rsid w:val="00636D30"/>
    <w:rsid w:val="00636E3F"/>
    <w:rsid w:val="00636E4D"/>
    <w:rsid w:val="00636ED6"/>
    <w:rsid w:val="00636F3F"/>
    <w:rsid w:val="00637045"/>
    <w:rsid w:val="006372CD"/>
    <w:rsid w:val="0063737B"/>
    <w:rsid w:val="006375A8"/>
    <w:rsid w:val="006375C7"/>
    <w:rsid w:val="00637600"/>
    <w:rsid w:val="00637775"/>
    <w:rsid w:val="0063799D"/>
    <w:rsid w:val="00637A40"/>
    <w:rsid w:val="00637BD9"/>
    <w:rsid w:val="00637D17"/>
    <w:rsid w:val="00637D24"/>
    <w:rsid w:val="00637E93"/>
    <w:rsid w:val="00637EC5"/>
    <w:rsid w:val="00637F96"/>
    <w:rsid w:val="006400AC"/>
    <w:rsid w:val="006400B3"/>
    <w:rsid w:val="00640156"/>
    <w:rsid w:val="0064019F"/>
    <w:rsid w:val="0064038B"/>
    <w:rsid w:val="0064047B"/>
    <w:rsid w:val="00640573"/>
    <w:rsid w:val="00640585"/>
    <w:rsid w:val="006405B2"/>
    <w:rsid w:val="0064064F"/>
    <w:rsid w:val="00640714"/>
    <w:rsid w:val="00640794"/>
    <w:rsid w:val="00640833"/>
    <w:rsid w:val="0064086D"/>
    <w:rsid w:val="006408D8"/>
    <w:rsid w:val="00640B76"/>
    <w:rsid w:val="00640C0D"/>
    <w:rsid w:val="00640D12"/>
    <w:rsid w:val="00640D85"/>
    <w:rsid w:val="00640DE0"/>
    <w:rsid w:val="00640F95"/>
    <w:rsid w:val="0064100B"/>
    <w:rsid w:val="00641192"/>
    <w:rsid w:val="0064123E"/>
    <w:rsid w:val="006412CA"/>
    <w:rsid w:val="006413E5"/>
    <w:rsid w:val="006414BC"/>
    <w:rsid w:val="00641501"/>
    <w:rsid w:val="00641507"/>
    <w:rsid w:val="00641647"/>
    <w:rsid w:val="006416C4"/>
    <w:rsid w:val="0064184A"/>
    <w:rsid w:val="00641BA9"/>
    <w:rsid w:val="00641C11"/>
    <w:rsid w:val="00641CC2"/>
    <w:rsid w:val="00641EA3"/>
    <w:rsid w:val="00641F3A"/>
    <w:rsid w:val="0064206F"/>
    <w:rsid w:val="0064209C"/>
    <w:rsid w:val="00642120"/>
    <w:rsid w:val="006421A4"/>
    <w:rsid w:val="006423D6"/>
    <w:rsid w:val="006424F4"/>
    <w:rsid w:val="0064253E"/>
    <w:rsid w:val="00642623"/>
    <w:rsid w:val="00642666"/>
    <w:rsid w:val="00642766"/>
    <w:rsid w:val="0064289C"/>
    <w:rsid w:val="006428BB"/>
    <w:rsid w:val="006428F5"/>
    <w:rsid w:val="00642A30"/>
    <w:rsid w:val="00642ABA"/>
    <w:rsid w:val="00642BC9"/>
    <w:rsid w:val="00642E70"/>
    <w:rsid w:val="00642F0C"/>
    <w:rsid w:val="0064300D"/>
    <w:rsid w:val="00643094"/>
    <w:rsid w:val="00643135"/>
    <w:rsid w:val="00643153"/>
    <w:rsid w:val="006432A8"/>
    <w:rsid w:val="006433D2"/>
    <w:rsid w:val="00643446"/>
    <w:rsid w:val="0064347B"/>
    <w:rsid w:val="00643528"/>
    <w:rsid w:val="006435A0"/>
    <w:rsid w:val="00643629"/>
    <w:rsid w:val="00643764"/>
    <w:rsid w:val="006437D6"/>
    <w:rsid w:val="006439B2"/>
    <w:rsid w:val="00643AEE"/>
    <w:rsid w:val="00643B34"/>
    <w:rsid w:val="00643C48"/>
    <w:rsid w:val="00643CA8"/>
    <w:rsid w:val="00643D8B"/>
    <w:rsid w:val="00643EB2"/>
    <w:rsid w:val="00643F3A"/>
    <w:rsid w:val="0064415D"/>
    <w:rsid w:val="0064416C"/>
    <w:rsid w:val="00644276"/>
    <w:rsid w:val="00644317"/>
    <w:rsid w:val="00644319"/>
    <w:rsid w:val="006443D0"/>
    <w:rsid w:val="006443F9"/>
    <w:rsid w:val="006444D6"/>
    <w:rsid w:val="0064478E"/>
    <w:rsid w:val="006447F7"/>
    <w:rsid w:val="00644818"/>
    <w:rsid w:val="00644853"/>
    <w:rsid w:val="006448F8"/>
    <w:rsid w:val="00644923"/>
    <w:rsid w:val="00644A83"/>
    <w:rsid w:val="00644BD3"/>
    <w:rsid w:val="00644C39"/>
    <w:rsid w:val="00644C46"/>
    <w:rsid w:val="00644C51"/>
    <w:rsid w:val="00644D34"/>
    <w:rsid w:val="00644E1C"/>
    <w:rsid w:val="00644F7E"/>
    <w:rsid w:val="00644FCF"/>
    <w:rsid w:val="006450CA"/>
    <w:rsid w:val="006450E5"/>
    <w:rsid w:val="0064512B"/>
    <w:rsid w:val="0064518B"/>
    <w:rsid w:val="006451BE"/>
    <w:rsid w:val="006451E6"/>
    <w:rsid w:val="006451F7"/>
    <w:rsid w:val="00645221"/>
    <w:rsid w:val="00645293"/>
    <w:rsid w:val="00645326"/>
    <w:rsid w:val="0064534F"/>
    <w:rsid w:val="0064572B"/>
    <w:rsid w:val="00645790"/>
    <w:rsid w:val="006458A7"/>
    <w:rsid w:val="006458D6"/>
    <w:rsid w:val="00645A3B"/>
    <w:rsid w:val="00645B2E"/>
    <w:rsid w:val="00645B8B"/>
    <w:rsid w:val="00645D1F"/>
    <w:rsid w:val="00645F02"/>
    <w:rsid w:val="00646146"/>
    <w:rsid w:val="00646222"/>
    <w:rsid w:val="00646253"/>
    <w:rsid w:val="00646281"/>
    <w:rsid w:val="00646327"/>
    <w:rsid w:val="0064635A"/>
    <w:rsid w:val="006463B9"/>
    <w:rsid w:val="006463EF"/>
    <w:rsid w:val="006465A4"/>
    <w:rsid w:val="006465C6"/>
    <w:rsid w:val="00646627"/>
    <w:rsid w:val="00646628"/>
    <w:rsid w:val="006466B4"/>
    <w:rsid w:val="006467A2"/>
    <w:rsid w:val="00646853"/>
    <w:rsid w:val="0064699B"/>
    <w:rsid w:val="006469A8"/>
    <w:rsid w:val="00646A1C"/>
    <w:rsid w:val="00646A96"/>
    <w:rsid w:val="00646AB6"/>
    <w:rsid w:val="00646B8D"/>
    <w:rsid w:val="00646BC6"/>
    <w:rsid w:val="00646CBA"/>
    <w:rsid w:val="00646D67"/>
    <w:rsid w:val="00646E16"/>
    <w:rsid w:val="00646F6C"/>
    <w:rsid w:val="00647265"/>
    <w:rsid w:val="006474FF"/>
    <w:rsid w:val="0064757C"/>
    <w:rsid w:val="006475C0"/>
    <w:rsid w:val="006476E0"/>
    <w:rsid w:val="006478BB"/>
    <w:rsid w:val="006478CD"/>
    <w:rsid w:val="006478FC"/>
    <w:rsid w:val="0064791B"/>
    <w:rsid w:val="00647B2B"/>
    <w:rsid w:val="00647D9C"/>
    <w:rsid w:val="00647DA7"/>
    <w:rsid w:val="00647E83"/>
    <w:rsid w:val="006503E4"/>
    <w:rsid w:val="00650490"/>
    <w:rsid w:val="006504A7"/>
    <w:rsid w:val="00650579"/>
    <w:rsid w:val="00650607"/>
    <w:rsid w:val="006506C2"/>
    <w:rsid w:val="00650708"/>
    <w:rsid w:val="0065074D"/>
    <w:rsid w:val="006508F8"/>
    <w:rsid w:val="0065092C"/>
    <w:rsid w:val="00650939"/>
    <w:rsid w:val="00650ACE"/>
    <w:rsid w:val="00650F8A"/>
    <w:rsid w:val="00650F93"/>
    <w:rsid w:val="00650FE2"/>
    <w:rsid w:val="006510E6"/>
    <w:rsid w:val="00651398"/>
    <w:rsid w:val="00651589"/>
    <w:rsid w:val="00651617"/>
    <w:rsid w:val="00651651"/>
    <w:rsid w:val="006516AB"/>
    <w:rsid w:val="0065170A"/>
    <w:rsid w:val="006517A8"/>
    <w:rsid w:val="00651A17"/>
    <w:rsid w:val="00651A4D"/>
    <w:rsid w:val="00651BF6"/>
    <w:rsid w:val="00651E6A"/>
    <w:rsid w:val="00651F59"/>
    <w:rsid w:val="00651FC7"/>
    <w:rsid w:val="00652121"/>
    <w:rsid w:val="006522BF"/>
    <w:rsid w:val="006524EB"/>
    <w:rsid w:val="00652664"/>
    <w:rsid w:val="0065277B"/>
    <w:rsid w:val="00652828"/>
    <w:rsid w:val="00652A3A"/>
    <w:rsid w:val="00652ADC"/>
    <w:rsid w:val="00652ADF"/>
    <w:rsid w:val="00652AF7"/>
    <w:rsid w:val="00652AFF"/>
    <w:rsid w:val="00652B8C"/>
    <w:rsid w:val="00652C5B"/>
    <w:rsid w:val="00652E76"/>
    <w:rsid w:val="006530FF"/>
    <w:rsid w:val="006531F6"/>
    <w:rsid w:val="006532A3"/>
    <w:rsid w:val="00653366"/>
    <w:rsid w:val="006533AB"/>
    <w:rsid w:val="006533BE"/>
    <w:rsid w:val="0065348B"/>
    <w:rsid w:val="006534A4"/>
    <w:rsid w:val="00653594"/>
    <w:rsid w:val="0065367D"/>
    <w:rsid w:val="006536C4"/>
    <w:rsid w:val="00653702"/>
    <w:rsid w:val="006537BE"/>
    <w:rsid w:val="00653807"/>
    <w:rsid w:val="00653836"/>
    <w:rsid w:val="00653A77"/>
    <w:rsid w:val="00653AB1"/>
    <w:rsid w:val="00653BD1"/>
    <w:rsid w:val="00653C96"/>
    <w:rsid w:val="00653D50"/>
    <w:rsid w:val="00653DAE"/>
    <w:rsid w:val="00653EE1"/>
    <w:rsid w:val="00653F91"/>
    <w:rsid w:val="00653FDF"/>
    <w:rsid w:val="00654138"/>
    <w:rsid w:val="0065414C"/>
    <w:rsid w:val="006541F9"/>
    <w:rsid w:val="006543E9"/>
    <w:rsid w:val="006544CB"/>
    <w:rsid w:val="00654577"/>
    <w:rsid w:val="00654599"/>
    <w:rsid w:val="006545FD"/>
    <w:rsid w:val="006546AA"/>
    <w:rsid w:val="006546FD"/>
    <w:rsid w:val="0065481F"/>
    <w:rsid w:val="00654826"/>
    <w:rsid w:val="0065486B"/>
    <w:rsid w:val="0065487C"/>
    <w:rsid w:val="006549A3"/>
    <w:rsid w:val="006549D4"/>
    <w:rsid w:val="00654A5E"/>
    <w:rsid w:val="00654A63"/>
    <w:rsid w:val="00654AB9"/>
    <w:rsid w:val="00654C7B"/>
    <w:rsid w:val="00654E12"/>
    <w:rsid w:val="00654E4A"/>
    <w:rsid w:val="00654FA8"/>
    <w:rsid w:val="00654FAE"/>
    <w:rsid w:val="00655038"/>
    <w:rsid w:val="00655056"/>
    <w:rsid w:val="00655076"/>
    <w:rsid w:val="00655133"/>
    <w:rsid w:val="00655193"/>
    <w:rsid w:val="0065523B"/>
    <w:rsid w:val="00655383"/>
    <w:rsid w:val="00655489"/>
    <w:rsid w:val="006554CB"/>
    <w:rsid w:val="00655503"/>
    <w:rsid w:val="00655651"/>
    <w:rsid w:val="0065568A"/>
    <w:rsid w:val="006556C1"/>
    <w:rsid w:val="00655768"/>
    <w:rsid w:val="0065579B"/>
    <w:rsid w:val="006557D8"/>
    <w:rsid w:val="006557DC"/>
    <w:rsid w:val="00655875"/>
    <w:rsid w:val="00655B27"/>
    <w:rsid w:val="00655B45"/>
    <w:rsid w:val="00655D96"/>
    <w:rsid w:val="00655E0A"/>
    <w:rsid w:val="00655E3A"/>
    <w:rsid w:val="00655EB1"/>
    <w:rsid w:val="00655F45"/>
    <w:rsid w:val="00655F6D"/>
    <w:rsid w:val="00655F80"/>
    <w:rsid w:val="006561A6"/>
    <w:rsid w:val="00656203"/>
    <w:rsid w:val="00656219"/>
    <w:rsid w:val="00656261"/>
    <w:rsid w:val="006562BD"/>
    <w:rsid w:val="006562CD"/>
    <w:rsid w:val="006566D2"/>
    <w:rsid w:val="006566FC"/>
    <w:rsid w:val="00656734"/>
    <w:rsid w:val="0065682F"/>
    <w:rsid w:val="00656899"/>
    <w:rsid w:val="0065689A"/>
    <w:rsid w:val="00656A67"/>
    <w:rsid w:val="00656AC4"/>
    <w:rsid w:val="00656AF4"/>
    <w:rsid w:val="00656BE9"/>
    <w:rsid w:val="00656CDA"/>
    <w:rsid w:val="00656D07"/>
    <w:rsid w:val="00656DB9"/>
    <w:rsid w:val="00656FA9"/>
    <w:rsid w:val="0065705E"/>
    <w:rsid w:val="0065709A"/>
    <w:rsid w:val="006570FD"/>
    <w:rsid w:val="00657148"/>
    <w:rsid w:val="00657165"/>
    <w:rsid w:val="00657451"/>
    <w:rsid w:val="00657808"/>
    <w:rsid w:val="006578D9"/>
    <w:rsid w:val="00657902"/>
    <w:rsid w:val="006579F8"/>
    <w:rsid w:val="00657B40"/>
    <w:rsid w:val="00657B66"/>
    <w:rsid w:val="00657BCB"/>
    <w:rsid w:val="00657D01"/>
    <w:rsid w:val="00657F89"/>
    <w:rsid w:val="006600AE"/>
    <w:rsid w:val="006601A6"/>
    <w:rsid w:val="00660455"/>
    <w:rsid w:val="00660551"/>
    <w:rsid w:val="00660628"/>
    <w:rsid w:val="00660785"/>
    <w:rsid w:val="00660854"/>
    <w:rsid w:val="0066087A"/>
    <w:rsid w:val="00660960"/>
    <w:rsid w:val="00660B48"/>
    <w:rsid w:val="00660B6D"/>
    <w:rsid w:val="00660B7D"/>
    <w:rsid w:val="00660C11"/>
    <w:rsid w:val="00660C82"/>
    <w:rsid w:val="00660CA4"/>
    <w:rsid w:val="00660CDA"/>
    <w:rsid w:val="00660E63"/>
    <w:rsid w:val="00660F11"/>
    <w:rsid w:val="00660FA3"/>
    <w:rsid w:val="00660FB7"/>
    <w:rsid w:val="00660FF2"/>
    <w:rsid w:val="00661044"/>
    <w:rsid w:val="00661048"/>
    <w:rsid w:val="0066106B"/>
    <w:rsid w:val="006610C3"/>
    <w:rsid w:val="006611A5"/>
    <w:rsid w:val="00661231"/>
    <w:rsid w:val="006613F0"/>
    <w:rsid w:val="0066172A"/>
    <w:rsid w:val="006617F4"/>
    <w:rsid w:val="00661899"/>
    <w:rsid w:val="006618B8"/>
    <w:rsid w:val="00661936"/>
    <w:rsid w:val="00661ABA"/>
    <w:rsid w:val="00661B5B"/>
    <w:rsid w:val="00661BCF"/>
    <w:rsid w:val="00661C4C"/>
    <w:rsid w:val="00661CAF"/>
    <w:rsid w:val="00661CB3"/>
    <w:rsid w:val="00661DB7"/>
    <w:rsid w:val="00661EE5"/>
    <w:rsid w:val="00661EEB"/>
    <w:rsid w:val="00661EF4"/>
    <w:rsid w:val="00662056"/>
    <w:rsid w:val="006620D2"/>
    <w:rsid w:val="0066220A"/>
    <w:rsid w:val="006622A3"/>
    <w:rsid w:val="006623A1"/>
    <w:rsid w:val="0066250E"/>
    <w:rsid w:val="0066254B"/>
    <w:rsid w:val="00662647"/>
    <w:rsid w:val="00662677"/>
    <w:rsid w:val="006628C7"/>
    <w:rsid w:val="00662949"/>
    <w:rsid w:val="00662AEF"/>
    <w:rsid w:val="00662C45"/>
    <w:rsid w:val="00662C7E"/>
    <w:rsid w:val="00662C88"/>
    <w:rsid w:val="00662CD8"/>
    <w:rsid w:val="00662E73"/>
    <w:rsid w:val="00662F9C"/>
    <w:rsid w:val="00662FC1"/>
    <w:rsid w:val="00662FC7"/>
    <w:rsid w:val="0066303C"/>
    <w:rsid w:val="00663151"/>
    <w:rsid w:val="006632C8"/>
    <w:rsid w:val="006633BE"/>
    <w:rsid w:val="006633EA"/>
    <w:rsid w:val="006633FE"/>
    <w:rsid w:val="006634BD"/>
    <w:rsid w:val="0066365E"/>
    <w:rsid w:val="00663699"/>
    <w:rsid w:val="0066373C"/>
    <w:rsid w:val="0066378C"/>
    <w:rsid w:val="006637E3"/>
    <w:rsid w:val="006637E9"/>
    <w:rsid w:val="00663A18"/>
    <w:rsid w:val="00663B2C"/>
    <w:rsid w:val="00663E0A"/>
    <w:rsid w:val="00663F5B"/>
    <w:rsid w:val="00664077"/>
    <w:rsid w:val="00664095"/>
    <w:rsid w:val="006640FD"/>
    <w:rsid w:val="00664139"/>
    <w:rsid w:val="0066420F"/>
    <w:rsid w:val="0066423A"/>
    <w:rsid w:val="006642E1"/>
    <w:rsid w:val="006644A4"/>
    <w:rsid w:val="006644DD"/>
    <w:rsid w:val="006645FB"/>
    <w:rsid w:val="00664615"/>
    <w:rsid w:val="00664797"/>
    <w:rsid w:val="0066481E"/>
    <w:rsid w:val="006648A5"/>
    <w:rsid w:val="006648E0"/>
    <w:rsid w:val="006648E4"/>
    <w:rsid w:val="00664A71"/>
    <w:rsid w:val="00664B92"/>
    <w:rsid w:val="00664BD6"/>
    <w:rsid w:val="00664C2C"/>
    <w:rsid w:val="00664C40"/>
    <w:rsid w:val="00664C85"/>
    <w:rsid w:val="00664E21"/>
    <w:rsid w:val="00664E4A"/>
    <w:rsid w:val="00664F33"/>
    <w:rsid w:val="006653C5"/>
    <w:rsid w:val="00665507"/>
    <w:rsid w:val="00665605"/>
    <w:rsid w:val="00665730"/>
    <w:rsid w:val="0066584A"/>
    <w:rsid w:val="006658B6"/>
    <w:rsid w:val="00665912"/>
    <w:rsid w:val="00665924"/>
    <w:rsid w:val="00665C8E"/>
    <w:rsid w:val="00665C9E"/>
    <w:rsid w:val="00665D8E"/>
    <w:rsid w:val="00665DAC"/>
    <w:rsid w:val="00665DC3"/>
    <w:rsid w:val="00665ECA"/>
    <w:rsid w:val="00665EED"/>
    <w:rsid w:val="00665F8D"/>
    <w:rsid w:val="006660A8"/>
    <w:rsid w:val="00666160"/>
    <w:rsid w:val="00666371"/>
    <w:rsid w:val="00666376"/>
    <w:rsid w:val="006663A7"/>
    <w:rsid w:val="00666560"/>
    <w:rsid w:val="0066656A"/>
    <w:rsid w:val="0066669F"/>
    <w:rsid w:val="0066676E"/>
    <w:rsid w:val="00666810"/>
    <w:rsid w:val="0066685C"/>
    <w:rsid w:val="006669A5"/>
    <w:rsid w:val="00666B38"/>
    <w:rsid w:val="00666B5A"/>
    <w:rsid w:val="00666BCB"/>
    <w:rsid w:val="00666BE9"/>
    <w:rsid w:val="00666BFD"/>
    <w:rsid w:val="00666C60"/>
    <w:rsid w:val="00666D5C"/>
    <w:rsid w:val="00666D6F"/>
    <w:rsid w:val="00666E98"/>
    <w:rsid w:val="0066700A"/>
    <w:rsid w:val="006670C8"/>
    <w:rsid w:val="00667197"/>
    <w:rsid w:val="00667275"/>
    <w:rsid w:val="0066733C"/>
    <w:rsid w:val="00667463"/>
    <w:rsid w:val="006674F1"/>
    <w:rsid w:val="0066760B"/>
    <w:rsid w:val="0066780D"/>
    <w:rsid w:val="00667976"/>
    <w:rsid w:val="00667BD2"/>
    <w:rsid w:val="00667D1C"/>
    <w:rsid w:val="00670016"/>
    <w:rsid w:val="0067001F"/>
    <w:rsid w:val="0067002D"/>
    <w:rsid w:val="006700FF"/>
    <w:rsid w:val="00670127"/>
    <w:rsid w:val="0067017A"/>
    <w:rsid w:val="00670485"/>
    <w:rsid w:val="0067051C"/>
    <w:rsid w:val="00670738"/>
    <w:rsid w:val="0067087D"/>
    <w:rsid w:val="00670887"/>
    <w:rsid w:val="00670901"/>
    <w:rsid w:val="00670A31"/>
    <w:rsid w:val="00670BAA"/>
    <w:rsid w:val="00670BB1"/>
    <w:rsid w:val="00670C0E"/>
    <w:rsid w:val="00670D32"/>
    <w:rsid w:val="00670FAE"/>
    <w:rsid w:val="00671011"/>
    <w:rsid w:val="0067106B"/>
    <w:rsid w:val="006710A4"/>
    <w:rsid w:val="00671107"/>
    <w:rsid w:val="00671359"/>
    <w:rsid w:val="00671364"/>
    <w:rsid w:val="0067159F"/>
    <w:rsid w:val="0067163E"/>
    <w:rsid w:val="006716F4"/>
    <w:rsid w:val="00671853"/>
    <w:rsid w:val="006718CA"/>
    <w:rsid w:val="006719B5"/>
    <w:rsid w:val="006719F4"/>
    <w:rsid w:val="00671A45"/>
    <w:rsid w:val="00671B06"/>
    <w:rsid w:val="00671C84"/>
    <w:rsid w:val="00671EBF"/>
    <w:rsid w:val="00672011"/>
    <w:rsid w:val="006722FE"/>
    <w:rsid w:val="006725B4"/>
    <w:rsid w:val="00672792"/>
    <w:rsid w:val="006727A8"/>
    <w:rsid w:val="006727FD"/>
    <w:rsid w:val="00672853"/>
    <w:rsid w:val="0067288B"/>
    <w:rsid w:val="00672895"/>
    <w:rsid w:val="00672BAC"/>
    <w:rsid w:val="00672BDF"/>
    <w:rsid w:val="00672BF6"/>
    <w:rsid w:val="00672C9F"/>
    <w:rsid w:val="00672CE5"/>
    <w:rsid w:val="00672DBD"/>
    <w:rsid w:val="00672DC6"/>
    <w:rsid w:val="006730DB"/>
    <w:rsid w:val="006732BC"/>
    <w:rsid w:val="00673324"/>
    <w:rsid w:val="00673406"/>
    <w:rsid w:val="00673455"/>
    <w:rsid w:val="0067360B"/>
    <w:rsid w:val="0067376B"/>
    <w:rsid w:val="00673793"/>
    <w:rsid w:val="006737B4"/>
    <w:rsid w:val="0067382C"/>
    <w:rsid w:val="0067391D"/>
    <w:rsid w:val="00673970"/>
    <w:rsid w:val="006739C9"/>
    <w:rsid w:val="006739D5"/>
    <w:rsid w:val="00673A38"/>
    <w:rsid w:val="00673B08"/>
    <w:rsid w:val="00673B91"/>
    <w:rsid w:val="00673CE0"/>
    <w:rsid w:val="00673EB6"/>
    <w:rsid w:val="00673F88"/>
    <w:rsid w:val="00674278"/>
    <w:rsid w:val="006742B5"/>
    <w:rsid w:val="00674396"/>
    <w:rsid w:val="00674427"/>
    <w:rsid w:val="006744D0"/>
    <w:rsid w:val="00674584"/>
    <w:rsid w:val="00674586"/>
    <w:rsid w:val="00674590"/>
    <w:rsid w:val="00674765"/>
    <w:rsid w:val="006747F5"/>
    <w:rsid w:val="00674946"/>
    <w:rsid w:val="00674975"/>
    <w:rsid w:val="006749A6"/>
    <w:rsid w:val="00674AF2"/>
    <w:rsid w:val="00674BC3"/>
    <w:rsid w:val="00674BFF"/>
    <w:rsid w:val="00674C34"/>
    <w:rsid w:val="00674C6B"/>
    <w:rsid w:val="00674DA1"/>
    <w:rsid w:val="00674E40"/>
    <w:rsid w:val="00674E94"/>
    <w:rsid w:val="00674EF7"/>
    <w:rsid w:val="0067503C"/>
    <w:rsid w:val="0067510A"/>
    <w:rsid w:val="0067525F"/>
    <w:rsid w:val="006752D0"/>
    <w:rsid w:val="0067544B"/>
    <w:rsid w:val="006754DA"/>
    <w:rsid w:val="00675691"/>
    <w:rsid w:val="006756BD"/>
    <w:rsid w:val="006756C4"/>
    <w:rsid w:val="0067573F"/>
    <w:rsid w:val="006758D1"/>
    <w:rsid w:val="0067596A"/>
    <w:rsid w:val="00675982"/>
    <w:rsid w:val="00675988"/>
    <w:rsid w:val="0067598A"/>
    <w:rsid w:val="00675A23"/>
    <w:rsid w:val="00675A6A"/>
    <w:rsid w:val="00675A91"/>
    <w:rsid w:val="00675BA0"/>
    <w:rsid w:val="00675D90"/>
    <w:rsid w:val="00675E97"/>
    <w:rsid w:val="00675ED0"/>
    <w:rsid w:val="00675F33"/>
    <w:rsid w:val="0067628D"/>
    <w:rsid w:val="00676318"/>
    <w:rsid w:val="00676461"/>
    <w:rsid w:val="0067664B"/>
    <w:rsid w:val="0067668A"/>
    <w:rsid w:val="006767C5"/>
    <w:rsid w:val="00676858"/>
    <w:rsid w:val="00676AE9"/>
    <w:rsid w:val="00676C57"/>
    <w:rsid w:val="00676CEC"/>
    <w:rsid w:val="00676D0F"/>
    <w:rsid w:val="00676D28"/>
    <w:rsid w:val="00676D2F"/>
    <w:rsid w:val="00676E6A"/>
    <w:rsid w:val="00676F02"/>
    <w:rsid w:val="0067700A"/>
    <w:rsid w:val="0067709B"/>
    <w:rsid w:val="00677133"/>
    <w:rsid w:val="0067722B"/>
    <w:rsid w:val="0067733F"/>
    <w:rsid w:val="0067754D"/>
    <w:rsid w:val="00677589"/>
    <w:rsid w:val="00677712"/>
    <w:rsid w:val="0067771D"/>
    <w:rsid w:val="006779EF"/>
    <w:rsid w:val="00677A0E"/>
    <w:rsid w:val="00677B96"/>
    <w:rsid w:val="00677C69"/>
    <w:rsid w:val="00677C81"/>
    <w:rsid w:val="00677CB5"/>
    <w:rsid w:val="00677DE6"/>
    <w:rsid w:val="00677EFE"/>
    <w:rsid w:val="00677F02"/>
    <w:rsid w:val="00677FAB"/>
    <w:rsid w:val="00680006"/>
    <w:rsid w:val="00680285"/>
    <w:rsid w:val="00680328"/>
    <w:rsid w:val="0068034C"/>
    <w:rsid w:val="006804A4"/>
    <w:rsid w:val="00680636"/>
    <w:rsid w:val="006806CF"/>
    <w:rsid w:val="00680737"/>
    <w:rsid w:val="00680973"/>
    <w:rsid w:val="00680C3C"/>
    <w:rsid w:val="00680C7B"/>
    <w:rsid w:val="00680CBE"/>
    <w:rsid w:val="00680CF9"/>
    <w:rsid w:val="00680D14"/>
    <w:rsid w:val="00680D9D"/>
    <w:rsid w:val="00680F03"/>
    <w:rsid w:val="0068109B"/>
    <w:rsid w:val="00681113"/>
    <w:rsid w:val="00681176"/>
    <w:rsid w:val="00681220"/>
    <w:rsid w:val="0068124B"/>
    <w:rsid w:val="006812EE"/>
    <w:rsid w:val="00681396"/>
    <w:rsid w:val="00681455"/>
    <w:rsid w:val="0068158B"/>
    <w:rsid w:val="006815E3"/>
    <w:rsid w:val="00681697"/>
    <w:rsid w:val="00681761"/>
    <w:rsid w:val="00681867"/>
    <w:rsid w:val="006818E7"/>
    <w:rsid w:val="006818FD"/>
    <w:rsid w:val="00681972"/>
    <w:rsid w:val="00681A5C"/>
    <w:rsid w:val="00681CC7"/>
    <w:rsid w:val="00681DDA"/>
    <w:rsid w:val="00681EB0"/>
    <w:rsid w:val="00682017"/>
    <w:rsid w:val="00682196"/>
    <w:rsid w:val="006821B5"/>
    <w:rsid w:val="006821EB"/>
    <w:rsid w:val="00682212"/>
    <w:rsid w:val="0068226D"/>
    <w:rsid w:val="006822C3"/>
    <w:rsid w:val="006823E3"/>
    <w:rsid w:val="006826B3"/>
    <w:rsid w:val="006826BF"/>
    <w:rsid w:val="006826C0"/>
    <w:rsid w:val="006827D2"/>
    <w:rsid w:val="006827EF"/>
    <w:rsid w:val="00682832"/>
    <w:rsid w:val="00682A03"/>
    <w:rsid w:val="00682AD4"/>
    <w:rsid w:val="00682F85"/>
    <w:rsid w:val="00682FC1"/>
    <w:rsid w:val="006830C3"/>
    <w:rsid w:val="0068315B"/>
    <w:rsid w:val="00683190"/>
    <w:rsid w:val="00683254"/>
    <w:rsid w:val="00683327"/>
    <w:rsid w:val="00683413"/>
    <w:rsid w:val="006834F2"/>
    <w:rsid w:val="0068350D"/>
    <w:rsid w:val="0068386A"/>
    <w:rsid w:val="0068388B"/>
    <w:rsid w:val="00683B2D"/>
    <w:rsid w:val="00683BCB"/>
    <w:rsid w:val="00683C6A"/>
    <w:rsid w:val="00683E82"/>
    <w:rsid w:val="00683F47"/>
    <w:rsid w:val="00684184"/>
    <w:rsid w:val="00684261"/>
    <w:rsid w:val="006843F1"/>
    <w:rsid w:val="00684517"/>
    <w:rsid w:val="0068451D"/>
    <w:rsid w:val="006845BC"/>
    <w:rsid w:val="006845EE"/>
    <w:rsid w:val="006846AD"/>
    <w:rsid w:val="00684784"/>
    <w:rsid w:val="0068483E"/>
    <w:rsid w:val="00684A42"/>
    <w:rsid w:val="00684A82"/>
    <w:rsid w:val="00684A92"/>
    <w:rsid w:val="00684AEB"/>
    <w:rsid w:val="00684B71"/>
    <w:rsid w:val="00684B9F"/>
    <w:rsid w:val="00684D2F"/>
    <w:rsid w:val="00684F74"/>
    <w:rsid w:val="00685139"/>
    <w:rsid w:val="00685254"/>
    <w:rsid w:val="006855BB"/>
    <w:rsid w:val="006855FC"/>
    <w:rsid w:val="00685647"/>
    <w:rsid w:val="0068567C"/>
    <w:rsid w:val="006857B6"/>
    <w:rsid w:val="006858F4"/>
    <w:rsid w:val="00685CA3"/>
    <w:rsid w:val="00685DB4"/>
    <w:rsid w:val="00685E78"/>
    <w:rsid w:val="00685EEE"/>
    <w:rsid w:val="0068609C"/>
    <w:rsid w:val="006861F6"/>
    <w:rsid w:val="0068629E"/>
    <w:rsid w:val="00686371"/>
    <w:rsid w:val="00686379"/>
    <w:rsid w:val="00686397"/>
    <w:rsid w:val="0068648D"/>
    <w:rsid w:val="006864C4"/>
    <w:rsid w:val="0068660D"/>
    <w:rsid w:val="006866CF"/>
    <w:rsid w:val="00686799"/>
    <w:rsid w:val="00686A7C"/>
    <w:rsid w:val="00686C38"/>
    <w:rsid w:val="00686E8F"/>
    <w:rsid w:val="00686FF0"/>
    <w:rsid w:val="006873E2"/>
    <w:rsid w:val="00687450"/>
    <w:rsid w:val="00687528"/>
    <w:rsid w:val="00687709"/>
    <w:rsid w:val="00687747"/>
    <w:rsid w:val="00687783"/>
    <w:rsid w:val="006878A2"/>
    <w:rsid w:val="00687963"/>
    <w:rsid w:val="006879D4"/>
    <w:rsid w:val="00687B75"/>
    <w:rsid w:val="00687E3D"/>
    <w:rsid w:val="00687E60"/>
    <w:rsid w:val="00687EC1"/>
    <w:rsid w:val="006900F5"/>
    <w:rsid w:val="00690125"/>
    <w:rsid w:val="00690271"/>
    <w:rsid w:val="006902F2"/>
    <w:rsid w:val="00690362"/>
    <w:rsid w:val="00690577"/>
    <w:rsid w:val="00690625"/>
    <w:rsid w:val="00690648"/>
    <w:rsid w:val="006906C8"/>
    <w:rsid w:val="006907B2"/>
    <w:rsid w:val="0069092D"/>
    <w:rsid w:val="00690938"/>
    <w:rsid w:val="006909B9"/>
    <w:rsid w:val="006909FF"/>
    <w:rsid w:val="00690A62"/>
    <w:rsid w:val="00690A89"/>
    <w:rsid w:val="00690C0E"/>
    <w:rsid w:val="00690CC2"/>
    <w:rsid w:val="00690DAD"/>
    <w:rsid w:val="00690DFA"/>
    <w:rsid w:val="00690E30"/>
    <w:rsid w:val="0069102D"/>
    <w:rsid w:val="0069105B"/>
    <w:rsid w:val="00691074"/>
    <w:rsid w:val="00691127"/>
    <w:rsid w:val="0069115B"/>
    <w:rsid w:val="00691383"/>
    <w:rsid w:val="006913EF"/>
    <w:rsid w:val="00691461"/>
    <w:rsid w:val="006914E7"/>
    <w:rsid w:val="00691775"/>
    <w:rsid w:val="00691829"/>
    <w:rsid w:val="00691864"/>
    <w:rsid w:val="006918D9"/>
    <w:rsid w:val="00691992"/>
    <w:rsid w:val="00691A3E"/>
    <w:rsid w:val="00691B05"/>
    <w:rsid w:val="00691B12"/>
    <w:rsid w:val="00691BED"/>
    <w:rsid w:val="00691D61"/>
    <w:rsid w:val="00691D76"/>
    <w:rsid w:val="00691DF2"/>
    <w:rsid w:val="00691DF5"/>
    <w:rsid w:val="00691EE8"/>
    <w:rsid w:val="00691EEA"/>
    <w:rsid w:val="00692056"/>
    <w:rsid w:val="0069208D"/>
    <w:rsid w:val="00692338"/>
    <w:rsid w:val="0069256B"/>
    <w:rsid w:val="006925E1"/>
    <w:rsid w:val="00692652"/>
    <w:rsid w:val="0069274A"/>
    <w:rsid w:val="00692A3B"/>
    <w:rsid w:val="00692C0B"/>
    <w:rsid w:val="00692CA5"/>
    <w:rsid w:val="00692CCC"/>
    <w:rsid w:val="00692CF7"/>
    <w:rsid w:val="00692D32"/>
    <w:rsid w:val="00692EFB"/>
    <w:rsid w:val="00693150"/>
    <w:rsid w:val="0069320E"/>
    <w:rsid w:val="006933C5"/>
    <w:rsid w:val="006933FB"/>
    <w:rsid w:val="00693452"/>
    <w:rsid w:val="00693492"/>
    <w:rsid w:val="006934A2"/>
    <w:rsid w:val="0069357F"/>
    <w:rsid w:val="006935DF"/>
    <w:rsid w:val="006935F7"/>
    <w:rsid w:val="00693669"/>
    <w:rsid w:val="00693690"/>
    <w:rsid w:val="0069375F"/>
    <w:rsid w:val="00693767"/>
    <w:rsid w:val="0069385B"/>
    <w:rsid w:val="006938A4"/>
    <w:rsid w:val="006938BA"/>
    <w:rsid w:val="00693A73"/>
    <w:rsid w:val="00693BAF"/>
    <w:rsid w:val="00693C14"/>
    <w:rsid w:val="00693C57"/>
    <w:rsid w:val="00693C91"/>
    <w:rsid w:val="00693DC7"/>
    <w:rsid w:val="00693E43"/>
    <w:rsid w:val="00693F9C"/>
    <w:rsid w:val="00693FEE"/>
    <w:rsid w:val="0069400C"/>
    <w:rsid w:val="0069421A"/>
    <w:rsid w:val="006942DA"/>
    <w:rsid w:val="006942EB"/>
    <w:rsid w:val="00694550"/>
    <w:rsid w:val="006945E3"/>
    <w:rsid w:val="00694634"/>
    <w:rsid w:val="006946A5"/>
    <w:rsid w:val="006946C2"/>
    <w:rsid w:val="006946CC"/>
    <w:rsid w:val="0069489D"/>
    <w:rsid w:val="006949CF"/>
    <w:rsid w:val="00694AF3"/>
    <w:rsid w:val="00694C68"/>
    <w:rsid w:val="00694CD4"/>
    <w:rsid w:val="00694E3D"/>
    <w:rsid w:val="00694EE8"/>
    <w:rsid w:val="00695006"/>
    <w:rsid w:val="00695101"/>
    <w:rsid w:val="00695201"/>
    <w:rsid w:val="0069522D"/>
    <w:rsid w:val="006955CC"/>
    <w:rsid w:val="0069572B"/>
    <w:rsid w:val="006957D1"/>
    <w:rsid w:val="006959FA"/>
    <w:rsid w:val="00695A0A"/>
    <w:rsid w:val="00695A17"/>
    <w:rsid w:val="00695A80"/>
    <w:rsid w:val="00695B05"/>
    <w:rsid w:val="00695BE7"/>
    <w:rsid w:val="00695C5D"/>
    <w:rsid w:val="00695CC6"/>
    <w:rsid w:val="00695FC7"/>
    <w:rsid w:val="0069616F"/>
    <w:rsid w:val="00696350"/>
    <w:rsid w:val="0069638E"/>
    <w:rsid w:val="00696502"/>
    <w:rsid w:val="0069662B"/>
    <w:rsid w:val="00696641"/>
    <w:rsid w:val="006966AC"/>
    <w:rsid w:val="00696711"/>
    <w:rsid w:val="006968CE"/>
    <w:rsid w:val="00696A93"/>
    <w:rsid w:val="00696AE2"/>
    <w:rsid w:val="00696C44"/>
    <w:rsid w:val="00696D9E"/>
    <w:rsid w:val="00696DC1"/>
    <w:rsid w:val="00696DF2"/>
    <w:rsid w:val="00696DF7"/>
    <w:rsid w:val="00696E6B"/>
    <w:rsid w:val="00696EB9"/>
    <w:rsid w:val="00696F8F"/>
    <w:rsid w:val="00696FD6"/>
    <w:rsid w:val="00697058"/>
    <w:rsid w:val="00697778"/>
    <w:rsid w:val="006977A2"/>
    <w:rsid w:val="0069795A"/>
    <w:rsid w:val="0069797F"/>
    <w:rsid w:val="00697999"/>
    <w:rsid w:val="006979FD"/>
    <w:rsid w:val="00697B55"/>
    <w:rsid w:val="00697E25"/>
    <w:rsid w:val="00697E26"/>
    <w:rsid w:val="00697EAE"/>
    <w:rsid w:val="00697F8E"/>
    <w:rsid w:val="006A00F8"/>
    <w:rsid w:val="006A0157"/>
    <w:rsid w:val="006A0267"/>
    <w:rsid w:val="006A030D"/>
    <w:rsid w:val="006A041C"/>
    <w:rsid w:val="006A0736"/>
    <w:rsid w:val="006A0738"/>
    <w:rsid w:val="006A0743"/>
    <w:rsid w:val="006A089E"/>
    <w:rsid w:val="006A0A67"/>
    <w:rsid w:val="006A0C55"/>
    <w:rsid w:val="006A0CC8"/>
    <w:rsid w:val="006A0E10"/>
    <w:rsid w:val="006A0E14"/>
    <w:rsid w:val="006A0E47"/>
    <w:rsid w:val="006A0F0F"/>
    <w:rsid w:val="006A0F42"/>
    <w:rsid w:val="006A1243"/>
    <w:rsid w:val="006A1353"/>
    <w:rsid w:val="006A13CF"/>
    <w:rsid w:val="006A146A"/>
    <w:rsid w:val="006A1490"/>
    <w:rsid w:val="006A156B"/>
    <w:rsid w:val="006A15B1"/>
    <w:rsid w:val="006A1624"/>
    <w:rsid w:val="006A1641"/>
    <w:rsid w:val="006A1676"/>
    <w:rsid w:val="006A17CA"/>
    <w:rsid w:val="006A17FF"/>
    <w:rsid w:val="006A183B"/>
    <w:rsid w:val="006A18D9"/>
    <w:rsid w:val="006A1928"/>
    <w:rsid w:val="006A1A2B"/>
    <w:rsid w:val="006A1ACF"/>
    <w:rsid w:val="006A1B80"/>
    <w:rsid w:val="006A1C42"/>
    <w:rsid w:val="006A1D93"/>
    <w:rsid w:val="006A1E4C"/>
    <w:rsid w:val="006A2043"/>
    <w:rsid w:val="006A2330"/>
    <w:rsid w:val="006A2364"/>
    <w:rsid w:val="006A23BA"/>
    <w:rsid w:val="006A248B"/>
    <w:rsid w:val="006A24A7"/>
    <w:rsid w:val="006A2731"/>
    <w:rsid w:val="006A2826"/>
    <w:rsid w:val="006A292C"/>
    <w:rsid w:val="006A2AC7"/>
    <w:rsid w:val="006A2C8C"/>
    <w:rsid w:val="006A2CD9"/>
    <w:rsid w:val="006A2D2D"/>
    <w:rsid w:val="006A2D68"/>
    <w:rsid w:val="006A2FD0"/>
    <w:rsid w:val="006A317D"/>
    <w:rsid w:val="006A3499"/>
    <w:rsid w:val="006A3758"/>
    <w:rsid w:val="006A3821"/>
    <w:rsid w:val="006A384D"/>
    <w:rsid w:val="006A3BB9"/>
    <w:rsid w:val="006A3BBB"/>
    <w:rsid w:val="006A3BC3"/>
    <w:rsid w:val="006A3C39"/>
    <w:rsid w:val="006A3C8D"/>
    <w:rsid w:val="006A3D0A"/>
    <w:rsid w:val="006A3D27"/>
    <w:rsid w:val="006A3D38"/>
    <w:rsid w:val="006A3E24"/>
    <w:rsid w:val="006A3F54"/>
    <w:rsid w:val="006A3F90"/>
    <w:rsid w:val="006A4022"/>
    <w:rsid w:val="006A404E"/>
    <w:rsid w:val="006A408D"/>
    <w:rsid w:val="006A4265"/>
    <w:rsid w:val="006A4328"/>
    <w:rsid w:val="006A4501"/>
    <w:rsid w:val="006A4833"/>
    <w:rsid w:val="006A4979"/>
    <w:rsid w:val="006A49B1"/>
    <w:rsid w:val="006A4A03"/>
    <w:rsid w:val="006A4B4E"/>
    <w:rsid w:val="006A4BA5"/>
    <w:rsid w:val="006A4BB8"/>
    <w:rsid w:val="006A4C6D"/>
    <w:rsid w:val="006A4D4F"/>
    <w:rsid w:val="006A4D9B"/>
    <w:rsid w:val="006A4E28"/>
    <w:rsid w:val="006A4F3B"/>
    <w:rsid w:val="006A4FD2"/>
    <w:rsid w:val="006A5435"/>
    <w:rsid w:val="006A5493"/>
    <w:rsid w:val="006A54CB"/>
    <w:rsid w:val="006A56C0"/>
    <w:rsid w:val="006A5769"/>
    <w:rsid w:val="006A579A"/>
    <w:rsid w:val="006A5823"/>
    <w:rsid w:val="006A5835"/>
    <w:rsid w:val="006A5845"/>
    <w:rsid w:val="006A5A67"/>
    <w:rsid w:val="006A5B8C"/>
    <w:rsid w:val="006A5CD6"/>
    <w:rsid w:val="006A5D0C"/>
    <w:rsid w:val="006A5F60"/>
    <w:rsid w:val="006A6025"/>
    <w:rsid w:val="006A606E"/>
    <w:rsid w:val="006A60AC"/>
    <w:rsid w:val="006A6261"/>
    <w:rsid w:val="006A64EE"/>
    <w:rsid w:val="006A65B9"/>
    <w:rsid w:val="006A65D0"/>
    <w:rsid w:val="006A65F8"/>
    <w:rsid w:val="006A6645"/>
    <w:rsid w:val="006A667A"/>
    <w:rsid w:val="006A66E2"/>
    <w:rsid w:val="006A67DF"/>
    <w:rsid w:val="006A68AB"/>
    <w:rsid w:val="006A68BD"/>
    <w:rsid w:val="006A68CF"/>
    <w:rsid w:val="006A6A0B"/>
    <w:rsid w:val="006A6ACB"/>
    <w:rsid w:val="006A6AF7"/>
    <w:rsid w:val="006A6B8C"/>
    <w:rsid w:val="006A6C06"/>
    <w:rsid w:val="006A6D76"/>
    <w:rsid w:val="006A6F7A"/>
    <w:rsid w:val="006A6FC2"/>
    <w:rsid w:val="006A7106"/>
    <w:rsid w:val="006A7342"/>
    <w:rsid w:val="006A755B"/>
    <w:rsid w:val="006A7678"/>
    <w:rsid w:val="006A7679"/>
    <w:rsid w:val="006A77C1"/>
    <w:rsid w:val="006A77FA"/>
    <w:rsid w:val="006A7857"/>
    <w:rsid w:val="006A7886"/>
    <w:rsid w:val="006A79AC"/>
    <w:rsid w:val="006A7A0E"/>
    <w:rsid w:val="006A7BCB"/>
    <w:rsid w:val="006A7BF9"/>
    <w:rsid w:val="006A7C2D"/>
    <w:rsid w:val="006A7DBC"/>
    <w:rsid w:val="006A7DD6"/>
    <w:rsid w:val="006A7DF9"/>
    <w:rsid w:val="006A7EB2"/>
    <w:rsid w:val="006A7EF8"/>
    <w:rsid w:val="006A7F0B"/>
    <w:rsid w:val="006A7F20"/>
    <w:rsid w:val="006B004C"/>
    <w:rsid w:val="006B010C"/>
    <w:rsid w:val="006B0272"/>
    <w:rsid w:val="006B02DB"/>
    <w:rsid w:val="006B0325"/>
    <w:rsid w:val="006B0331"/>
    <w:rsid w:val="006B0458"/>
    <w:rsid w:val="006B04E2"/>
    <w:rsid w:val="006B0542"/>
    <w:rsid w:val="006B0581"/>
    <w:rsid w:val="006B069D"/>
    <w:rsid w:val="006B06B2"/>
    <w:rsid w:val="006B06FE"/>
    <w:rsid w:val="006B0B2C"/>
    <w:rsid w:val="006B0C58"/>
    <w:rsid w:val="006B0C73"/>
    <w:rsid w:val="006B0D0D"/>
    <w:rsid w:val="006B109A"/>
    <w:rsid w:val="006B10C7"/>
    <w:rsid w:val="006B1131"/>
    <w:rsid w:val="006B1181"/>
    <w:rsid w:val="006B128E"/>
    <w:rsid w:val="006B12C0"/>
    <w:rsid w:val="006B13F8"/>
    <w:rsid w:val="006B14CC"/>
    <w:rsid w:val="006B1550"/>
    <w:rsid w:val="006B1690"/>
    <w:rsid w:val="006B16DF"/>
    <w:rsid w:val="006B1774"/>
    <w:rsid w:val="006B1838"/>
    <w:rsid w:val="006B1A33"/>
    <w:rsid w:val="006B1AE9"/>
    <w:rsid w:val="006B1C3B"/>
    <w:rsid w:val="006B1CA7"/>
    <w:rsid w:val="006B1D67"/>
    <w:rsid w:val="006B1D68"/>
    <w:rsid w:val="006B1F2B"/>
    <w:rsid w:val="006B1FB8"/>
    <w:rsid w:val="006B204E"/>
    <w:rsid w:val="006B21C7"/>
    <w:rsid w:val="006B239C"/>
    <w:rsid w:val="006B24B6"/>
    <w:rsid w:val="006B24FA"/>
    <w:rsid w:val="006B25B1"/>
    <w:rsid w:val="006B2673"/>
    <w:rsid w:val="006B2685"/>
    <w:rsid w:val="006B27EA"/>
    <w:rsid w:val="006B2837"/>
    <w:rsid w:val="006B2880"/>
    <w:rsid w:val="006B2987"/>
    <w:rsid w:val="006B29EE"/>
    <w:rsid w:val="006B2A3B"/>
    <w:rsid w:val="006B2B7A"/>
    <w:rsid w:val="006B2C4C"/>
    <w:rsid w:val="006B2C90"/>
    <w:rsid w:val="006B2C94"/>
    <w:rsid w:val="006B2EDE"/>
    <w:rsid w:val="006B2F7D"/>
    <w:rsid w:val="006B2FAB"/>
    <w:rsid w:val="006B2FAC"/>
    <w:rsid w:val="006B2FC3"/>
    <w:rsid w:val="006B2FCB"/>
    <w:rsid w:val="006B2FDE"/>
    <w:rsid w:val="006B30A3"/>
    <w:rsid w:val="006B33EA"/>
    <w:rsid w:val="006B3401"/>
    <w:rsid w:val="006B3429"/>
    <w:rsid w:val="006B35D1"/>
    <w:rsid w:val="006B364F"/>
    <w:rsid w:val="006B3671"/>
    <w:rsid w:val="006B3690"/>
    <w:rsid w:val="006B36DF"/>
    <w:rsid w:val="006B3846"/>
    <w:rsid w:val="006B384B"/>
    <w:rsid w:val="006B392D"/>
    <w:rsid w:val="006B393A"/>
    <w:rsid w:val="006B3AA6"/>
    <w:rsid w:val="006B3B51"/>
    <w:rsid w:val="006B3B70"/>
    <w:rsid w:val="006B3BDC"/>
    <w:rsid w:val="006B3CC8"/>
    <w:rsid w:val="006B3D85"/>
    <w:rsid w:val="006B3F2F"/>
    <w:rsid w:val="006B3FE6"/>
    <w:rsid w:val="006B4256"/>
    <w:rsid w:val="006B42CC"/>
    <w:rsid w:val="006B42D5"/>
    <w:rsid w:val="006B441B"/>
    <w:rsid w:val="006B441C"/>
    <w:rsid w:val="006B446A"/>
    <w:rsid w:val="006B460B"/>
    <w:rsid w:val="006B46C4"/>
    <w:rsid w:val="006B477D"/>
    <w:rsid w:val="006B47B1"/>
    <w:rsid w:val="006B47B8"/>
    <w:rsid w:val="006B4827"/>
    <w:rsid w:val="006B4923"/>
    <w:rsid w:val="006B4C43"/>
    <w:rsid w:val="006B4D15"/>
    <w:rsid w:val="006B4D56"/>
    <w:rsid w:val="006B4FB8"/>
    <w:rsid w:val="006B4FBF"/>
    <w:rsid w:val="006B52CC"/>
    <w:rsid w:val="006B53F1"/>
    <w:rsid w:val="006B541E"/>
    <w:rsid w:val="006B5490"/>
    <w:rsid w:val="006B54F3"/>
    <w:rsid w:val="006B5624"/>
    <w:rsid w:val="006B569C"/>
    <w:rsid w:val="006B56EC"/>
    <w:rsid w:val="006B576A"/>
    <w:rsid w:val="006B5775"/>
    <w:rsid w:val="006B579D"/>
    <w:rsid w:val="006B58A9"/>
    <w:rsid w:val="006B5938"/>
    <w:rsid w:val="006B597A"/>
    <w:rsid w:val="006B5B1E"/>
    <w:rsid w:val="006B5CB2"/>
    <w:rsid w:val="006B5D0A"/>
    <w:rsid w:val="006B5EC9"/>
    <w:rsid w:val="006B5F00"/>
    <w:rsid w:val="006B6018"/>
    <w:rsid w:val="006B6084"/>
    <w:rsid w:val="006B60C5"/>
    <w:rsid w:val="006B60D7"/>
    <w:rsid w:val="006B61F4"/>
    <w:rsid w:val="006B6219"/>
    <w:rsid w:val="006B622A"/>
    <w:rsid w:val="006B625E"/>
    <w:rsid w:val="006B62A5"/>
    <w:rsid w:val="006B62DB"/>
    <w:rsid w:val="006B6512"/>
    <w:rsid w:val="006B6519"/>
    <w:rsid w:val="006B66A7"/>
    <w:rsid w:val="006B66DA"/>
    <w:rsid w:val="006B67C6"/>
    <w:rsid w:val="006B6805"/>
    <w:rsid w:val="006B6874"/>
    <w:rsid w:val="006B6877"/>
    <w:rsid w:val="006B687D"/>
    <w:rsid w:val="006B68A9"/>
    <w:rsid w:val="006B69D2"/>
    <w:rsid w:val="006B6AF7"/>
    <w:rsid w:val="006B6C51"/>
    <w:rsid w:val="006B6CC9"/>
    <w:rsid w:val="006B6ED3"/>
    <w:rsid w:val="006B6F83"/>
    <w:rsid w:val="006B6FD3"/>
    <w:rsid w:val="006B6FDC"/>
    <w:rsid w:val="006B7098"/>
    <w:rsid w:val="006B70C8"/>
    <w:rsid w:val="006B7144"/>
    <w:rsid w:val="006B725E"/>
    <w:rsid w:val="006B736D"/>
    <w:rsid w:val="006B73C8"/>
    <w:rsid w:val="006B743B"/>
    <w:rsid w:val="006B7646"/>
    <w:rsid w:val="006B764C"/>
    <w:rsid w:val="006B764F"/>
    <w:rsid w:val="006B76E1"/>
    <w:rsid w:val="006B76E4"/>
    <w:rsid w:val="006B780B"/>
    <w:rsid w:val="006B7869"/>
    <w:rsid w:val="006B78AF"/>
    <w:rsid w:val="006B7AF2"/>
    <w:rsid w:val="006B7B42"/>
    <w:rsid w:val="006B7CC2"/>
    <w:rsid w:val="006B7D26"/>
    <w:rsid w:val="006B7D7C"/>
    <w:rsid w:val="006C01ED"/>
    <w:rsid w:val="006C01EE"/>
    <w:rsid w:val="006C04AA"/>
    <w:rsid w:val="006C05BF"/>
    <w:rsid w:val="006C05FF"/>
    <w:rsid w:val="006C06EF"/>
    <w:rsid w:val="006C06FD"/>
    <w:rsid w:val="006C0757"/>
    <w:rsid w:val="006C07B9"/>
    <w:rsid w:val="006C07DF"/>
    <w:rsid w:val="006C0A13"/>
    <w:rsid w:val="006C0ABA"/>
    <w:rsid w:val="006C0D34"/>
    <w:rsid w:val="006C0D6A"/>
    <w:rsid w:val="006C0E07"/>
    <w:rsid w:val="006C0EA9"/>
    <w:rsid w:val="006C1028"/>
    <w:rsid w:val="006C10CB"/>
    <w:rsid w:val="006C15B0"/>
    <w:rsid w:val="006C1A61"/>
    <w:rsid w:val="006C1A8D"/>
    <w:rsid w:val="006C1C6E"/>
    <w:rsid w:val="006C1CAC"/>
    <w:rsid w:val="006C1DD6"/>
    <w:rsid w:val="006C1EFF"/>
    <w:rsid w:val="006C1FF2"/>
    <w:rsid w:val="006C20D9"/>
    <w:rsid w:val="006C215C"/>
    <w:rsid w:val="006C2307"/>
    <w:rsid w:val="006C238C"/>
    <w:rsid w:val="006C242E"/>
    <w:rsid w:val="006C251E"/>
    <w:rsid w:val="006C2554"/>
    <w:rsid w:val="006C2584"/>
    <w:rsid w:val="006C25C1"/>
    <w:rsid w:val="006C25C3"/>
    <w:rsid w:val="006C273A"/>
    <w:rsid w:val="006C27A4"/>
    <w:rsid w:val="006C27C5"/>
    <w:rsid w:val="006C27F0"/>
    <w:rsid w:val="006C2824"/>
    <w:rsid w:val="006C2A92"/>
    <w:rsid w:val="006C2A9C"/>
    <w:rsid w:val="006C2B25"/>
    <w:rsid w:val="006C2C4B"/>
    <w:rsid w:val="006C2C88"/>
    <w:rsid w:val="006C2DAB"/>
    <w:rsid w:val="006C2DD3"/>
    <w:rsid w:val="006C2DD8"/>
    <w:rsid w:val="006C2E52"/>
    <w:rsid w:val="006C2F2B"/>
    <w:rsid w:val="006C2F7B"/>
    <w:rsid w:val="006C30A4"/>
    <w:rsid w:val="006C30A9"/>
    <w:rsid w:val="006C310A"/>
    <w:rsid w:val="006C3121"/>
    <w:rsid w:val="006C3155"/>
    <w:rsid w:val="006C318E"/>
    <w:rsid w:val="006C31D0"/>
    <w:rsid w:val="006C33CB"/>
    <w:rsid w:val="006C33EE"/>
    <w:rsid w:val="006C34A7"/>
    <w:rsid w:val="006C34D0"/>
    <w:rsid w:val="006C3739"/>
    <w:rsid w:val="006C375C"/>
    <w:rsid w:val="006C378F"/>
    <w:rsid w:val="006C3B1F"/>
    <w:rsid w:val="006C3B8A"/>
    <w:rsid w:val="006C3D9F"/>
    <w:rsid w:val="006C3DA5"/>
    <w:rsid w:val="006C3E35"/>
    <w:rsid w:val="006C3EE9"/>
    <w:rsid w:val="006C3F33"/>
    <w:rsid w:val="006C3F8A"/>
    <w:rsid w:val="006C4055"/>
    <w:rsid w:val="006C407A"/>
    <w:rsid w:val="006C41A2"/>
    <w:rsid w:val="006C42B6"/>
    <w:rsid w:val="006C4329"/>
    <w:rsid w:val="006C4367"/>
    <w:rsid w:val="006C44CE"/>
    <w:rsid w:val="006C463F"/>
    <w:rsid w:val="006C468B"/>
    <w:rsid w:val="006C47B8"/>
    <w:rsid w:val="006C491F"/>
    <w:rsid w:val="006C4972"/>
    <w:rsid w:val="006C49A5"/>
    <w:rsid w:val="006C49E2"/>
    <w:rsid w:val="006C4A38"/>
    <w:rsid w:val="006C4B31"/>
    <w:rsid w:val="006C4B88"/>
    <w:rsid w:val="006C4B9A"/>
    <w:rsid w:val="006C4D82"/>
    <w:rsid w:val="006C4D8A"/>
    <w:rsid w:val="006C4E4B"/>
    <w:rsid w:val="006C507D"/>
    <w:rsid w:val="006C508E"/>
    <w:rsid w:val="006C50CF"/>
    <w:rsid w:val="006C516C"/>
    <w:rsid w:val="006C5381"/>
    <w:rsid w:val="006C53BF"/>
    <w:rsid w:val="006C564F"/>
    <w:rsid w:val="006C56A7"/>
    <w:rsid w:val="006C56AD"/>
    <w:rsid w:val="006C5866"/>
    <w:rsid w:val="006C595A"/>
    <w:rsid w:val="006C5AD1"/>
    <w:rsid w:val="006C5B8D"/>
    <w:rsid w:val="006C5C0B"/>
    <w:rsid w:val="006C5C38"/>
    <w:rsid w:val="006C5EAA"/>
    <w:rsid w:val="006C5EEB"/>
    <w:rsid w:val="006C6062"/>
    <w:rsid w:val="006C6193"/>
    <w:rsid w:val="006C61C6"/>
    <w:rsid w:val="006C62E7"/>
    <w:rsid w:val="006C6362"/>
    <w:rsid w:val="006C63E4"/>
    <w:rsid w:val="006C64E5"/>
    <w:rsid w:val="006C6535"/>
    <w:rsid w:val="006C6537"/>
    <w:rsid w:val="006C66A6"/>
    <w:rsid w:val="006C67E7"/>
    <w:rsid w:val="006C683F"/>
    <w:rsid w:val="006C68B2"/>
    <w:rsid w:val="006C6A94"/>
    <w:rsid w:val="006C6AAD"/>
    <w:rsid w:val="006C6ACB"/>
    <w:rsid w:val="006C6B1E"/>
    <w:rsid w:val="006C6C07"/>
    <w:rsid w:val="006C6C56"/>
    <w:rsid w:val="006C6D6E"/>
    <w:rsid w:val="006C6F49"/>
    <w:rsid w:val="006C71C5"/>
    <w:rsid w:val="006C7209"/>
    <w:rsid w:val="006C72CC"/>
    <w:rsid w:val="006C73AC"/>
    <w:rsid w:val="006C73D3"/>
    <w:rsid w:val="006C75EE"/>
    <w:rsid w:val="006C7622"/>
    <w:rsid w:val="006C7923"/>
    <w:rsid w:val="006C7A9A"/>
    <w:rsid w:val="006C7B7B"/>
    <w:rsid w:val="006C7BDE"/>
    <w:rsid w:val="006C7C6B"/>
    <w:rsid w:val="006C7D31"/>
    <w:rsid w:val="006C7E26"/>
    <w:rsid w:val="006C7F24"/>
    <w:rsid w:val="006C7F43"/>
    <w:rsid w:val="006D0059"/>
    <w:rsid w:val="006D006C"/>
    <w:rsid w:val="006D007E"/>
    <w:rsid w:val="006D00CF"/>
    <w:rsid w:val="006D013E"/>
    <w:rsid w:val="006D01B1"/>
    <w:rsid w:val="006D02C9"/>
    <w:rsid w:val="006D0346"/>
    <w:rsid w:val="006D034F"/>
    <w:rsid w:val="006D0376"/>
    <w:rsid w:val="006D044A"/>
    <w:rsid w:val="006D046F"/>
    <w:rsid w:val="006D05E2"/>
    <w:rsid w:val="006D06E3"/>
    <w:rsid w:val="006D0877"/>
    <w:rsid w:val="006D0B04"/>
    <w:rsid w:val="006D0B45"/>
    <w:rsid w:val="006D0D01"/>
    <w:rsid w:val="006D0D28"/>
    <w:rsid w:val="006D0DA3"/>
    <w:rsid w:val="006D0DC0"/>
    <w:rsid w:val="006D0E32"/>
    <w:rsid w:val="006D0EEA"/>
    <w:rsid w:val="006D0F1D"/>
    <w:rsid w:val="006D0F93"/>
    <w:rsid w:val="006D10C4"/>
    <w:rsid w:val="006D11A2"/>
    <w:rsid w:val="006D11BE"/>
    <w:rsid w:val="006D136C"/>
    <w:rsid w:val="006D1842"/>
    <w:rsid w:val="006D187C"/>
    <w:rsid w:val="006D1976"/>
    <w:rsid w:val="006D19D3"/>
    <w:rsid w:val="006D1E79"/>
    <w:rsid w:val="006D1F1A"/>
    <w:rsid w:val="006D1F7E"/>
    <w:rsid w:val="006D1F8B"/>
    <w:rsid w:val="006D2139"/>
    <w:rsid w:val="006D219D"/>
    <w:rsid w:val="006D2209"/>
    <w:rsid w:val="006D2244"/>
    <w:rsid w:val="006D2260"/>
    <w:rsid w:val="006D237E"/>
    <w:rsid w:val="006D24CA"/>
    <w:rsid w:val="006D2662"/>
    <w:rsid w:val="006D29EF"/>
    <w:rsid w:val="006D2A48"/>
    <w:rsid w:val="006D2A98"/>
    <w:rsid w:val="006D2B03"/>
    <w:rsid w:val="006D2B11"/>
    <w:rsid w:val="006D2C05"/>
    <w:rsid w:val="006D2D17"/>
    <w:rsid w:val="006D2DE2"/>
    <w:rsid w:val="006D31D8"/>
    <w:rsid w:val="006D32A1"/>
    <w:rsid w:val="006D3656"/>
    <w:rsid w:val="006D368B"/>
    <w:rsid w:val="006D37A3"/>
    <w:rsid w:val="006D37A6"/>
    <w:rsid w:val="006D3823"/>
    <w:rsid w:val="006D3844"/>
    <w:rsid w:val="006D3954"/>
    <w:rsid w:val="006D3A21"/>
    <w:rsid w:val="006D3AAE"/>
    <w:rsid w:val="006D3C3F"/>
    <w:rsid w:val="006D3C87"/>
    <w:rsid w:val="006D3D8E"/>
    <w:rsid w:val="006D3E2C"/>
    <w:rsid w:val="006D3FED"/>
    <w:rsid w:val="006D400C"/>
    <w:rsid w:val="006D4072"/>
    <w:rsid w:val="006D4087"/>
    <w:rsid w:val="006D40A7"/>
    <w:rsid w:val="006D427F"/>
    <w:rsid w:val="006D4524"/>
    <w:rsid w:val="006D4563"/>
    <w:rsid w:val="006D4662"/>
    <w:rsid w:val="006D48E3"/>
    <w:rsid w:val="006D4938"/>
    <w:rsid w:val="006D4A29"/>
    <w:rsid w:val="006D4B58"/>
    <w:rsid w:val="006D4B66"/>
    <w:rsid w:val="006D4B8E"/>
    <w:rsid w:val="006D4DC7"/>
    <w:rsid w:val="006D4E48"/>
    <w:rsid w:val="006D4E59"/>
    <w:rsid w:val="006D4F1B"/>
    <w:rsid w:val="006D4F31"/>
    <w:rsid w:val="006D4F8E"/>
    <w:rsid w:val="006D5154"/>
    <w:rsid w:val="006D5206"/>
    <w:rsid w:val="006D52DE"/>
    <w:rsid w:val="006D5481"/>
    <w:rsid w:val="006D565C"/>
    <w:rsid w:val="006D5709"/>
    <w:rsid w:val="006D578F"/>
    <w:rsid w:val="006D579D"/>
    <w:rsid w:val="006D584F"/>
    <w:rsid w:val="006D5852"/>
    <w:rsid w:val="006D58FA"/>
    <w:rsid w:val="006D5970"/>
    <w:rsid w:val="006D59B1"/>
    <w:rsid w:val="006D59F8"/>
    <w:rsid w:val="006D5A04"/>
    <w:rsid w:val="006D5A5F"/>
    <w:rsid w:val="006D5B04"/>
    <w:rsid w:val="006D5B56"/>
    <w:rsid w:val="006D5B68"/>
    <w:rsid w:val="006D5C21"/>
    <w:rsid w:val="006D5CED"/>
    <w:rsid w:val="006D5D31"/>
    <w:rsid w:val="006D5DA4"/>
    <w:rsid w:val="006D5F04"/>
    <w:rsid w:val="006D60C8"/>
    <w:rsid w:val="006D60E5"/>
    <w:rsid w:val="006D6110"/>
    <w:rsid w:val="006D612E"/>
    <w:rsid w:val="006D61DF"/>
    <w:rsid w:val="006D61E4"/>
    <w:rsid w:val="006D6332"/>
    <w:rsid w:val="006D6347"/>
    <w:rsid w:val="006D642F"/>
    <w:rsid w:val="006D663D"/>
    <w:rsid w:val="006D6852"/>
    <w:rsid w:val="006D6979"/>
    <w:rsid w:val="006D6980"/>
    <w:rsid w:val="006D6B40"/>
    <w:rsid w:val="006D6BD6"/>
    <w:rsid w:val="006D6CDE"/>
    <w:rsid w:val="006D6E6C"/>
    <w:rsid w:val="006D6EF9"/>
    <w:rsid w:val="006D6F81"/>
    <w:rsid w:val="006D7080"/>
    <w:rsid w:val="006D70BE"/>
    <w:rsid w:val="006D717A"/>
    <w:rsid w:val="006D72F2"/>
    <w:rsid w:val="006D7409"/>
    <w:rsid w:val="006D7459"/>
    <w:rsid w:val="006D7488"/>
    <w:rsid w:val="006D74FB"/>
    <w:rsid w:val="006D7528"/>
    <w:rsid w:val="006D75ED"/>
    <w:rsid w:val="006D7617"/>
    <w:rsid w:val="006D7997"/>
    <w:rsid w:val="006D7A25"/>
    <w:rsid w:val="006D7AC5"/>
    <w:rsid w:val="006D7C23"/>
    <w:rsid w:val="006D7D27"/>
    <w:rsid w:val="006D7DE7"/>
    <w:rsid w:val="006D7E38"/>
    <w:rsid w:val="006D7FF1"/>
    <w:rsid w:val="006E0169"/>
    <w:rsid w:val="006E018A"/>
    <w:rsid w:val="006E01C9"/>
    <w:rsid w:val="006E01EB"/>
    <w:rsid w:val="006E0336"/>
    <w:rsid w:val="006E0380"/>
    <w:rsid w:val="006E03F7"/>
    <w:rsid w:val="006E0621"/>
    <w:rsid w:val="006E0633"/>
    <w:rsid w:val="006E06D3"/>
    <w:rsid w:val="006E0739"/>
    <w:rsid w:val="006E0772"/>
    <w:rsid w:val="006E077B"/>
    <w:rsid w:val="006E0898"/>
    <w:rsid w:val="006E09F0"/>
    <w:rsid w:val="006E0A37"/>
    <w:rsid w:val="006E0B94"/>
    <w:rsid w:val="006E0D33"/>
    <w:rsid w:val="006E0D4D"/>
    <w:rsid w:val="006E0E14"/>
    <w:rsid w:val="006E0F5A"/>
    <w:rsid w:val="006E10D4"/>
    <w:rsid w:val="006E1122"/>
    <w:rsid w:val="006E11C9"/>
    <w:rsid w:val="006E1265"/>
    <w:rsid w:val="006E1337"/>
    <w:rsid w:val="006E13B2"/>
    <w:rsid w:val="006E148C"/>
    <w:rsid w:val="006E151A"/>
    <w:rsid w:val="006E16D0"/>
    <w:rsid w:val="006E1703"/>
    <w:rsid w:val="006E177E"/>
    <w:rsid w:val="006E1857"/>
    <w:rsid w:val="006E18A8"/>
    <w:rsid w:val="006E18E1"/>
    <w:rsid w:val="006E190A"/>
    <w:rsid w:val="006E1931"/>
    <w:rsid w:val="006E19CC"/>
    <w:rsid w:val="006E19E4"/>
    <w:rsid w:val="006E19F7"/>
    <w:rsid w:val="006E1A72"/>
    <w:rsid w:val="006E1ACF"/>
    <w:rsid w:val="006E1BEB"/>
    <w:rsid w:val="006E1C98"/>
    <w:rsid w:val="006E1D46"/>
    <w:rsid w:val="006E1D57"/>
    <w:rsid w:val="006E1DB5"/>
    <w:rsid w:val="006E1E41"/>
    <w:rsid w:val="006E1E93"/>
    <w:rsid w:val="006E20EC"/>
    <w:rsid w:val="006E2129"/>
    <w:rsid w:val="006E23B4"/>
    <w:rsid w:val="006E23EB"/>
    <w:rsid w:val="006E248B"/>
    <w:rsid w:val="006E268C"/>
    <w:rsid w:val="006E289D"/>
    <w:rsid w:val="006E2CFB"/>
    <w:rsid w:val="006E2F5A"/>
    <w:rsid w:val="006E3103"/>
    <w:rsid w:val="006E316E"/>
    <w:rsid w:val="006E3203"/>
    <w:rsid w:val="006E330A"/>
    <w:rsid w:val="006E3310"/>
    <w:rsid w:val="006E3332"/>
    <w:rsid w:val="006E3400"/>
    <w:rsid w:val="006E3422"/>
    <w:rsid w:val="006E36F3"/>
    <w:rsid w:val="006E3707"/>
    <w:rsid w:val="006E370F"/>
    <w:rsid w:val="006E372E"/>
    <w:rsid w:val="006E379F"/>
    <w:rsid w:val="006E385A"/>
    <w:rsid w:val="006E3907"/>
    <w:rsid w:val="006E3B86"/>
    <w:rsid w:val="006E3BED"/>
    <w:rsid w:val="006E3CC3"/>
    <w:rsid w:val="006E3E41"/>
    <w:rsid w:val="006E3FAD"/>
    <w:rsid w:val="006E414C"/>
    <w:rsid w:val="006E42E7"/>
    <w:rsid w:val="006E42F2"/>
    <w:rsid w:val="006E43A6"/>
    <w:rsid w:val="006E440F"/>
    <w:rsid w:val="006E4711"/>
    <w:rsid w:val="006E474C"/>
    <w:rsid w:val="006E4814"/>
    <w:rsid w:val="006E4956"/>
    <w:rsid w:val="006E4989"/>
    <w:rsid w:val="006E4A8C"/>
    <w:rsid w:val="006E4B0F"/>
    <w:rsid w:val="006E4C70"/>
    <w:rsid w:val="006E4CA5"/>
    <w:rsid w:val="006E4E5B"/>
    <w:rsid w:val="006E4FF8"/>
    <w:rsid w:val="006E50F3"/>
    <w:rsid w:val="006E53E2"/>
    <w:rsid w:val="006E54B9"/>
    <w:rsid w:val="006E565D"/>
    <w:rsid w:val="006E5690"/>
    <w:rsid w:val="006E56CF"/>
    <w:rsid w:val="006E57ED"/>
    <w:rsid w:val="006E57F4"/>
    <w:rsid w:val="006E58D0"/>
    <w:rsid w:val="006E59BD"/>
    <w:rsid w:val="006E5BD4"/>
    <w:rsid w:val="006E5CD2"/>
    <w:rsid w:val="006E5D1E"/>
    <w:rsid w:val="006E5D92"/>
    <w:rsid w:val="006E5E14"/>
    <w:rsid w:val="006E5EDB"/>
    <w:rsid w:val="006E5F67"/>
    <w:rsid w:val="006E6044"/>
    <w:rsid w:val="006E607D"/>
    <w:rsid w:val="006E60B6"/>
    <w:rsid w:val="006E6114"/>
    <w:rsid w:val="006E6416"/>
    <w:rsid w:val="006E6507"/>
    <w:rsid w:val="006E6571"/>
    <w:rsid w:val="006E6654"/>
    <w:rsid w:val="006E6657"/>
    <w:rsid w:val="006E66E8"/>
    <w:rsid w:val="006E67DC"/>
    <w:rsid w:val="006E681B"/>
    <w:rsid w:val="006E6833"/>
    <w:rsid w:val="006E6967"/>
    <w:rsid w:val="006E6AF2"/>
    <w:rsid w:val="006E6C73"/>
    <w:rsid w:val="006E6CCD"/>
    <w:rsid w:val="006E6D96"/>
    <w:rsid w:val="006E6EBD"/>
    <w:rsid w:val="006E6F0F"/>
    <w:rsid w:val="006E6FC6"/>
    <w:rsid w:val="006E703F"/>
    <w:rsid w:val="006E714E"/>
    <w:rsid w:val="006E71FD"/>
    <w:rsid w:val="006E73BE"/>
    <w:rsid w:val="006E749F"/>
    <w:rsid w:val="006E7653"/>
    <w:rsid w:val="006E7683"/>
    <w:rsid w:val="006E76CC"/>
    <w:rsid w:val="006E77A5"/>
    <w:rsid w:val="006E7892"/>
    <w:rsid w:val="006E78C4"/>
    <w:rsid w:val="006E7ACE"/>
    <w:rsid w:val="006E7AEA"/>
    <w:rsid w:val="006E7AEB"/>
    <w:rsid w:val="006E7C07"/>
    <w:rsid w:val="006E7CE3"/>
    <w:rsid w:val="006E7F0C"/>
    <w:rsid w:val="006F0003"/>
    <w:rsid w:val="006F0037"/>
    <w:rsid w:val="006F0079"/>
    <w:rsid w:val="006F00D7"/>
    <w:rsid w:val="006F0397"/>
    <w:rsid w:val="006F04EB"/>
    <w:rsid w:val="006F04FC"/>
    <w:rsid w:val="006F0569"/>
    <w:rsid w:val="006F057C"/>
    <w:rsid w:val="006F060C"/>
    <w:rsid w:val="006F06F7"/>
    <w:rsid w:val="006F0765"/>
    <w:rsid w:val="006F09C4"/>
    <w:rsid w:val="006F0A1D"/>
    <w:rsid w:val="006F0A8E"/>
    <w:rsid w:val="006F0B82"/>
    <w:rsid w:val="006F0B94"/>
    <w:rsid w:val="006F0C13"/>
    <w:rsid w:val="006F0D32"/>
    <w:rsid w:val="006F0E63"/>
    <w:rsid w:val="006F106C"/>
    <w:rsid w:val="006F1088"/>
    <w:rsid w:val="006F1167"/>
    <w:rsid w:val="006F1306"/>
    <w:rsid w:val="006F135E"/>
    <w:rsid w:val="006F13A1"/>
    <w:rsid w:val="006F1469"/>
    <w:rsid w:val="006F146A"/>
    <w:rsid w:val="006F179C"/>
    <w:rsid w:val="006F184C"/>
    <w:rsid w:val="006F18DD"/>
    <w:rsid w:val="006F1A2E"/>
    <w:rsid w:val="006F1A43"/>
    <w:rsid w:val="006F1A5F"/>
    <w:rsid w:val="006F1AF8"/>
    <w:rsid w:val="006F1C30"/>
    <w:rsid w:val="006F1D53"/>
    <w:rsid w:val="006F1E36"/>
    <w:rsid w:val="006F1E4D"/>
    <w:rsid w:val="006F1E6B"/>
    <w:rsid w:val="006F1FB9"/>
    <w:rsid w:val="006F20CE"/>
    <w:rsid w:val="006F210E"/>
    <w:rsid w:val="006F228C"/>
    <w:rsid w:val="006F291C"/>
    <w:rsid w:val="006F2BB0"/>
    <w:rsid w:val="006F2CBA"/>
    <w:rsid w:val="006F2E0B"/>
    <w:rsid w:val="006F316D"/>
    <w:rsid w:val="006F330E"/>
    <w:rsid w:val="006F336C"/>
    <w:rsid w:val="006F34BC"/>
    <w:rsid w:val="006F3512"/>
    <w:rsid w:val="006F35CB"/>
    <w:rsid w:val="006F36AA"/>
    <w:rsid w:val="006F3A20"/>
    <w:rsid w:val="006F3A45"/>
    <w:rsid w:val="006F3A90"/>
    <w:rsid w:val="006F3C29"/>
    <w:rsid w:val="006F3C4D"/>
    <w:rsid w:val="006F3CA8"/>
    <w:rsid w:val="006F3D58"/>
    <w:rsid w:val="006F3DE2"/>
    <w:rsid w:val="006F3F3B"/>
    <w:rsid w:val="006F3F9B"/>
    <w:rsid w:val="006F40BE"/>
    <w:rsid w:val="006F4141"/>
    <w:rsid w:val="006F4249"/>
    <w:rsid w:val="006F4391"/>
    <w:rsid w:val="006F43A1"/>
    <w:rsid w:val="006F442C"/>
    <w:rsid w:val="006F4461"/>
    <w:rsid w:val="006F449B"/>
    <w:rsid w:val="006F4586"/>
    <w:rsid w:val="006F45A8"/>
    <w:rsid w:val="006F463D"/>
    <w:rsid w:val="006F4640"/>
    <w:rsid w:val="006F46C2"/>
    <w:rsid w:val="006F4770"/>
    <w:rsid w:val="006F4782"/>
    <w:rsid w:val="006F47A4"/>
    <w:rsid w:val="006F4823"/>
    <w:rsid w:val="006F4830"/>
    <w:rsid w:val="006F4E7C"/>
    <w:rsid w:val="006F4E7F"/>
    <w:rsid w:val="006F4F32"/>
    <w:rsid w:val="006F4FFC"/>
    <w:rsid w:val="006F501C"/>
    <w:rsid w:val="006F518C"/>
    <w:rsid w:val="006F5209"/>
    <w:rsid w:val="006F5287"/>
    <w:rsid w:val="006F535F"/>
    <w:rsid w:val="006F564E"/>
    <w:rsid w:val="006F585B"/>
    <w:rsid w:val="006F58CB"/>
    <w:rsid w:val="006F598B"/>
    <w:rsid w:val="006F5A43"/>
    <w:rsid w:val="006F5A4F"/>
    <w:rsid w:val="006F5AB9"/>
    <w:rsid w:val="006F5AF4"/>
    <w:rsid w:val="006F5D2E"/>
    <w:rsid w:val="006F5E85"/>
    <w:rsid w:val="006F5E8D"/>
    <w:rsid w:val="006F5E9F"/>
    <w:rsid w:val="006F5EF9"/>
    <w:rsid w:val="006F5F83"/>
    <w:rsid w:val="006F5F93"/>
    <w:rsid w:val="006F616A"/>
    <w:rsid w:val="006F6266"/>
    <w:rsid w:val="006F6344"/>
    <w:rsid w:val="006F6494"/>
    <w:rsid w:val="006F64DE"/>
    <w:rsid w:val="006F6694"/>
    <w:rsid w:val="006F66EC"/>
    <w:rsid w:val="006F672A"/>
    <w:rsid w:val="006F6731"/>
    <w:rsid w:val="006F6735"/>
    <w:rsid w:val="006F69E4"/>
    <w:rsid w:val="006F6C27"/>
    <w:rsid w:val="006F6D04"/>
    <w:rsid w:val="006F6DFE"/>
    <w:rsid w:val="006F6E41"/>
    <w:rsid w:val="006F6EBF"/>
    <w:rsid w:val="006F6EDB"/>
    <w:rsid w:val="006F6EF1"/>
    <w:rsid w:val="006F6F31"/>
    <w:rsid w:val="006F70AB"/>
    <w:rsid w:val="006F7145"/>
    <w:rsid w:val="006F7445"/>
    <w:rsid w:val="006F7629"/>
    <w:rsid w:val="006F7664"/>
    <w:rsid w:val="006F78C2"/>
    <w:rsid w:val="006F7902"/>
    <w:rsid w:val="006F79E6"/>
    <w:rsid w:val="006F7C73"/>
    <w:rsid w:val="006F7C99"/>
    <w:rsid w:val="006F7D0E"/>
    <w:rsid w:val="006F7E7F"/>
    <w:rsid w:val="006F7F5F"/>
    <w:rsid w:val="00700046"/>
    <w:rsid w:val="007001D7"/>
    <w:rsid w:val="00700397"/>
    <w:rsid w:val="007003CE"/>
    <w:rsid w:val="007004FE"/>
    <w:rsid w:val="007005BC"/>
    <w:rsid w:val="0070060F"/>
    <w:rsid w:val="00700724"/>
    <w:rsid w:val="007007E1"/>
    <w:rsid w:val="007009E8"/>
    <w:rsid w:val="00700AB2"/>
    <w:rsid w:val="00700BE0"/>
    <w:rsid w:val="00700EA3"/>
    <w:rsid w:val="0070122D"/>
    <w:rsid w:val="00701321"/>
    <w:rsid w:val="007013D3"/>
    <w:rsid w:val="0070146B"/>
    <w:rsid w:val="00701478"/>
    <w:rsid w:val="007014B4"/>
    <w:rsid w:val="00701510"/>
    <w:rsid w:val="0070151C"/>
    <w:rsid w:val="007015AB"/>
    <w:rsid w:val="007017EF"/>
    <w:rsid w:val="00701858"/>
    <w:rsid w:val="00701973"/>
    <w:rsid w:val="007019A4"/>
    <w:rsid w:val="00701A6E"/>
    <w:rsid w:val="00701AA8"/>
    <w:rsid w:val="00701B4D"/>
    <w:rsid w:val="00701B6F"/>
    <w:rsid w:val="00701B82"/>
    <w:rsid w:val="00701BF5"/>
    <w:rsid w:val="00701E4C"/>
    <w:rsid w:val="00701EA5"/>
    <w:rsid w:val="00701F40"/>
    <w:rsid w:val="00702083"/>
    <w:rsid w:val="0070208B"/>
    <w:rsid w:val="00702109"/>
    <w:rsid w:val="00702190"/>
    <w:rsid w:val="007022E8"/>
    <w:rsid w:val="00702480"/>
    <w:rsid w:val="007024A1"/>
    <w:rsid w:val="00702501"/>
    <w:rsid w:val="00702553"/>
    <w:rsid w:val="007027C2"/>
    <w:rsid w:val="0070284C"/>
    <w:rsid w:val="00702928"/>
    <w:rsid w:val="00702976"/>
    <w:rsid w:val="007029B9"/>
    <w:rsid w:val="007029E5"/>
    <w:rsid w:val="00702A33"/>
    <w:rsid w:val="00702AAC"/>
    <w:rsid w:val="00702AC4"/>
    <w:rsid w:val="00702C16"/>
    <w:rsid w:val="00702D5B"/>
    <w:rsid w:val="00702F5A"/>
    <w:rsid w:val="0070304D"/>
    <w:rsid w:val="00703069"/>
    <w:rsid w:val="00703157"/>
    <w:rsid w:val="0070321D"/>
    <w:rsid w:val="0070326F"/>
    <w:rsid w:val="007032AD"/>
    <w:rsid w:val="007033C9"/>
    <w:rsid w:val="0070357A"/>
    <w:rsid w:val="007035B1"/>
    <w:rsid w:val="00703602"/>
    <w:rsid w:val="00703662"/>
    <w:rsid w:val="007037EE"/>
    <w:rsid w:val="007038C9"/>
    <w:rsid w:val="00703B0A"/>
    <w:rsid w:val="00703BEF"/>
    <w:rsid w:val="00703C36"/>
    <w:rsid w:val="00703DA2"/>
    <w:rsid w:val="00703E81"/>
    <w:rsid w:val="00704206"/>
    <w:rsid w:val="007042F3"/>
    <w:rsid w:val="00704430"/>
    <w:rsid w:val="007044DE"/>
    <w:rsid w:val="00704692"/>
    <w:rsid w:val="0070476E"/>
    <w:rsid w:val="007048A5"/>
    <w:rsid w:val="00704A74"/>
    <w:rsid w:val="00704B0A"/>
    <w:rsid w:val="00704B82"/>
    <w:rsid w:val="00704CF0"/>
    <w:rsid w:val="00704DE6"/>
    <w:rsid w:val="00705005"/>
    <w:rsid w:val="00705096"/>
    <w:rsid w:val="0070520B"/>
    <w:rsid w:val="00705447"/>
    <w:rsid w:val="007054A2"/>
    <w:rsid w:val="007056F3"/>
    <w:rsid w:val="00705718"/>
    <w:rsid w:val="00705760"/>
    <w:rsid w:val="007057AA"/>
    <w:rsid w:val="0070583E"/>
    <w:rsid w:val="007058E7"/>
    <w:rsid w:val="0070595A"/>
    <w:rsid w:val="00705A39"/>
    <w:rsid w:val="00705A77"/>
    <w:rsid w:val="00705AA4"/>
    <w:rsid w:val="00705B85"/>
    <w:rsid w:val="00705D0C"/>
    <w:rsid w:val="00705D32"/>
    <w:rsid w:val="00705F17"/>
    <w:rsid w:val="00705FA0"/>
    <w:rsid w:val="00705FDD"/>
    <w:rsid w:val="00706229"/>
    <w:rsid w:val="007062F4"/>
    <w:rsid w:val="00706481"/>
    <w:rsid w:val="007065DB"/>
    <w:rsid w:val="00706661"/>
    <w:rsid w:val="007066C1"/>
    <w:rsid w:val="007066F2"/>
    <w:rsid w:val="00706730"/>
    <w:rsid w:val="007067F7"/>
    <w:rsid w:val="00706841"/>
    <w:rsid w:val="00706843"/>
    <w:rsid w:val="007068A2"/>
    <w:rsid w:val="00706964"/>
    <w:rsid w:val="00706E12"/>
    <w:rsid w:val="00706E7A"/>
    <w:rsid w:val="00706F18"/>
    <w:rsid w:val="00706F42"/>
    <w:rsid w:val="00706F43"/>
    <w:rsid w:val="007070A8"/>
    <w:rsid w:val="007070C2"/>
    <w:rsid w:val="0070724A"/>
    <w:rsid w:val="007072B9"/>
    <w:rsid w:val="00707362"/>
    <w:rsid w:val="00707400"/>
    <w:rsid w:val="0070759A"/>
    <w:rsid w:val="00707657"/>
    <w:rsid w:val="0070778A"/>
    <w:rsid w:val="0070780C"/>
    <w:rsid w:val="007078FC"/>
    <w:rsid w:val="00707A6A"/>
    <w:rsid w:val="00707A8E"/>
    <w:rsid w:val="00707AB1"/>
    <w:rsid w:val="00707B67"/>
    <w:rsid w:val="00707BB3"/>
    <w:rsid w:val="00707C0A"/>
    <w:rsid w:val="00707D0E"/>
    <w:rsid w:val="00707E77"/>
    <w:rsid w:val="00707F6B"/>
    <w:rsid w:val="00710269"/>
    <w:rsid w:val="00710452"/>
    <w:rsid w:val="00710472"/>
    <w:rsid w:val="00710499"/>
    <w:rsid w:val="007105F5"/>
    <w:rsid w:val="0071080E"/>
    <w:rsid w:val="0071083A"/>
    <w:rsid w:val="007108D7"/>
    <w:rsid w:val="00710A22"/>
    <w:rsid w:val="00710A5A"/>
    <w:rsid w:val="00710AD9"/>
    <w:rsid w:val="00710B47"/>
    <w:rsid w:val="00710B76"/>
    <w:rsid w:val="00710BA7"/>
    <w:rsid w:val="00710BF1"/>
    <w:rsid w:val="00710C5C"/>
    <w:rsid w:val="00710CD6"/>
    <w:rsid w:val="00710DB3"/>
    <w:rsid w:val="00710ECC"/>
    <w:rsid w:val="00710FAF"/>
    <w:rsid w:val="00711150"/>
    <w:rsid w:val="00711239"/>
    <w:rsid w:val="00711315"/>
    <w:rsid w:val="00711350"/>
    <w:rsid w:val="00711402"/>
    <w:rsid w:val="00711567"/>
    <w:rsid w:val="007115E6"/>
    <w:rsid w:val="0071164B"/>
    <w:rsid w:val="007117DC"/>
    <w:rsid w:val="00711A89"/>
    <w:rsid w:val="00711AA1"/>
    <w:rsid w:val="00711ADF"/>
    <w:rsid w:val="00711B80"/>
    <w:rsid w:val="00711BDF"/>
    <w:rsid w:val="00711D0B"/>
    <w:rsid w:val="00711E91"/>
    <w:rsid w:val="00711F2F"/>
    <w:rsid w:val="00711F67"/>
    <w:rsid w:val="00711FC0"/>
    <w:rsid w:val="00712040"/>
    <w:rsid w:val="00712087"/>
    <w:rsid w:val="00712128"/>
    <w:rsid w:val="00712136"/>
    <w:rsid w:val="00712233"/>
    <w:rsid w:val="007122B7"/>
    <w:rsid w:val="007122E6"/>
    <w:rsid w:val="007123F2"/>
    <w:rsid w:val="0071246E"/>
    <w:rsid w:val="00712728"/>
    <w:rsid w:val="0071278C"/>
    <w:rsid w:val="007128BC"/>
    <w:rsid w:val="007128CD"/>
    <w:rsid w:val="007128EC"/>
    <w:rsid w:val="00712965"/>
    <w:rsid w:val="00712966"/>
    <w:rsid w:val="00712A72"/>
    <w:rsid w:val="00712ACA"/>
    <w:rsid w:val="00712AD9"/>
    <w:rsid w:val="00712B71"/>
    <w:rsid w:val="00712BA2"/>
    <w:rsid w:val="00712C71"/>
    <w:rsid w:val="00712CF0"/>
    <w:rsid w:val="00712E8A"/>
    <w:rsid w:val="00712EC8"/>
    <w:rsid w:val="00712F8C"/>
    <w:rsid w:val="0071301C"/>
    <w:rsid w:val="00713137"/>
    <w:rsid w:val="007132D8"/>
    <w:rsid w:val="007133B9"/>
    <w:rsid w:val="00713477"/>
    <w:rsid w:val="00713671"/>
    <w:rsid w:val="0071375A"/>
    <w:rsid w:val="00713781"/>
    <w:rsid w:val="007137BD"/>
    <w:rsid w:val="00713929"/>
    <w:rsid w:val="00713DDF"/>
    <w:rsid w:val="00713F8C"/>
    <w:rsid w:val="00714085"/>
    <w:rsid w:val="007140F7"/>
    <w:rsid w:val="0071410F"/>
    <w:rsid w:val="007141F3"/>
    <w:rsid w:val="007141FE"/>
    <w:rsid w:val="007142E8"/>
    <w:rsid w:val="00714477"/>
    <w:rsid w:val="0071457D"/>
    <w:rsid w:val="00714857"/>
    <w:rsid w:val="007148EC"/>
    <w:rsid w:val="00714902"/>
    <w:rsid w:val="00714A44"/>
    <w:rsid w:val="00714AA4"/>
    <w:rsid w:val="00714B65"/>
    <w:rsid w:val="00714C03"/>
    <w:rsid w:val="00714CE0"/>
    <w:rsid w:val="00714D4F"/>
    <w:rsid w:val="00714F4C"/>
    <w:rsid w:val="0071507D"/>
    <w:rsid w:val="00715081"/>
    <w:rsid w:val="0071509F"/>
    <w:rsid w:val="007150E5"/>
    <w:rsid w:val="0071513E"/>
    <w:rsid w:val="00715212"/>
    <w:rsid w:val="007152B3"/>
    <w:rsid w:val="007153B3"/>
    <w:rsid w:val="007158EB"/>
    <w:rsid w:val="007159A6"/>
    <w:rsid w:val="007159B0"/>
    <w:rsid w:val="00715B04"/>
    <w:rsid w:val="00715C58"/>
    <w:rsid w:val="00715D00"/>
    <w:rsid w:val="00715DA4"/>
    <w:rsid w:val="00715E09"/>
    <w:rsid w:val="00715F5D"/>
    <w:rsid w:val="00716045"/>
    <w:rsid w:val="00716067"/>
    <w:rsid w:val="007160B8"/>
    <w:rsid w:val="00716121"/>
    <w:rsid w:val="00716683"/>
    <w:rsid w:val="00716703"/>
    <w:rsid w:val="007167C2"/>
    <w:rsid w:val="00716ACA"/>
    <w:rsid w:val="00716BFF"/>
    <w:rsid w:val="00716D09"/>
    <w:rsid w:val="00716D20"/>
    <w:rsid w:val="00716D80"/>
    <w:rsid w:val="00716DA1"/>
    <w:rsid w:val="00716DF4"/>
    <w:rsid w:val="00716F51"/>
    <w:rsid w:val="00716FB4"/>
    <w:rsid w:val="0071716F"/>
    <w:rsid w:val="0071723E"/>
    <w:rsid w:val="00717286"/>
    <w:rsid w:val="007174AC"/>
    <w:rsid w:val="0071754E"/>
    <w:rsid w:val="0071766F"/>
    <w:rsid w:val="007176C4"/>
    <w:rsid w:val="007178B7"/>
    <w:rsid w:val="00717978"/>
    <w:rsid w:val="00717A15"/>
    <w:rsid w:val="00717B4A"/>
    <w:rsid w:val="00717B5A"/>
    <w:rsid w:val="00717C89"/>
    <w:rsid w:val="00717CC3"/>
    <w:rsid w:val="00717D67"/>
    <w:rsid w:val="00717D91"/>
    <w:rsid w:val="00717DD3"/>
    <w:rsid w:val="00717EA3"/>
    <w:rsid w:val="00717EC7"/>
    <w:rsid w:val="00717F58"/>
    <w:rsid w:val="00717FBD"/>
    <w:rsid w:val="00720292"/>
    <w:rsid w:val="007204FE"/>
    <w:rsid w:val="0072068C"/>
    <w:rsid w:val="00720762"/>
    <w:rsid w:val="00720876"/>
    <w:rsid w:val="007208C1"/>
    <w:rsid w:val="00720A88"/>
    <w:rsid w:val="00720B3C"/>
    <w:rsid w:val="00720C36"/>
    <w:rsid w:val="00720DF6"/>
    <w:rsid w:val="00721037"/>
    <w:rsid w:val="00721044"/>
    <w:rsid w:val="0072109C"/>
    <w:rsid w:val="007211AA"/>
    <w:rsid w:val="0072130B"/>
    <w:rsid w:val="007213B3"/>
    <w:rsid w:val="00721455"/>
    <w:rsid w:val="00721511"/>
    <w:rsid w:val="0072155A"/>
    <w:rsid w:val="007215EA"/>
    <w:rsid w:val="0072190C"/>
    <w:rsid w:val="00721946"/>
    <w:rsid w:val="00721A70"/>
    <w:rsid w:val="00721CBE"/>
    <w:rsid w:val="00721D46"/>
    <w:rsid w:val="00721DAE"/>
    <w:rsid w:val="00721E75"/>
    <w:rsid w:val="00721E9D"/>
    <w:rsid w:val="00721EA5"/>
    <w:rsid w:val="00721FF4"/>
    <w:rsid w:val="007220B6"/>
    <w:rsid w:val="0072227C"/>
    <w:rsid w:val="00722326"/>
    <w:rsid w:val="0072232B"/>
    <w:rsid w:val="0072257A"/>
    <w:rsid w:val="00722581"/>
    <w:rsid w:val="00722697"/>
    <w:rsid w:val="007227B6"/>
    <w:rsid w:val="0072286A"/>
    <w:rsid w:val="007228C5"/>
    <w:rsid w:val="0072294C"/>
    <w:rsid w:val="00722A81"/>
    <w:rsid w:val="00722CDB"/>
    <w:rsid w:val="00722FA5"/>
    <w:rsid w:val="0072317A"/>
    <w:rsid w:val="007231FB"/>
    <w:rsid w:val="0072320B"/>
    <w:rsid w:val="00723264"/>
    <w:rsid w:val="00723892"/>
    <w:rsid w:val="0072392D"/>
    <w:rsid w:val="00723984"/>
    <w:rsid w:val="00723A47"/>
    <w:rsid w:val="00723A78"/>
    <w:rsid w:val="00723AC7"/>
    <w:rsid w:val="00723B6B"/>
    <w:rsid w:val="00723C02"/>
    <w:rsid w:val="00723CFD"/>
    <w:rsid w:val="00723D64"/>
    <w:rsid w:val="00723DEB"/>
    <w:rsid w:val="00723E2A"/>
    <w:rsid w:val="00723E35"/>
    <w:rsid w:val="007243D9"/>
    <w:rsid w:val="007245C5"/>
    <w:rsid w:val="007245C8"/>
    <w:rsid w:val="007245F1"/>
    <w:rsid w:val="00724685"/>
    <w:rsid w:val="0072468B"/>
    <w:rsid w:val="007247E7"/>
    <w:rsid w:val="00724801"/>
    <w:rsid w:val="00724884"/>
    <w:rsid w:val="00724AF2"/>
    <w:rsid w:val="00724B97"/>
    <w:rsid w:val="00724C21"/>
    <w:rsid w:val="00724C93"/>
    <w:rsid w:val="00724CA7"/>
    <w:rsid w:val="00724D3B"/>
    <w:rsid w:val="00724E28"/>
    <w:rsid w:val="00725005"/>
    <w:rsid w:val="00725208"/>
    <w:rsid w:val="00725229"/>
    <w:rsid w:val="007252DD"/>
    <w:rsid w:val="0072530B"/>
    <w:rsid w:val="0072537D"/>
    <w:rsid w:val="007253D7"/>
    <w:rsid w:val="00725511"/>
    <w:rsid w:val="00725552"/>
    <w:rsid w:val="00725553"/>
    <w:rsid w:val="007255A0"/>
    <w:rsid w:val="007256AA"/>
    <w:rsid w:val="007256B9"/>
    <w:rsid w:val="00725785"/>
    <w:rsid w:val="00725849"/>
    <w:rsid w:val="007259A9"/>
    <w:rsid w:val="007259AF"/>
    <w:rsid w:val="007259B1"/>
    <w:rsid w:val="00725D39"/>
    <w:rsid w:val="00725EE5"/>
    <w:rsid w:val="00725F19"/>
    <w:rsid w:val="00725F62"/>
    <w:rsid w:val="00726056"/>
    <w:rsid w:val="007260E7"/>
    <w:rsid w:val="0072623C"/>
    <w:rsid w:val="007263A2"/>
    <w:rsid w:val="0072641B"/>
    <w:rsid w:val="0072649B"/>
    <w:rsid w:val="0072676C"/>
    <w:rsid w:val="007267C1"/>
    <w:rsid w:val="00726802"/>
    <w:rsid w:val="00726822"/>
    <w:rsid w:val="00726873"/>
    <w:rsid w:val="007268FC"/>
    <w:rsid w:val="0072694A"/>
    <w:rsid w:val="0072697C"/>
    <w:rsid w:val="00726A84"/>
    <w:rsid w:val="00726B52"/>
    <w:rsid w:val="00726BA1"/>
    <w:rsid w:val="00726BD6"/>
    <w:rsid w:val="00726E4C"/>
    <w:rsid w:val="00726EB5"/>
    <w:rsid w:val="00726ED0"/>
    <w:rsid w:val="007270CA"/>
    <w:rsid w:val="00727394"/>
    <w:rsid w:val="007273BF"/>
    <w:rsid w:val="00727872"/>
    <w:rsid w:val="007278F2"/>
    <w:rsid w:val="00727B19"/>
    <w:rsid w:val="00727B35"/>
    <w:rsid w:val="00727B3F"/>
    <w:rsid w:val="00727BE5"/>
    <w:rsid w:val="00727D9E"/>
    <w:rsid w:val="00727F62"/>
    <w:rsid w:val="0073024F"/>
    <w:rsid w:val="00730262"/>
    <w:rsid w:val="007302BF"/>
    <w:rsid w:val="0073041C"/>
    <w:rsid w:val="0073048A"/>
    <w:rsid w:val="0073049B"/>
    <w:rsid w:val="00730567"/>
    <w:rsid w:val="007305F4"/>
    <w:rsid w:val="007306E9"/>
    <w:rsid w:val="00730787"/>
    <w:rsid w:val="0073093B"/>
    <w:rsid w:val="00730B34"/>
    <w:rsid w:val="00730B52"/>
    <w:rsid w:val="00730B73"/>
    <w:rsid w:val="00730B79"/>
    <w:rsid w:val="00730E0D"/>
    <w:rsid w:val="00730E2C"/>
    <w:rsid w:val="00730E54"/>
    <w:rsid w:val="00730ED3"/>
    <w:rsid w:val="00730F74"/>
    <w:rsid w:val="00730FB0"/>
    <w:rsid w:val="007313C1"/>
    <w:rsid w:val="00731417"/>
    <w:rsid w:val="0073147E"/>
    <w:rsid w:val="0073153F"/>
    <w:rsid w:val="0073170C"/>
    <w:rsid w:val="00731756"/>
    <w:rsid w:val="007317FE"/>
    <w:rsid w:val="0073195B"/>
    <w:rsid w:val="007319C8"/>
    <w:rsid w:val="00731A3E"/>
    <w:rsid w:val="00731A9F"/>
    <w:rsid w:val="00731AC5"/>
    <w:rsid w:val="00731B44"/>
    <w:rsid w:val="00731C0E"/>
    <w:rsid w:val="00731C48"/>
    <w:rsid w:val="00731C6D"/>
    <w:rsid w:val="00731DA8"/>
    <w:rsid w:val="00731E60"/>
    <w:rsid w:val="00731F9A"/>
    <w:rsid w:val="00732120"/>
    <w:rsid w:val="007321B4"/>
    <w:rsid w:val="00732253"/>
    <w:rsid w:val="007322AE"/>
    <w:rsid w:val="00732329"/>
    <w:rsid w:val="007323E3"/>
    <w:rsid w:val="0073243A"/>
    <w:rsid w:val="007324E8"/>
    <w:rsid w:val="007324F4"/>
    <w:rsid w:val="007325D6"/>
    <w:rsid w:val="00732600"/>
    <w:rsid w:val="0073260F"/>
    <w:rsid w:val="007326D3"/>
    <w:rsid w:val="00732750"/>
    <w:rsid w:val="0073278C"/>
    <w:rsid w:val="007329D9"/>
    <w:rsid w:val="00732A84"/>
    <w:rsid w:val="00732C12"/>
    <w:rsid w:val="00732CAC"/>
    <w:rsid w:val="00732D91"/>
    <w:rsid w:val="00732E0F"/>
    <w:rsid w:val="00732E92"/>
    <w:rsid w:val="00732ED9"/>
    <w:rsid w:val="00732EDB"/>
    <w:rsid w:val="00733165"/>
    <w:rsid w:val="007331FD"/>
    <w:rsid w:val="00733364"/>
    <w:rsid w:val="007334E1"/>
    <w:rsid w:val="0073359B"/>
    <w:rsid w:val="00733900"/>
    <w:rsid w:val="00733AD9"/>
    <w:rsid w:val="00733C01"/>
    <w:rsid w:val="00733C8B"/>
    <w:rsid w:val="00733D4F"/>
    <w:rsid w:val="00733F6C"/>
    <w:rsid w:val="007340F5"/>
    <w:rsid w:val="00734452"/>
    <w:rsid w:val="0073446F"/>
    <w:rsid w:val="007344B2"/>
    <w:rsid w:val="0073455E"/>
    <w:rsid w:val="007345A3"/>
    <w:rsid w:val="007345AB"/>
    <w:rsid w:val="007346B3"/>
    <w:rsid w:val="007347EF"/>
    <w:rsid w:val="0073484D"/>
    <w:rsid w:val="007348FC"/>
    <w:rsid w:val="00734B4E"/>
    <w:rsid w:val="00734B91"/>
    <w:rsid w:val="00734DD9"/>
    <w:rsid w:val="007351D7"/>
    <w:rsid w:val="00735273"/>
    <w:rsid w:val="007352CF"/>
    <w:rsid w:val="00735372"/>
    <w:rsid w:val="00735534"/>
    <w:rsid w:val="007357E4"/>
    <w:rsid w:val="00735844"/>
    <w:rsid w:val="00735986"/>
    <w:rsid w:val="00735997"/>
    <w:rsid w:val="00735B7E"/>
    <w:rsid w:val="00735CBC"/>
    <w:rsid w:val="00735D05"/>
    <w:rsid w:val="00735FA9"/>
    <w:rsid w:val="0073601F"/>
    <w:rsid w:val="007361D8"/>
    <w:rsid w:val="00736297"/>
    <w:rsid w:val="007362FE"/>
    <w:rsid w:val="0073636A"/>
    <w:rsid w:val="007363CD"/>
    <w:rsid w:val="00736580"/>
    <w:rsid w:val="0073660B"/>
    <w:rsid w:val="00736674"/>
    <w:rsid w:val="00736816"/>
    <w:rsid w:val="00736AC5"/>
    <w:rsid w:val="00736CE3"/>
    <w:rsid w:val="00736D52"/>
    <w:rsid w:val="00736D58"/>
    <w:rsid w:val="00736ED3"/>
    <w:rsid w:val="00736FA5"/>
    <w:rsid w:val="00736FEC"/>
    <w:rsid w:val="00737093"/>
    <w:rsid w:val="0073721B"/>
    <w:rsid w:val="00737249"/>
    <w:rsid w:val="007372C0"/>
    <w:rsid w:val="007372CF"/>
    <w:rsid w:val="007372E1"/>
    <w:rsid w:val="007374E5"/>
    <w:rsid w:val="0073750D"/>
    <w:rsid w:val="007375A2"/>
    <w:rsid w:val="007375D8"/>
    <w:rsid w:val="007375DE"/>
    <w:rsid w:val="00737837"/>
    <w:rsid w:val="00737850"/>
    <w:rsid w:val="007378D0"/>
    <w:rsid w:val="007378E6"/>
    <w:rsid w:val="007379B1"/>
    <w:rsid w:val="00737BB7"/>
    <w:rsid w:val="00737DA2"/>
    <w:rsid w:val="00740053"/>
    <w:rsid w:val="007400EF"/>
    <w:rsid w:val="00740194"/>
    <w:rsid w:val="0074026A"/>
    <w:rsid w:val="00740299"/>
    <w:rsid w:val="007402B1"/>
    <w:rsid w:val="007403F5"/>
    <w:rsid w:val="0074040D"/>
    <w:rsid w:val="00740418"/>
    <w:rsid w:val="00740436"/>
    <w:rsid w:val="007406C0"/>
    <w:rsid w:val="00740716"/>
    <w:rsid w:val="0074088E"/>
    <w:rsid w:val="00740901"/>
    <w:rsid w:val="00740A6F"/>
    <w:rsid w:val="00740A88"/>
    <w:rsid w:val="00740B24"/>
    <w:rsid w:val="00740CF9"/>
    <w:rsid w:val="00740D45"/>
    <w:rsid w:val="00740E8E"/>
    <w:rsid w:val="00740F45"/>
    <w:rsid w:val="0074104A"/>
    <w:rsid w:val="00741172"/>
    <w:rsid w:val="007411C3"/>
    <w:rsid w:val="007412B1"/>
    <w:rsid w:val="007412F5"/>
    <w:rsid w:val="007413D9"/>
    <w:rsid w:val="00741583"/>
    <w:rsid w:val="00741688"/>
    <w:rsid w:val="007416D1"/>
    <w:rsid w:val="007417AB"/>
    <w:rsid w:val="007417C7"/>
    <w:rsid w:val="007418FE"/>
    <w:rsid w:val="007419D4"/>
    <w:rsid w:val="007419F9"/>
    <w:rsid w:val="00741A21"/>
    <w:rsid w:val="00741A7E"/>
    <w:rsid w:val="00741AC6"/>
    <w:rsid w:val="00741B70"/>
    <w:rsid w:val="00741BE3"/>
    <w:rsid w:val="00741C01"/>
    <w:rsid w:val="00741CF6"/>
    <w:rsid w:val="00741D40"/>
    <w:rsid w:val="00741D71"/>
    <w:rsid w:val="00741DB3"/>
    <w:rsid w:val="00741E99"/>
    <w:rsid w:val="00741FD7"/>
    <w:rsid w:val="00742030"/>
    <w:rsid w:val="007421FC"/>
    <w:rsid w:val="00742235"/>
    <w:rsid w:val="007422AD"/>
    <w:rsid w:val="007422F0"/>
    <w:rsid w:val="0074250D"/>
    <w:rsid w:val="00742526"/>
    <w:rsid w:val="007426AA"/>
    <w:rsid w:val="0074275D"/>
    <w:rsid w:val="00742907"/>
    <w:rsid w:val="00742A8C"/>
    <w:rsid w:val="00742B3A"/>
    <w:rsid w:val="00742BBC"/>
    <w:rsid w:val="00742BC1"/>
    <w:rsid w:val="00742C3A"/>
    <w:rsid w:val="00742C46"/>
    <w:rsid w:val="00742C89"/>
    <w:rsid w:val="00742DB1"/>
    <w:rsid w:val="00742E02"/>
    <w:rsid w:val="00742E05"/>
    <w:rsid w:val="00742F05"/>
    <w:rsid w:val="00742FB6"/>
    <w:rsid w:val="007430FB"/>
    <w:rsid w:val="007431B2"/>
    <w:rsid w:val="0074346F"/>
    <w:rsid w:val="007434D5"/>
    <w:rsid w:val="007434DB"/>
    <w:rsid w:val="00743566"/>
    <w:rsid w:val="00743723"/>
    <w:rsid w:val="007437DC"/>
    <w:rsid w:val="00743A2D"/>
    <w:rsid w:val="00743A5F"/>
    <w:rsid w:val="00743B17"/>
    <w:rsid w:val="00743B42"/>
    <w:rsid w:val="00743BBD"/>
    <w:rsid w:val="00743C22"/>
    <w:rsid w:val="00743CA1"/>
    <w:rsid w:val="00743E9B"/>
    <w:rsid w:val="00743F1E"/>
    <w:rsid w:val="0074400B"/>
    <w:rsid w:val="007440C2"/>
    <w:rsid w:val="007440D4"/>
    <w:rsid w:val="007440F4"/>
    <w:rsid w:val="00744164"/>
    <w:rsid w:val="00744200"/>
    <w:rsid w:val="007442B6"/>
    <w:rsid w:val="00744664"/>
    <w:rsid w:val="007448CD"/>
    <w:rsid w:val="00744978"/>
    <w:rsid w:val="00744ABF"/>
    <w:rsid w:val="00744C5B"/>
    <w:rsid w:val="00744CBA"/>
    <w:rsid w:val="007452B9"/>
    <w:rsid w:val="00745338"/>
    <w:rsid w:val="0074534B"/>
    <w:rsid w:val="007453CF"/>
    <w:rsid w:val="00745469"/>
    <w:rsid w:val="0074548C"/>
    <w:rsid w:val="00745578"/>
    <w:rsid w:val="00745689"/>
    <w:rsid w:val="007456DD"/>
    <w:rsid w:val="00745775"/>
    <w:rsid w:val="00745852"/>
    <w:rsid w:val="00745892"/>
    <w:rsid w:val="007458A9"/>
    <w:rsid w:val="0074591C"/>
    <w:rsid w:val="0074593D"/>
    <w:rsid w:val="00745C38"/>
    <w:rsid w:val="00745DF1"/>
    <w:rsid w:val="00745E0A"/>
    <w:rsid w:val="00745FDB"/>
    <w:rsid w:val="00746096"/>
    <w:rsid w:val="007460E3"/>
    <w:rsid w:val="00746193"/>
    <w:rsid w:val="00746240"/>
    <w:rsid w:val="0074625F"/>
    <w:rsid w:val="007464AC"/>
    <w:rsid w:val="00746675"/>
    <w:rsid w:val="007466A8"/>
    <w:rsid w:val="0074686E"/>
    <w:rsid w:val="007468F1"/>
    <w:rsid w:val="00746929"/>
    <w:rsid w:val="00746986"/>
    <w:rsid w:val="00746A1A"/>
    <w:rsid w:val="00746A3E"/>
    <w:rsid w:val="00746B8E"/>
    <w:rsid w:val="00746BA1"/>
    <w:rsid w:val="00746BBE"/>
    <w:rsid w:val="00746D69"/>
    <w:rsid w:val="00746E62"/>
    <w:rsid w:val="00746F64"/>
    <w:rsid w:val="007471D0"/>
    <w:rsid w:val="00747206"/>
    <w:rsid w:val="00747250"/>
    <w:rsid w:val="0074758B"/>
    <w:rsid w:val="007475B7"/>
    <w:rsid w:val="0074769F"/>
    <w:rsid w:val="007476DB"/>
    <w:rsid w:val="00747749"/>
    <w:rsid w:val="0074783B"/>
    <w:rsid w:val="0074784C"/>
    <w:rsid w:val="00747860"/>
    <w:rsid w:val="007478CF"/>
    <w:rsid w:val="00747ABC"/>
    <w:rsid w:val="00747C45"/>
    <w:rsid w:val="00747C68"/>
    <w:rsid w:val="00747D7F"/>
    <w:rsid w:val="00747E55"/>
    <w:rsid w:val="00750047"/>
    <w:rsid w:val="007500DE"/>
    <w:rsid w:val="007500FB"/>
    <w:rsid w:val="0075020C"/>
    <w:rsid w:val="00750239"/>
    <w:rsid w:val="0075024C"/>
    <w:rsid w:val="00750427"/>
    <w:rsid w:val="0075048D"/>
    <w:rsid w:val="00750695"/>
    <w:rsid w:val="007507CB"/>
    <w:rsid w:val="007509DF"/>
    <w:rsid w:val="00750A37"/>
    <w:rsid w:val="00750A5F"/>
    <w:rsid w:val="00750A6E"/>
    <w:rsid w:val="00750AEC"/>
    <w:rsid w:val="00750AF6"/>
    <w:rsid w:val="00750D4E"/>
    <w:rsid w:val="00750DB5"/>
    <w:rsid w:val="00750EA0"/>
    <w:rsid w:val="00750F5A"/>
    <w:rsid w:val="00750F7D"/>
    <w:rsid w:val="00750F8C"/>
    <w:rsid w:val="007510B5"/>
    <w:rsid w:val="0075120F"/>
    <w:rsid w:val="007512A1"/>
    <w:rsid w:val="007513A0"/>
    <w:rsid w:val="007513BC"/>
    <w:rsid w:val="007513E7"/>
    <w:rsid w:val="0075147E"/>
    <w:rsid w:val="00751581"/>
    <w:rsid w:val="00751641"/>
    <w:rsid w:val="00751705"/>
    <w:rsid w:val="0075172B"/>
    <w:rsid w:val="0075172D"/>
    <w:rsid w:val="0075173F"/>
    <w:rsid w:val="00751B94"/>
    <w:rsid w:val="00751CDE"/>
    <w:rsid w:val="00752009"/>
    <w:rsid w:val="0075204F"/>
    <w:rsid w:val="0075232C"/>
    <w:rsid w:val="00752342"/>
    <w:rsid w:val="00752345"/>
    <w:rsid w:val="0075237A"/>
    <w:rsid w:val="0075237C"/>
    <w:rsid w:val="00752393"/>
    <w:rsid w:val="007523E4"/>
    <w:rsid w:val="00752499"/>
    <w:rsid w:val="007524B3"/>
    <w:rsid w:val="00752507"/>
    <w:rsid w:val="00752616"/>
    <w:rsid w:val="00752748"/>
    <w:rsid w:val="00752782"/>
    <w:rsid w:val="007529A8"/>
    <w:rsid w:val="00752A5F"/>
    <w:rsid w:val="00752B27"/>
    <w:rsid w:val="00752D1D"/>
    <w:rsid w:val="00752DA1"/>
    <w:rsid w:val="00752DE4"/>
    <w:rsid w:val="00752E85"/>
    <w:rsid w:val="00752FCF"/>
    <w:rsid w:val="0075303E"/>
    <w:rsid w:val="007530A1"/>
    <w:rsid w:val="007530B9"/>
    <w:rsid w:val="007531D8"/>
    <w:rsid w:val="00753232"/>
    <w:rsid w:val="007533FB"/>
    <w:rsid w:val="0075357D"/>
    <w:rsid w:val="00753678"/>
    <w:rsid w:val="0075392F"/>
    <w:rsid w:val="00753EAD"/>
    <w:rsid w:val="00753EC3"/>
    <w:rsid w:val="00753EED"/>
    <w:rsid w:val="007540CD"/>
    <w:rsid w:val="00754305"/>
    <w:rsid w:val="0075439C"/>
    <w:rsid w:val="007546A7"/>
    <w:rsid w:val="007548E2"/>
    <w:rsid w:val="007549A4"/>
    <w:rsid w:val="00754E88"/>
    <w:rsid w:val="00755005"/>
    <w:rsid w:val="00755114"/>
    <w:rsid w:val="00755143"/>
    <w:rsid w:val="00755330"/>
    <w:rsid w:val="007556B3"/>
    <w:rsid w:val="007556BE"/>
    <w:rsid w:val="00755753"/>
    <w:rsid w:val="007557B2"/>
    <w:rsid w:val="007557BE"/>
    <w:rsid w:val="00755889"/>
    <w:rsid w:val="00755962"/>
    <w:rsid w:val="00755B0D"/>
    <w:rsid w:val="00755B82"/>
    <w:rsid w:val="00755BD6"/>
    <w:rsid w:val="00755BEF"/>
    <w:rsid w:val="00755DE6"/>
    <w:rsid w:val="00755F23"/>
    <w:rsid w:val="00755FA4"/>
    <w:rsid w:val="007564E5"/>
    <w:rsid w:val="0075652E"/>
    <w:rsid w:val="007565F2"/>
    <w:rsid w:val="00756668"/>
    <w:rsid w:val="0075683E"/>
    <w:rsid w:val="00756927"/>
    <w:rsid w:val="00756ADC"/>
    <w:rsid w:val="00756B62"/>
    <w:rsid w:val="00756B77"/>
    <w:rsid w:val="00756BF0"/>
    <w:rsid w:val="00756C71"/>
    <w:rsid w:val="00756C7A"/>
    <w:rsid w:val="00756D84"/>
    <w:rsid w:val="00756DD4"/>
    <w:rsid w:val="00756E8A"/>
    <w:rsid w:val="00756EA1"/>
    <w:rsid w:val="00756F42"/>
    <w:rsid w:val="00756FBF"/>
    <w:rsid w:val="007570A7"/>
    <w:rsid w:val="007571E7"/>
    <w:rsid w:val="007575BB"/>
    <w:rsid w:val="00757629"/>
    <w:rsid w:val="007576A5"/>
    <w:rsid w:val="0075773B"/>
    <w:rsid w:val="0075781C"/>
    <w:rsid w:val="00757824"/>
    <w:rsid w:val="0075797D"/>
    <w:rsid w:val="007579CB"/>
    <w:rsid w:val="00757AB6"/>
    <w:rsid w:val="00757B6A"/>
    <w:rsid w:val="00757C14"/>
    <w:rsid w:val="00757D09"/>
    <w:rsid w:val="00757D0E"/>
    <w:rsid w:val="00757FA8"/>
    <w:rsid w:val="00760033"/>
    <w:rsid w:val="007600A7"/>
    <w:rsid w:val="007600BA"/>
    <w:rsid w:val="0076018A"/>
    <w:rsid w:val="00760216"/>
    <w:rsid w:val="00760230"/>
    <w:rsid w:val="007602AE"/>
    <w:rsid w:val="007603A5"/>
    <w:rsid w:val="00760442"/>
    <w:rsid w:val="00760480"/>
    <w:rsid w:val="007604F4"/>
    <w:rsid w:val="00760505"/>
    <w:rsid w:val="00760529"/>
    <w:rsid w:val="007605E1"/>
    <w:rsid w:val="00760739"/>
    <w:rsid w:val="0076080B"/>
    <w:rsid w:val="007608A4"/>
    <w:rsid w:val="007608CD"/>
    <w:rsid w:val="0076093E"/>
    <w:rsid w:val="0076097B"/>
    <w:rsid w:val="00760B4A"/>
    <w:rsid w:val="00760B94"/>
    <w:rsid w:val="00760CDD"/>
    <w:rsid w:val="00760DB1"/>
    <w:rsid w:val="00760DC9"/>
    <w:rsid w:val="00760DE7"/>
    <w:rsid w:val="00760E6C"/>
    <w:rsid w:val="00760F1A"/>
    <w:rsid w:val="00760F38"/>
    <w:rsid w:val="00760F5C"/>
    <w:rsid w:val="00760FD3"/>
    <w:rsid w:val="0076102C"/>
    <w:rsid w:val="007610CA"/>
    <w:rsid w:val="007610EB"/>
    <w:rsid w:val="00761114"/>
    <w:rsid w:val="0076116D"/>
    <w:rsid w:val="00761256"/>
    <w:rsid w:val="007612C6"/>
    <w:rsid w:val="007613A1"/>
    <w:rsid w:val="007614EA"/>
    <w:rsid w:val="00761510"/>
    <w:rsid w:val="007615BF"/>
    <w:rsid w:val="007615D5"/>
    <w:rsid w:val="0076163F"/>
    <w:rsid w:val="00761642"/>
    <w:rsid w:val="00761944"/>
    <w:rsid w:val="0076198C"/>
    <w:rsid w:val="00761B6F"/>
    <w:rsid w:val="00761BEC"/>
    <w:rsid w:val="00761C25"/>
    <w:rsid w:val="00761DEB"/>
    <w:rsid w:val="00761F1F"/>
    <w:rsid w:val="00761F35"/>
    <w:rsid w:val="0076201A"/>
    <w:rsid w:val="007620F9"/>
    <w:rsid w:val="00762468"/>
    <w:rsid w:val="007625C7"/>
    <w:rsid w:val="007625E3"/>
    <w:rsid w:val="00762619"/>
    <w:rsid w:val="007626EB"/>
    <w:rsid w:val="00762AF8"/>
    <w:rsid w:val="00762D01"/>
    <w:rsid w:val="00762D0C"/>
    <w:rsid w:val="00762D10"/>
    <w:rsid w:val="00762D27"/>
    <w:rsid w:val="00762D46"/>
    <w:rsid w:val="00762DD2"/>
    <w:rsid w:val="00762DDE"/>
    <w:rsid w:val="00762EF3"/>
    <w:rsid w:val="00762F65"/>
    <w:rsid w:val="00762F93"/>
    <w:rsid w:val="007631EF"/>
    <w:rsid w:val="007632F4"/>
    <w:rsid w:val="007633A7"/>
    <w:rsid w:val="007633ED"/>
    <w:rsid w:val="00763506"/>
    <w:rsid w:val="0076363A"/>
    <w:rsid w:val="00763956"/>
    <w:rsid w:val="007639F8"/>
    <w:rsid w:val="00763A46"/>
    <w:rsid w:val="00763B24"/>
    <w:rsid w:val="00763B2A"/>
    <w:rsid w:val="00763C26"/>
    <w:rsid w:val="00763D53"/>
    <w:rsid w:val="00763E3C"/>
    <w:rsid w:val="00763E5A"/>
    <w:rsid w:val="00764040"/>
    <w:rsid w:val="0076411F"/>
    <w:rsid w:val="00764127"/>
    <w:rsid w:val="00764221"/>
    <w:rsid w:val="007642C0"/>
    <w:rsid w:val="00764313"/>
    <w:rsid w:val="007644C5"/>
    <w:rsid w:val="007644E6"/>
    <w:rsid w:val="007644ED"/>
    <w:rsid w:val="007645CA"/>
    <w:rsid w:val="0076466D"/>
    <w:rsid w:val="007646F8"/>
    <w:rsid w:val="00764709"/>
    <w:rsid w:val="00764766"/>
    <w:rsid w:val="0076478A"/>
    <w:rsid w:val="007647A4"/>
    <w:rsid w:val="00764A88"/>
    <w:rsid w:val="00764B60"/>
    <w:rsid w:val="00764B7B"/>
    <w:rsid w:val="00764C9D"/>
    <w:rsid w:val="00764D87"/>
    <w:rsid w:val="00764E08"/>
    <w:rsid w:val="00764E1D"/>
    <w:rsid w:val="00764E81"/>
    <w:rsid w:val="00765071"/>
    <w:rsid w:val="007650CC"/>
    <w:rsid w:val="00765120"/>
    <w:rsid w:val="0076526F"/>
    <w:rsid w:val="00765285"/>
    <w:rsid w:val="007652C2"/>
    <w:rsid w:val="00765312"/>
    <w:rsid w:val="0076536E"/>
    <w:rsid w:val="007653AE"/>
    <w:rsid w:val="007656DB"/>
    <w:rsid w:val="007657D0"/>
    <w:rsid w:val="007657D2"/>
    <w:rsid w:val="00765841"/>
    <w:rsid w:val="00765A9E"/>
    <w:rsid w:val="00765B0A"/>
    <w:rsid w:val="00765CBF"/>
    <w:rsid w:val="00765D1F"/>
    <w:rsid w:val="00765D8E"/>
    <w:rsid w:val="00765E65"/>
    <w:rsid w:val="00765F77"/>
    <w:rsid w:val="00766052"/>
    <w:rsid w:val="00766081"/>
    <w:rsid w:val="00766151"/>
    <w:rsid w:val="0076618D"/>
    <w:rsid w:val="00766226"/>
    <w:rsid w:val="00766274"/>
    <w:rsid w:val="007663F1"/>
    <w:rsid w:val="0076654E"/>
    <w:rsid w:val="007666A0"/>
    <w:rsid w:val="0076670E"/>
    <w:rsid w:val="00766744"/>
    <w:rsid w:val="0076674C"/>
    <w:rsid w:val="007667BD"/>
    <w:rsid w:val="00766817"/>
    <w:rsid w:val="00766880"/>
    <w:rsid w:val="00766955"/>
    <w:rsid w:val="00766A3F"/>
    <w:rsid w:val="00766ACC"/>
    <w:rsid w:val="00766B21"/>
    <w:rsid w:val="00766B86"/>
    <w:rsid w:val="00766BAC"/>
    <w:rsid w:val="00766E21"/>
    <w:rsid w:val="00766E5C"/>
    <w:rsid w:val="00766E96"/>
    <w:rsid w:val="00766ED3"/>
    <w:rsid w:val="00766FDC"/>
    <w:rsid w:val="00767296"/>
    <w:rsid w:val="00767318"/>
    <w:rsid w:val="0076746F"/>
    <w:rsid w:val="0076747F"/>
    <w:rsid w:val="007674D5"/>
    <w:rsid w:val="0076769B"/>
    <w:rsid w:val="007676C5"/>
    <w:rsid w:val="00767747"/>
    <w:rsid w:val="007677AC"/>
    <w:rsid w:val="00767975"/>
    <w:rsid w:val="00767A89"/>
    <w:rsid w:val="00767BAE"/>
    <w:rsid w:val="00767BF5"/>
    <w:rsid w:val="00767D37"/>
    <w:rsid w:val="00767F20"/>
    <w:rsid w:val="00767F68"/>
    <w:rsid w:val="00770052"/>
    <w:rsid w:val="007700CA"/>
    <w:rsid w:val="00770186"/>
    <w:rsid w:val="00770279"/>
    <w:rsid w:val="007702B8"/>
    <w:rsid w:val="007702EC"/>
    <w:rsid w:val="007704D2"/>
    <w:rsid w:val="007705A8"/>
    <w:rsid w:val="007706B8"/>
    <w:rsid w:val="00770710"/>
    <w:rsid w:val="00770714"/>
    <w:rsid w:val="00770723"/>
    <w:rsid w:val="00770799"/>
    <w:rsid w:val="007707BA"/>
    <w:rsid w:val="007708D9"/>
    <w:rsid w:val="007708EF"/>
    <w:rsid w:val="00770BA1"/>
    <w:rsid w:val="00770CB1"/>
    <w:rsid w:val="00770D01"/>
    <w:rsid w:val="00770DCB"/>
    <w:rsid w:val="00770DE5"/>
    <w:rsid w:val="00771065"/>
    <w:rsid w:val="00771076"/>
    <w:rsid w:val="00771246"/>
    <w:rsid w:val="007712EF"/>
    <w:rsid w:val="007714F8"/>
    <w:rsid w:val="00771552"/>
    <w:rsid w:val="00771604"/>
    <w:rsid w:val="007717D1"/>
    <w:rsid w:val="00771896"/>
    <w:rsid w:val="007719F5"/>
    <w:rsid w:val="00771CD4"/>
    <w:rsid w:val="00771D36"/>
    <w:rsid w:val="00771E0B"/>
    <w:rsid w:val="00771E6E"/>
    <w:rsid w:val="007720A7"/>
    <w:rsid w:val="007721E8"/>
    <w:rsid w:val="007723CC"/>
    <w:rsid w:val="00772426"/>
    <w:rsid w:val="0077256C"/>
    <w:rsid w:val="00772583"/>
    <w:rsid w:val="0077265B"/>
    <w:rsid w:val="00772711"/>
    <w:rsid w:val="00772765"/>
    <w:rsid w:val="00772804"/>
    <w:rsid w:val="00772849"/>
    <w:rsid w:val="0077285C"/>
    <w:rsid w:val="00772B2B"/>
    <w:rsid w:val="00772EFB"/>
    <w:rsid w:val="00772F31"/>
    <w:rsid w:val="00772F7B"/>
    <w:rsid w:val="00772F8D"/>
    <w:rsid w:val="00772FA6"/>
    <w:rsid w:val="00773226"/>
    <w:rsid w:val="00773413"/>
    <w:rsid w:val="00773436"/>
    <w:rsid w:val="007734B9"/>
    <w:rsid w:val="00773535"/>
    <w:rsid w:val="0077353A"/>
    <w:rsid w:val="0077358D"/>
    <w:rsid w:val="0077361F"/>
    <w:rsid w:val="007736AB"/>
    <w:rsid w:val="007736C5"/>
    <w:rsid w:val="00773762"/>
    <w:rsid w:val="00773A68"/>
    <w:rsid w:val="00773A6A"/>
    <w:rsid w:val="00773AEE"/>
    <w:rsid w:val="00773CFD"/>
    <w:rsid w:val="00773DE4"/>
    <w:rsid w:val="00773F9E"/>
    <w:rsid w:val="00774169"/>
    <w:rsid w:val="007741B7"/>
    <w:rsid w:val="00774499"/>
    <w:rsid w:val="0077453A"/>
    <w:rsid w:val="00774544"/>
    <w:rsid w:val="00774572"/>
    <w:rsid w:val="00774638"/>
    <w:rsid w:val="00774704"/>
    <w:rsid w:val="00774AB0"/>
    <w:rsid w:val="00774BA5"/>
    <w:rsid w:val="00774C88"/>
    <w:rsid w:val="00774D0B"/>
    <w:rsid w:val="00774E7B"/>
    <w:rsid w:val="00774EC3"/>
    <w:rsid w:val="00774F9D"/>
    <w:rsid w:val="0077502A"/>
    <w:rsid w:val="0077502C"/>
    <w:rsid w:val="0077508D"/>
    <w:rsid w:val="00775169"/>
    <w:rsid w:val="007752C2"/>
    <w:rsid w:val="0077539B"/>
    <w:rsid w:val="00775513"/>
    <w:rsid w:val="00775651"/>
    <w:rsid w:val="00775712"/>
    <w:rsid w:val="0077574A"/>
    <w:rsid w:val="00775931"/>
    <w:rsid w:val="00775958"/>
    <w:rsid w:val="00775A1E"/>
    <w:rsid w:val="00775ACB"/>
    <w:rsid w:val="00775BD2"/>
    <w:rsid w:val="00775C65"/>
    <w:rsid w:val="00775C91"/>
    <w:rsid w:val="00775CE8"/>
    <w:rsid w:val="00776135"/>
    <w:rsid w:val="007761E8"/>
    <w:rsid w:val="00776307"/>
    <w:rsid w:val="0077652D"/>
    <w:rsid w:val="0077654A"/>
    <w:rsid w:val="0077658D"/>
    <w:rsid w:val="00776B50"/>
    <w:rsid w:val="00776C86"/>
    <w:rsid w:val="00776D22"/>
    <w:rsid w:val="00776DA4"/>
    <w:rsid w:val="00777091"/>
    <w:rsid w:val="007770F1"/>
    <w:rsid w:val="00777197"/>
    <w:rsid w:val="007773A6"/>
    <w:rsid w:val="007774D1"/>
    <w:rsid w:val="00777688"/>
    <w:rsid w:val="00777704"/>
    <w:rsid w:val="00777733"/>
    <w:rsid w:val="0077773F"/>
    <w:rsid w:val="00777797"/>
    <w:rsid w:val="007779DC"/>
    <w:rsid w:val="00777A45"/>
    <w:rsid w:val="00777AE8"/>
    <w:rsid w:val="00777C92"/>
    <w:rsid w:val="00777FCE"/>
    <w:rsid w:val="007800A1"/>
    <w:rsid w:val="007800AB"/>
    <w:rsid w:val="0078023C"/>
    <w:rsid w:val="00780330"/>
    <w:rsid w:val="007803F2"/>
    <w:rsid w:val="00780485"/>
    <w:rsid w:val="00780528"/>
    <w:rsid w:val="0078067A"/>
    <w:rsid w:val="00780799"/>
    <w:rsid w:val="00780804"/>
    <w:rsid w:val="0078094E"/>
    <w:rsid w:val="00780A5E"/>
    <w:rsid w:val="00780E62"/>
    <w:rsid w:val="00780EE9"/>
    <w:rsid w:val="007810F6"/>
    <w:rsid w:val="007812E7"/>
    <w:rsid w:val="0078135A"/>
    <w:rsid w:val="007813D6"/>
    <w:rsid w:val="0078144D"/>
    <w:rsid w:val="00781523"/>
    <w:rsid w:val="00781603"/>
    <w:rsid w:val="0078161B"/>
    <w:rsid w:val="0078165E"/>
    <w:rsid w:val="0078169B"/>
    <w:rsid w:val="007817B3"/>
    <w:rsid w:val="007817D9"/>
    <w:rsid w:val="007818F8"/>
    <w:rsid w:val="0078195A"/>
    <w:rsid w:val="00781C06"/>
    <w:rsid w:val="00781C26"/>
    <w:rsid w:val="00781CB5"/>
    <w:rsid w:val="00781DB7"/>
    <w:rsid w:val="00781E00"/>
    <w:rsid w:val="00781E36"/>
    <w:rsid w:val="00782017"/>
    <w:rsid w:val="007821FA"/>
    <w:rsid w:val="00782224"/>
    <w:rsid w:val="007823F1"/>
    <w:rsid w:val="0078240E"/>
    <w:rsid w:val="00782455"/>
    <w:rsid w:val="00782468"/>
    <w:rsid w:val="007824FA"/>
    <w:rsid w:val="0078257A"/>
    <w:rsid w:val="0078258D"/>
    <w:rsid w:val="0078264D"/>
    <w:rsid w:val="0078265C"/>
    <w:rsid w:val="007827DC"/>
    <w:rsid w:val="00782AD1"/>
    <w:rsid w:val="00782CEC"/>
    <w:rsid w:val="00782D51"/>
    <w:rsid w:val="00782DC9"/>
    <w:rsid w:val="00782F72"/>
    <w:rsid w:val="00782FA5"/>
    <w:rsid w:val="0078307B"/>
    <w:rsid w:val="00783384"/>
    <w:rsid w:val="00783408"/>
    <w:rsid w:val="007835C8"/>
    <w:rsid w:val="007836D3"/>
    <w:rsid w:val="007836FE"/>
    <w:rsid w:val="007837C1"/>
    <w:rsid w:val="0078388E"/>
    <w:rsid w:val="00783909"/>
    <w:rsid w:val="00783918"/>
    <w:rsid w:val="0078392A"/>
    <w:rsid w:val="00783D02"/>
    <w:rsid w:val="00783EFF"/>
    <w:rsid w:val="00784041"/>
    <w:rsid w:val="007840D3"/>
    <w:rsid w:val="007840DE"/>
    <w:rsid w:val="007840E4"/>
    <w:rsid w:val="007840FA"/>
    <w:rsid w:val="0078411E"/>
    <w:rsid w:val="007841B8"/>
    <w:rsid w:val="00784312"/>
    <w:rsid w:val="00784327"/>
    <w:rsid w:val="0078444E"/>
    <w:rsid w:val="007844B9"/>
    <w:rsid w:val="00784719"/>
    <w:rsid w:val="00784D8D"/>
    <w:rsid w:val="00784E50"/>
    <w:rsid w:val="00784E9A"/>
    <w:rsid w:val="00784ECC"/>
    <w:rsid w:val="00784F76"/>
    <w:rsid w:val="00784F8A"/>
    <w:rsid w:val="0078520F"/>
    <w:rsid w:val="007854DE"/>
    <w:rsid w:val="00785588"/>
    <w:rsid w:val="0078570C"/>
    <w:rsid w:val="00785871"/>
    <w:rsid w:val="007858A0"/>
    <w:rsid w:val="007859B1"/>
    <w:rsid w:val="00785A51"/>
    <w:rsid w:val="00785B98"/>
    <w:rsid w:val="00785C4C"/>
    <w:rsid w:val="00785CEB"/>
    <w:rsid w:val="00785DB2"/>
    <w:rsid w:val="00785DCC"/>
    <w:rsid w:val="00785E6E"/>
    <w:rsid w:val="00785F4B"/>
    <w:rsid w:val="00785FB0"/>
    <w:rsid w:val="00785FE1"/>
    <w:rsid w:val="007860A3"/>
    <w:rsid w:val="00786227"/>
    <w:rsid w:val="00786264"/>
    <w:rsid w:val="007865C6"/>
    <w:rsid w:val="00786700"/>
    <w:rsid w:val="0078684A"/>
    <w:rsid w:val="00786A60"/>
    <w:rsid w:val="00786AF3"/>
    <w:rsid w:val="00786B76"/>
    <w:rsid w:val="00786D2F"/>
    <w:rsid w:val="00786E4D"/>
    <w:rsid w:val="00786F54"/>
    <w:rsid w:val="00787036"/>
    <w:rsid w:val="0078720C"/>
    <w:rsid w:val="00787282"/>
    <w:rsid w:val="0078749A"/>
    <w:rsid w:val="007874CE"/>
    <w:rsid w:val="00787578"/>
    <w:rsid w:val="0078769D"/>
    <w:rsid w:val="00787D4B"/>
    <w:rsid w:val="00787D53"/>
    <w:rsid w:val="00787FE7"/>
    <w:rsid w:val="007901BE"/>
    <w:rsid w:val="007901E3"/>
    <w:rsid w:val="0079026C"/>
    <w:rsid w:val="007902CE"/>
    <w:rsid w:val="00790342"/>
    <w:rsid w:val="007904F3"/>
    <w:rsid w:val="007905D2"/>
    <w:rsid w:val="007905EC"/>
    <w:rsid w:val="00790625"/>
    <w:rsid w:val="00790825"/>
    <w:rsid w:val="0079086D"/>
    <w:rsid w:val="007908C7"/>
    <w:rsid w:val="00790AE4"/>
    <w:rsid w:val="00790D82"/>
    <w:rsid w:val="00790F8A"/>
    <w:rsid w:val="00790FA4"/>
    <w:rsid w:val="007912D7"/>
    <w:rsid w:val="00791407"/>
    <w:rsid w:val="00791497"/>
    <w:rsid w:val="00791790"/>
    <w:rsid w:val="00791851"/>
    <w:rsid w:val="007919BC"/>
    <w:rsid w:val="00791AEC"/>
    <w:rsid w:val="00791BB0"/>
    <w:rsid w:val="00791C72"/>
    <w:rsid w:val="00791D05"/>
    <w:rsid w:val="00791D60"/>
    <w:rsid w:val="00791D71"/>
    <w:rsid w:val="00791DCF"/>
    <w:rsid w:val="00791EB2"/>
    <w:rsid w:val="00791F40"/>
    <w:rsid w:val="00791F63"/>
    <w:rsid w:val="0079209B"/>
    <w:rsid w:val="00792213"/>
    <w:rsid w:val="00792217"/>
    <w:rsid w:val="00792274"/>
    <w:rsid w:val="00792696"/>
    <w:rsid w:val="0079270E"/>
    <w:rsid w:val="0079272C"/>
    <w:rsid w:val="0079277A"/>
    <w:rsid w:val="00792805"/>
    <w:rsid w:val="0079286D"/>
    <w:rsid w:val="007928F7"/>
    <w:rsid w:val="00792969"/>
    <w:rsid w:val="00792998"/>
    <w:rsid w:val="00792AD8"/>
    <w:rsid w:val="00792BD2"/>
    <w:rsid w:val="00792C7A"/>
    <w:rsid w:val="00792E04"/>
    <w:rsid w:val="00792E53"/>
    <w:rsid w:val="00792E78"/>
    <w:rsid w:val="007930A4"/>
    <w:rsid w:val="00793254"/>
    <w:rsid w:val="007933BE"/>
    <w:rsid w:val="0079346D"/>
    <w:rsid w:val="00793497"/>
    <w:rsid w:val="00793599"/>
    <w:rsid w:val="007935F9"/>
    <w:rsid w:val="0079366B"/>
    <w:rsid w:val="0079371F"/>
    <w:rsid w:val="00793756"/>
    <w:rsid w:val="007939BE"/>
    <w:rsid w:val="00793AC1"/>
    <w:rsid w:val="00793C7E"/>
    <w:rsid w:val="00793D28"/>
    <w:rsid w:val="00793E1F"/>
    <w:rsid w:val="00793EE6"/>
    <w:rsid w:val="00793F04"/>
    <w:rsid w:val="00793F6C"/>
    <w:rsid w:val="00793FC7"/>
    <w:rsid w:val="0079402D"/>
    <w:rsid w:val="00794088"/>
    <w:rsid w:val="00794130"/>
    <w:rsid w:val="0079419D"/>
    <w:rsid w:val="007941A7"/>
    <w:rsid w:val="007941ED"/>
    <w:rsid w:val="00794420"/>
    <w:rsid w:val="007945EB"/>
    <w:rsid w:val="007945EC"/>
    <w:rsid w:val="007945F7"/>
    <w:rsid w:val="007947FA"/>
    <w:rsid w:val="0079486F"/>
    <w:rsid w:val="007948DF"/>
    <w:rsid w:val="00794A15"/>
    <w:rsid w:val="00794A78"/>
    <w:rsid w:val="00794DF5"/>
    <w:rsid w:val="00794ED7"/>
    <w:rsid w:val="00794F5D"/>
    <w:rsid w:val="00795031"/>
    <w:rsid w:val="00795054"/>
    <w:rsid w:val="007950E5"/>
    <w:rsid w:val="0079514E"/>
    <w:rsid w:val="0079520E"/>
    <w:rsid w:val="0079541E"/>
    <w:rsid w:val="0079551D"/>
    <w:rsid w:val="00795581"/>
    <w:rsid w:val="007957C8"/>
    <w:rsid w:val="00795833"/>
    <w:rsid w:val="00795974"/>
    <w:rsid w:val="00795B64"/>
    <w:rsid w:val="00795D42"/>
    <w:rsid w:val="00795DA3"/>
    <w:rsid w:val="00795E1C"/>
    <w:rsid w:val="007960BF"/>
    <w:rsid w:val="007961D5"/>
    <w:rsid w:val="007961D6"/>
    <w:rsid w:val="00796217"/>
    <w:rsid w:val="00796444"/>
    <w:rsid w:val="007964B5"/>
    <w:rsid w:val="007965F7"/>
    <w:rsid w:val="00796801"/>
    <w:rsid w:val="0079690C"/>
    <w:rsid w:val="00796BCE"/>
    <w:rsid w:val="00796BF1"/>
    <w:rsid w:val="00796C39"/>
    <w:rsid w:val="00796C9D"/>
    <w:rsid w:val="00796E08"/>
    <w:rsid w:val="00796E27"/>
    <w:rsid w:val="00796E8E"/>
    <w:rsid w:val="00796F8C"/>
    <w:rsid w:val="00797004"/>
    <w:rsid w:val="00797056"/>
    <w:rsid w:val="007970BB"/>
    <w:rsid w:val="0079721C"/>
    <w:rsid w:val="007972E6"/>
    <w:rsid w:val="007972EB"/>
    <w:rsid w:val="00797369"/>
    <w:rsid w:val="007973B1"/>
    <w:rsid w:val="007973BC"/>
    <w:rsid w:val="0079740E"/>
    <w:rsid w:val="007974C3"/>
    <w:rsid w:val="007975F2"/>
    <w:rsid w:val="007975FF"/>
    <w:rsid w:val="007976DA"/>
    <w:rsid w:val="007976FC"/>
    <w:rsid w:val="0079784A"/>
    <w:rsid w:val="00797885"/>
    <w:rsid w:val="00797985"/>
    <w:rsid w:val="00797C28"/>
    <w:rsid w:val="00797CAE"/>
    <w:rsid w:val="00797EA9"/>
    <w:rsid w:val="007A0080"/>
    <w:rsid w:val="007A0086"/>
    <w:rsid w:val="007A027D"/>
    <w:rsid w:val="007A02D1"/>
    <w:rsid w:val="007A02DC"/>
    <w:rsid w:val="007A03CB"/>
    <w:rsid w:val="007A04A2"/>
    <w:rsid w:val="007A04DA"/>
    <w:rsid w:val="007A0721"/>
    <w:rsid w:val="007A0754"/>
    <w:rsid w:val="007A0971"/>
    <w:rsid w:val="007A0A00"/>
    <w:rsid w:val="007A0A65"/>
    <w:rsid w:val="007A0B8A"/>
    <w:rsid w:val="007A0CD2"/>
    <w:rsid w:val="007A0D47"/>
    <w:rsid w:val="007A0D6E"/>
    <w:rsid w:val="007A0DFC"/>
    <w:rsid w:val="007A0E31"/>
    <w:rsid w:val="007A0F85"/>
    <w:rsid w:val="007A1067"/>
    <w:rsid w:val="007A10CE"/>
    <w:rsid w:val="007A113F"/>
    <w:rsid w:val="007A11B9"/>
    <w:rsid w:val="007A11CF"/>
    <w:rsid w:val="007A11E3"/>
    <w:rsid w:val="007A1215"/>
    <w:rsid w:val="007A139B"/>
    <w:rsid w:val="007A13DC"/>
    <w:rsid w:val="007A13FE"/>
    <w:rsid w:val="007A14EB"/>
    <w:rsid w:val="007A1707"/>
    <w:rsid w:val="007A178F"/>
    <w:rsid w:val="007A1920"/>
    <w:rsid w:val="007A1937"/>
    <w:rsid w:val="007A1950"/>
    <w:rsid w:val="007A19D1"/>
    <w:rsid w:val="007A1DA8"/>
    <w:rsid w:val="007A20E6"/>
    <w:rsid w:val="007A21FA"/>
    <w:rsid w:val="007A2218"/>
    <w:rsid w:val="007A22D6"/>
    <w:rsid w:val="007A22E6"/>
    <w:rsid w:val="007A23CF"/>
    <w:rsid w:val="007A24A4"/>
    <w:rsid w:val="007A24F3"/>
    <w:rsid w:val="007A253C"/>
    <w:rsid w:val="007A2554"/>
    <w:rsid w:val="007A283F"/>
    <w:rsid w:val="007A2964"/>
    <w:rsid w:val="007A2ADB"/>
    <w:rsid w:val="007A2B3A"/>
    <w:rsid w:val="007A2DC5"/>
    <w:rsid w:val="007A2DC9"/>
    <w:rsid w:val="007A2DDB"/>
    <w:rsid w:val="007A2DED"/>
    <w:rsid w:val="007A2E73"/>
    <w:rsid w:val="007A2EAD"/>
    <w:rsid w:val="007A2F2B"/>
    <w:rsid w:val="007A2FD3"/>
    <w:rsid w:val="007A302E"/>
    <w:rsid w:val="007A30DE"/>
    <w:rsid w:val="007A34AD"/>
    <w:rsid w:val="007A3563"/>
    <w:rsid w:val="007A35A3"/>
    <w:rsid w:val="007A371D"/>
    <w:rsid w:val="007A37F0"/>
    <w:rsid w:val="007A394E"/>
    <w:rsid w:val="007A39BB"/>
    <w:rsid w:val="007A3AE3"/>
    <w:rsid w:val="007A3CEF"/>
    <w:rsid w:val="007A3DBC"/>
    <w:rsid w:val="007A4075"/>
    <w:rsid w:val="007A4100"/>
    <w:rsid w:val="007A4180"/>
    <w:rsid w:val="007A4212"/>
    <w:rsid w:val="007A4239"/>
    <w:rsid w:val="007A4305"/>
    <w:rsid w:val="007A4374"/>
    <w:rsid w:val="007A44C4"/>
    <w:rsid w:val="007A45AC"/>
    <w:rsid w:val="007A45DE"/>
    <w:rsid w:val="007A4605"/>
    <w:rsid w:val="007A46FF"/>
    <w:rsid w:val="007A49F2"/>
    <w:rsid w:val="007A4A86"/>
    <w:rsid w:val="007A4AEC"/>
    <w:rsid w:val="007A4B35"/>
    <w:rsid w:val="007A4D13"/>
    <w:rsid w:val="007A4DA6"/>
    <w:rsid w:val="007A4DE8"/>
    <w:rsid w:val="007A4F08"/>
    <w:rsid w:val="007A4F6F"/>
    <w:rsid w:val="007A5035"/>
    <w:rsid w:val="007A5048"/>
    <w:rsid w:val="007A507A"/>
    <w:rsid w:val="007A512C"/>
    <w:rsid w:val="007A5152"/>
    <w:rsid w:val="007A51B0"/>
    <w:rsid w:val="007A5507"/>
    <w:rsid w:val="007A55C5"/>
    <w:rsid w:val="007A5618"/>
    <w:rsid w:val="007A56ED"/>
    <w:rsid w:val="007A57CD"/>
    <w:rsid w:val="007A5964"/>
    <w:rsid w:val="007A5969"/>
    <w:rsid w:val="007A5ABD"/>
    <w:rsid w:val="007A5C5A"/>
    <w:rsid w:val="007A5CC5"/>
    <w:rsid w:val="007A5E1D"/>
    <w:rsid w:val="007A5F44"/>
    <w:rsid w:val="007A608B"/>
    <w:rsid w:val="007A619B"/>
    <w:rsid w:val="007A62E7"/>
    <w:rsid w:val="007A6754"/>
    <w:rsid w:val="007A679B"/>
    <w:rsid w:val="007A67E5"/>
    <w:rsid w:val="007A6868"/>
    <w:rsid w:val="007A68CE"/>
    <w:rsid w:val="007A6961"/>
    <w:rsid w:val="007A69CD"/>
    <w:rsid w:val="007A6AF5"/>
    <w:rsid w:val="007A6B64"/>
    <w:rsid w:val="007A6BE0"/>
    <w:rsid w:val="007A6E09"/>
    <w:rsid w:val="007A6E5C"/>
    <w:rsid w:val="007A6F1C"/>
    <w:rsid w:val="007A705D"/>
    <w:rsid w:val="007A70C3"/>
    <w:rsid w:val="007A70FF"/>
    <w:rsid w:val="007A723B"/>
    <w:rsid w:val="007A7265"/>
    <w:rsid w:val="007A72BA"/>
    <w:rsid w:val="007A72E8"/>
    <w:rsid w:val="007A732D"/>
    <w:rsid w:val="007A743F"/>
    <w:rsid w:val="007A745E"/>
    <w:rsid w:val="007A7577"/>
    <w:rsid w:val="007A7595"/>
    <w:rsid w:val="007A76D6"/>
    <w:rsid w:val="007A7717"/>
    <w:rsid w:val="007A78C8"/>
    <w:rsid w:val="007A791A"/>
    <w:rsid w:val="007A797A"/>
    <w:rsid w:val="007A7AD9"/>
    <w:rsid w:val="007A7CF7"/>
    <w:rsid w:val="007A7D91"/>
    <w:rsid w:val="007A7DCC"/>
    <w:rsid w:val="007A7E2C"/>
    <w:rsid w:val="007A7E5B"/>
    <w:rsid w:val="007A7E9F"/>
    <w:rsid w:val="007B020E"/>
    <w:rsid w:val="007B02AA"/>
    <w:rsid w:val="007B0338"/>
    <w:rsid w:val="007B0399"/>
    <w:rsid w:val="007B04FF"/>
    <w:rsid w:val="007B05BA"/>
    <w:rsid w:val="007B05D8"/>
    <w:rsid w:val="007B0783"/>
    <w:rsid w:val="007B07F3"/>
    <w:rsid w:val="007B0842"/>
    <w:rsid w:val="007B0869"/>
    <w:rsid w:val="007B08E1"/>
    <w:rsid w:val="007B096E"/>
    <w:rsid w:val="007B09EB"/>
    <w:rsid w:val="007B0A26"/>
    <w:rsid w:val="007B0B26"/>
    <w:rsid w:val="007B0BA6"/>
    <w:rsid w:val="007B0D77"/>
    <w:rsid w:val="007B0DE1"/>
    <w:rsid w:val="007B0F95"/>
    <w:rsid w:val="007B0FED"/>
    <w:rsid w:val="007B1009"/>
    <w:rsid w:val="007B1051"/>
    <w:rsid w:val="007B10DA"/>
    <w:rsid w:val="007B112E"/>
    <w:rsid w:val="007B132F"/>
    <w:rsid w:val="007B13C7"/>
    <w:rsid w:val="007B13D9"/>
    <w:rsid w:val="007B13FF"/>
    <w:rsid w:val="007B15CA"/>
    <w:rsid w:val="007B1712"/>
    <w:rsid w:val="007B1717"/>
    <w:rsid w:val="007B19E0"/>
    <w:rsid w:val="007B1A9C"/>
    <w:rsid w:val="007B1BAF"/>
    <w:rsid w:val="007B1D3F"/>
    <w:rsid w:val="007B1D7C"/>
    <w:rsid w:val="007B1E4E"/>
    <w:rsid w:val="007B1E50"/>
    <w:rsid w:val="007B1ECE"/>
    <w:rsid w:val="007B1ED2"/>
    <w:rsid w:val="007B1EFB"/>
    <w:rsid w:val="007B21F2"/>
    <w:rsid w:val="007B23BA"/>
    <w:rsid w:val="007B23E0"/>
    <w:rsid w:val="007B25E3"/>
    <w:rsid w:val="007B2644"/>
    <w:rsid w:val="007B2663"/>
    <w:rsid w:val="007B26D0"/>
    <w:rsid w:val="007B273E"/>
    <w:rsid w:val="007B27A2"/>
    <w:rsid w:val="007B28E5"/>
    <w:rsid w:val="007B2936"/>
    <w:rsid w:val="007B2A3C"/>
    <w:rsid w:val="007B2A99"/>
    <w:rsid w:val="007B2AFB"/>
    <w:rsid w:val="007B2B44"/>
    <w:rsid w:val="007B2B9A"/>
    <w:rsid w:val="007B2BD1"/>
    <w:rsid w:val="007B2C5A"/>
    <w:rsid w:val="007B2CA8"/>
    <w:rsid w:val="007B2CDA"/>
    <w:rsid w:val="007B2D11"/>
    <w:rsid w:val="007B2D14"/>
    <w:rsid w:val="007B2E11"/>
    <w:rsid w:val="007B2F49"/>
    <w:rsid w:val="007B2F86"/>
    <w:rsid w:val="007B3008"/>
    <w:rsid w:val="007B3142"/>
    <w:rsid w:val="007B3169"/>
    <w:rsid w:val="007B31CA"/>
    <w:rsid w:val="007B32ED"/>
    <w:rsid w:val="007B341C"/>
    <w:rsid w:val="007B342C"/>
    <w:rsid w:val="007B34CF"/>
    <w:rsid w:val="007B382D"/>
    <w:rsid w:val="007B38C3"/>
    <w:rsid w:val="007B395F"/>
    <w:rsid w:val="007B3973"/>
    <w:rsid w:val="007B39BD"/>
    <w:rsid w:val="007B39F1"/>
    <w:rsid w:val="007B3A5D"/>
    <w:rsid w:val="007B3A71"/>
    <w:rsid w:val="007B3A73"/>
    <w:rsid w:val="007B3BC4"/>
    <w:rsid w:val="007B3C2C"/>
    <w:rsid w:val="007B3CDD"/>
    <w:rsid w:val="007B3DC1"/>
    <w:rsid w:val="007B3E71"/>
    <w:rsid w:val="007B40D3"/>
    <w:rsid w:val="007B418F"/>
    <w:rsid w:val="007B41A9"/>
    <w:rsid w:val="007B41F8"/>
    <w:rsid w:val="007B4224"/>
    <w:rsid w:val="007B4337"/>
    <w:rsid w:val="007B43CD"/>
    <w:rsid w:val="007B45E6"/>
    <w:rsid w:val="007B46D5"/>
    <w:rsid w:val="007B46F3"/>
    <w:rsid w:val="007B4796"/>
    <w:rsid w:val="007B47CF"/>
    <w:rsid w:val="007B47D7"/>
    <w:rsid w:val="007B484A"/>
    <w:rsid w:val="007B4959"/>
    <w:rsid w:val="007B497C"/>
    <w:rsid w:val="007B4B5F"/>
    <w:rsid w:val="007B4B7C"/>
    <w:rsid w:val="007B4DDA"/>
    <w:rsid w:val="007B4E23"/>
    <w:rsid w:val="007B4E7D"/>
    <w:rsid w:val="007B51E7"/>
    <w:rsid w:val="007B5296"/>
    <w:rsid w:val="007B5525"/>
    <w:rsid w:val="007B5669"/>
    <w:rsid w:val="007B5694"/>
    <w:rsid w:val="007B5745"/>
    <w:rsid w:val="007B58AC"/>
    <w:rsid w:val="007B5989"/>
    <w:rsid w:val="007B59A2"/>
    <w:rsid w:val="007B5A64"/>
    <w:rsid w:val="007B5A9F"/>
    <w:rsid w:val="007B5B45"/>
    <w:rsid w:val="007B5B85"/>
    <w:rsid w:val="007B5BA0"/>
    <w:rsid w:val="007B5C79"/>
    <w:rsid w:val="007B5E4B"/>
    <w:rsid w:val="007B5E70"/>
    <w:rsid w:val="007B5FE8"/>
    <w:rsid w:val="007B6111"/>
    <w:rsid w:val="007B618D"/>
    <w:rsid w:val="007B61FC"/>
    <w:rsid w:val="007B634E"/>
    <w:rsid w:val="007B6366"/>
    <w:rsid w:val="007B63CF"/>
    <w:rsid w:val="007B649D"/>
    <w:rsid w:val="007B6603"/>
    <w:rsid w:val="007B66FC"/>
    <w:rsid w:val="007B6735"/>
    <w:rsid w:val="007B675A"/>
    <w:rsid w:val="007B6CAD"/>
    <w:rsid w:val="007B6CB1"/>
    <w:rsid w:val="007B6D10"/>
    <w:rsid w:val="007B6E30"/>
    <w:rsid w:val="007B7596"/>
    <w:rsid w:val="007B761F"/>
    <w:rsid w:val="007B76A8"/>
    <w:rsid w:val="007B76C3"/>
    <w:rsid w:val="007B776A"/>
    <w:rsid w:val="007B7784"/>
    <w:rsid w:val="007B7E31"/>
    <w:rsid w:val="007B7F0F"/>
    <w:rsid w:val="007C000D"/>
    <w:rsid w:val="007C00DE"/>
    <w:rsid w:val="007C00FB"/>
    <w:rsid w:val="007C0225"/>
    <w:rsid w:val="007C03B2"/>
    <w:rsid w:val="007C0449"/>
    <w:rsid w:val="007C0459"/>
    <w:rsid w:val="007C0466"/>
    <w:rsid w:val="007C04A1"/>
    <w:rsid w:val="007C0813"/>
    <w:rsid w:val="007C08F5"/>
    <w:rsid w:val="007C08F6"/>
    <w:rsid w:val="007C08FF"/>
    <w:rsid w:val="007C090B"/>
    <w:rsid w:val="007C0AF0"/>
    <w:rsid w:val="007C0C44"/>
    <w:rsid w:val="007C0C6A"/>
    <w:rsid w:val="007C0C7C"/>
    <w:rsid w:val="007C0DC7"/>
    <w:rsid w:val="007C0DE3"/>
    <w:rsid w:val="007C0E3E"/>
    <w:rsid w:val="007C0E8B"/>
    <w:rsid w:val="007C0EF7"/>
    <w:rsid w:val="007C0FE4"/>
    <w:rsid w:val="007C1021"/>
    <w:rsid w:val="007C10B8"/>
    <w:rsid w:val="007C1159"/>
    <w:rsid w:val="007C12D2"/>
    <w:rsid w:val="007C12DD"/>
    <w:rsid w:val="007C1302"/>
    <w:rsid w:val="007C139A"/>
    <w:rsid w:val="007C13FE"/>
    <w:rsid w:val="007C1443"/>
    <w:rsid w:val="007C1478"/>
    <w:rsid w:val="007C14A5"/>
    <w:rsid w:val="007C153C"/>
    <w:rsid w:val="007C1587"/>
    <w:rsid w:val="007C15B1"/>
    <w:rsid w:val="007C169F"/>
    <w:rsid w:val="007C17DC"/>
    <w:rsid w:val="007C1861"/>
    <w:rsid w:val="007C1879"/>
    <w:rsid w:val="007C192D"/>
    <w:rsid w:val="007C195D"/>
    <w:rsid w:val="007C198C"/>
    <w:rsid w:val="007C1AF6"/>
    <w:rsid w:val="007C1B0B"/>
    <w:rsid w:val="007C1BF8"/>
    <w:rsid w:val="007C1CB4"/>
    <w:rsid w:val="007C1D04"/>
    <w:rsid w:val="007C1EC5"/>
    <w:rsid w:val="007C1F6D"/>
    <w:rsid w:val="007C201F"/>
    <w:rsid w:val="007C21AD"/>
    <w:rsid w:val="007C21FA"/>
    <w:rsid w:val="007C22DF"/>
    <w:rsid w:val="007C23E1"/>
    <w:rsid w:val="007C24F0"/>
    <w:rsid w:val="007C25A8"/>
    <w:rsid w:val="007C2689"/>
    <w:rsid w:val="007C268D"/>
    <w:rsid w:val="007C26C6"/>
    <w:rsid w:val="007C2772"/>
    <w:rsid w:val="007C282A"/>
    <w:rsid w:val="007C288B"/>
    <w:rsid w:val="007C288C"/>
    <w:rsid w:val="007C2940"/>
    <w:rsid w:val="007C2DBD"/>
    <w:rsid w:val="007C2DCF"/>
    <w:rsid w:val="007C2E3C"/>
    <w:rsid w:val="007C2E44"/>
    <w:rsid w:val="007C2E8B"/>
    <w:rsid w:val="007C2F84"/>
    <w:rsid w:val="007C3084"/>
    <w:rsid w:val="007C3137"/>
    <w:rsid w:val="007C313D"/>
    <w:rsid w:val="007C3372"/>
    <w:rsid w:val="007C35AE"/>
    <w:rsid w:val="007C38A7"/>
    <w:rsid w:val="007C3972"/>
    <w:rsid w:val="007C3A51"/>
    <w:rsid w:val="007C3A9B"/>
    <w:rsid w:val="007C3AC4"/>
    <w:rsid w:val="007C3AFF"/>
    <w:rsid w:val="007C3C9A"/>
    <w:rsid w:val="007C4144"/>
    <w:rsid w:val="007C41D3"/>
    <w:rsid w:val="007C41EB"/>
    <w:rsid w:val="007C434D"/>
    <w:rsid w:val="007C438E"/>
    <w:rsid w:val="007C439A"/>
    <w:rsid w:val="007C4701"/>
    <w:rsid w:val="007C478D"/>
    <w:rsid w:val="007C494D"/>
    <w:rsid w:val="007C4DD7"/>
    <w:rsid w:val="007C4DDA"/>
    <w:rsid w:val="007C4E65"/>
    <w:rsid w:val="007C4EA9"/>
    <w:rsid w:val="007C4F66"/>
    <w:rsid w:val="007C5011"/>
    <w:rsid w:val="007C50A6"/>
    <w:rsid w:val="007C5273"/>
    <w:rsid w:val="007C54C1"/>
    <w:rsid w:val="007C5623"/>
    <w:rsid w:val="007C5628"/>
    <w:rsid w:val="007C562A"/>
    <w:rsid w:val="007C5794"/>
    <w:rsid w:val="007C580E"/>
    <w:rsid w:val="007C5B2C"/>
    <w:rsid w:val="007C5BFD"/>
    <w:rsid w:val="007C60B7"/>
    <w:rsid w:val="007C6132"/>
    <w:rsid w:val="007C62A0"/>
    <w:rsid w:val="007C6327"/>
    <w:rsid w:val="007C6382"/>
    <w:rsid w:val="007C6409"/>
    <w:rsid w:val="007C646B"/>
    <w:rsid w:val="007C65F5"/>
    <w:rsid w:val="007C65FA"/>
    <w:rsid w:val="007C6651"/>
    <w:rsid w:val="007C6707"/>
    <w:rsid w:val="007C68FD"/>
    <w:rsid w:val="007C698A"/>
    <w:rsid w:val="007C69DC"/>
    <w:rsid w:val="007C6A16"/>
    <w:rsid w:val="007C6B31"/>
    <w:rsid w:val="007C6BA1"/>
    <w:rsid w:val="007C6ED1"/>
    <w:rsid w:val="007C70C5"/>
    <w:rsid w:val="007C7107"/>
    <w:rsid w:val="007C7143"/>
    <w:rsid w:val="007C72A1"/>
    <w:rsid w:val="007C72AA"/>
    <w:rsid w:val="007C72FB"/>
    <w:rsid w:val="007C74D5"/>
    <w:rsid w:val="007C76C0"/>
    <w:rsid w:val="007C7750"/>
    <w:rsid w:val="007C7BE3"/>
    <w:rsid w:val="007C7C72"/>
    <w:rsid w:val="007C7D1F"/>
    <w:rsid w:val="007C7E45"/>
    <w:rsid w:val="007D00CE"/>
    <w:rsid w:val="007D01C1"/>
    <w:rsid w:val="007D020E"/>
    <w:rsid w:val="007D0222"/>
    <w:rsid w:val="007D0238"/>
    <w:rsid w:val="007D039E"/>
    <w:rsid w:val="007D05CC"/>
    <w:rsid w:val="007D05D2"/>
    <w:rsid w:val="007D05E2"/>
    <w:rsid w:val="007D068A"/>
    <w:rsid w:val="007D0779"/>
    <w:rsid w:val="007D09B1"/>
    <w:rsid w:val="007D09D7"/>
    <w:rsid w:val="007D0CF0"/>
    <w:rsid w:val="007D0D65"/>
    <w:rsid w:val="007D0E99"/>
    <w:rsid w:val="007D0F9A"/>
    <w:rsid w:val="007D101C"/>
    <w:rsid w:val="007D11D2"/>
    <w:rsid w:val="007D1256"/>
    <w:rsid w:val="007D130A"/>
    <w:rsid w:val="007D13B3"/>
    <w:rsid w:val="007D1483"/>
    <w:rsid w:val="007D179A"/>
    <w:rsid w:val="007D1875"/>
    <w:rsid w:val="007D18A3"/>
    <w:rsid w:val="007D1A17"/>
    <w:rsid w:val="007D1AD5"/>
    <w:rsid w:val="007D1B67"/>
    <w:rsid w:val="007D1C7F"/>
    <w:rsid w:val="007D1EDA"/>
    <w:rsid w:val="007D1F1C"/>
    <w:rsid w:val="007D1FBE"/>
    <w:rsid w:val="007D2018"/>
    <w:rsid w:val="007D209E"/>
    <w:rsid w:val="007D20EE"/>
    <w:rsid w:val="007D2102"/>
    <w:rsid w:val="007D212F"/>
    <w:rsid w:val="007D2170"/>
    <w:rsid w:val="007D2290"/>
    <w:rsid w:val="007D244E"/>
    <w:rsid w:val="007D247A"/>
    <w:rsid w:val="007D2682"/>
    <w:rsid w:val="007D2691"/>
    <w:rsid w:val="007D270A"/>
    <w:rsid w:val="007D27C5"/>
    <w:rsid w:val="007D2899"/>
    <w:rsid w:val="007D2D50"/>
    <w:rsid w:val="007D2E8B"/>
    <w:rsid w:val="007D2F57"/>
    <w:rsid w:val="007D2F58"/>
    <w:rsid w:val="007D2F80"/>
    <w:rsid w:val="007D2FED"/>
    <w:rsid w:val="007D30BA"/>
    <w:rsid w:val="007D30F5"/>
    <w:rsid w:val="007D314D"/>
    <w:rsid w:val="007D319C"/>
    <w:rsid w:val="007D34BC"/>
    <w:rsid w:val="007D355B"/>
    <w:rsid w:val="007D364D"/>
    <w:rsid w:val="007D36A0"/>
    <w:rsid w:val="007D3821"/>
    <w:rsid w:val="007D3824"/>
    <w:rsid w:val="007D38D5"/>
    <w:rsid w:val="007D38DF"/>
    <w:rsid w:val="007D3999"/>
    <w:rsid w:val="007D3A83"/>
    <w:rsid w:val="007D3E3F"/>
    <w:rsid w:val="007D3ECB"/>
    <w:rsid w:val="007D40F3"/>
    <w:rsid w:val="007D4222"/>
    <w:rsid w:val="007D425E"/>
    <w:rsid w:val="007D42CD"/>
    <w:rsid w:val="007D4397"/>
    <w:rsid w:val="007D43AA"/>
    <w:rsid w:val="007D4503"/>
    <w:rsid w:val="007D46CF"/>
    <w:rsid w:val="007D4736"/>
    <w:rsid w:val="007D4870"/>
    <w:rsid w:val="007D490F"/>
    <w:rsid w:val="007D4A91"/>
    <w:rsid w:val="007D4B8A"/>
    <w:rsid w:val="007D4BB8"/>
    <w:rsid w:val="007D4C14"/>
    <w:rsid w:val="007D4C45"/>
    <w:rsid w:val="007D4CB1"/>
    <w:rsid w:val="007D4D13"/>
    <w:rsid w:val="007D4FE9"/>
    <w:rsid w:val="007D50AC"/>
    <w:rsid w:val="007D50CD"/>
    <w:rsid w:val="007D51AC"/>
    <w:rsid w:val="007D559E"/>
    <w:rsid w:val="007D5624"/>
    <w:rsid w:val="007D565B"/>
    <w:rsid w:val="007D579C"/>
    <w:rsid w:val="007D5822"/>
    <w:rsid w:val="007D5B30"/>
    <w:rsid w:val="007D5C82"/>
    <w:rsid w:val="007D5E1B"/>
    <w:rsid w:val="007D5E2C"/>
    <w:rsid w:val="007D5F64"/>
    <w:rsid w:val="007D60CE"/>
    <w:rsid w:val="007D61D3"/>
    <w:rsid w:val="007D6334"/>
    <w:rsid w:val="007D63CF"/>
    <w:rsid w:val="007D63D1"/>
    <w:rsid w:val="007D63F4"/>
    <w:rsid w:val="007D6534"/>
    <w:rsid w:val="007D6557"/>
    <w:rsid w:val="007D666C"/>
    <w:rsid w:val="007D66F1"/>
    <w:rsid w:val="007D67A4"/>
    <w:rsid w:val="007D67F1"/>
    <w:rsid w:val="007D686D"/>
    <w:rsid w:val="007D68D7"/>
    <w:rsid w:val="007D6B19"/>
    <w:rsid w:val="007D6B9A"/>
    <w:rsid w:val="007D6C91"/>
    <w:rsid w:val="007D6CF4"/>
    <w:rsid w:val="007D6D79"/>
    <w:rsid w:val="007D6E43"/>
    <w:rsid w:val="007D6E52"/>
    <w:rsid w:val="007D6F0E"/>
    <w:rsid w:val="007D6F65"/>
    <w:rsid w:val="007D71A8"/>
    <w:rsid w:val="007D7205"/>
    <w:rsid w:val="007D727E"/>
    <w:rsid w:val="007D7521"/>
    <w:rsid w:val="007D7679"/>
    <w:rsid w:val="007D773F"/>
    <w:rsid w:val="007D7845"/>
    <w:rsid w:val="007D784B"/>
    <w:rsid w:val="007D784D"/>
    <w:rsid w:val="007D786A"/>
    <w:rsid w:val="007D786B"/>
    <w:rsid w:val="007D7A8E"/>
    <w:rsid w:val="007D7AB6"/>
    <w:rsid w:val="007D7B60"/>
    <w:rsid w:val="007D7E13"/>
    <w:rsid w:val="007E014F"/>
    <w:rsid w:val="007E01F8"/>
    <w:rsid w:val="007E0255"/>
    <w:rsid w:val="007E0310"/>
    <w:rsid w:val="007E03C2"/>
    <w:rsid w:val="007E051F"/>
    <w:rsid w:val="007E0738"/>
    <w:rsid w:val="007E0BD0"/>
    <w:rsid w:val="007E0D2E"/>
    <w:rsid w:val="007E0E2D"/>
    <w:rsid w:val="007E0EED"/>
    <w:rsid w:val="007E110C"/>
    <w:rsid w:val="007E1154"/>
    <w:rsid w:val="007E11F8"/>
    <w:rsid w:val="007E1309"/>
    <w:rsid w:val="007E14B6"/>
    <w:rsid w:val="007E150F"/>
    <w:rsid w:val="007E1594"/>
    <w:rsid w:val="007E1607"/>
    <w:rsid w:val="007E1685"/>
    <w:rsid w:val="007E16BF"/>
    <w:rsid w:val="007E1901"/>
    <w:rsid w:val="007E1B3F"/>
    <w:rsid w:val="007E1BF9"/>
    <w:rsid w:val="007E1CAF"/>
    <w:rsid w:val="007E1CF1"/>
    <w:rsid w:val="007E1D0C"/>
    <w:rsid w:val="007E1D2A"/>
    <w:rsid w:val="007E1D83"/>
    <w:rsid w:val="007E1DEC"/>
    <w:rsid w:val="007E1E70"/>
    <w:rsid w:val="007E1F1E"/>
    <w:rsid w:val="007E200C"/>
    <w:rsid w:val="007E2045"/>
    <w:rsid w:val="007E2089"/>
    <w:rsid w:val="007E20F2"/>
    <w:rsid w:val="007E2123"/>
    <w:rsid w:val="007E2557"/>
    <w:rsid w:val="007E2742"/>
    <w:rsid w:val="007E2897"/>
    <w:rsid w:val="007E2A61"/>
    <w:rsid w:val="007E2B3C"/>
    <w:rsid w:val="007E2C4C"/>
    <w:rsid w:val="007E2C62"/>
    <w:rsid w:val="007E2C64"/>
    <w:rsid w:val="007E2CA2"/>
    <w:rsid w:val="007E2CC2"/>
    <w:rsid w:val="007E3184"/>
    <w:rsid w:val="007E31DB"/>
    <w:rsid w:val="007E32DE"/>
    <w:rsid w:val="007E335C"/>
    <w:rsid w:val="007E34B2"/>
    <w:rsid w:val="007E35E8"/>
    <w:rsid w:val="007E36C2"/>
    <w:rsid w:val="007E36D1"/>
    <w:rsid w:val="007E3711"/>
    <w:rsid w:val="007E37C3"/>
    <w:rsid w:val="007E37EE"/>
    <w:rsid w:val="007E3934"/>
    <w:rsid w:val="007E3942"/>
    <w:rsid w:val="007E3943"/>
    <w:rsid w:val="007E3959"/>
    <w:rsid w:val="007E3991"/>
    <w:rsid w:val="007E3BAD"/>
    <w:rsid w:val="007E3C7C"/>
    <w:rsid w:val="007E40C8"/>
    <w:rsid w:val="007E41A3"/>
    <w:rsid w:val="007E42B2"/>
    <w:rsid w:val="007E42BD"/>
    <w:rsid w:val="007E42E2"/>
    <w:rsid w:val="007E4370"/>
    <w:rsid w:val="007E43AE"/>
    <w:rsid w:val="007E44CB"/>
    <w:rsid w:val="007E4521"/>
    <w:rsid w:val="007E4546"/>
    <w:rsid w:val="007E457E"/>
    <w:rsid w:val="007E46AA"/>
    <w:rsid w:val="007E46E9"/>
    <w:rsid w:val="007E4766"/>
    <w:rsid w:val="007E484F"/>
    <w:rsid w:val="007E49D6"/>
    <w:rsid w:val="007E4A42"/>
    <w:rsid w:val="007E4A97"/>
    <w:rsid w:val="007E4B1C"/>
    <w:rsid w:val="007E4CF1"/>
    <w:rsid w:val="007E4D43"/>
    <w:rsid w:val="007E4D62"/>
    <w:rsid w:val="007E4DAF"/>
    <w:rsid w:val="007E4E12"/>
    <w:rsid w:val="007E4FF7"/>
    <w:rsid w:val="007E501D"/>
    <w:rsid w:val="007E5067"/>
    <w:rsid w:val="007E50E4"/>
    <w:rsid w:val="007E50ED"/>
    <w:rsid w:val="007E52CD"/>
    <w:rsid w:val="007E52D2"/>
    <w:rsid w:val="007E5307"/>
    <w:rsid w:val="007E5424"/>
    <w:rsid w:val="007E563C"/>
    <w:rsid w:val="007E57AD"/>
    <w:rsid w:val="007E57EE"/>
    <w:rsid w:val="007E5A9F"/>
    <w:rsid w:val="007E5F6E"/>
    <w:rsid w:val="007E602F"/>
    <w:rsid w:val="007E603B"/>
    <w:rsid w:val="007E6278"/>
    <w:rsid w:val="007E62A9"/>
    <w:rsid w:val="007E6428"/>
    <w:rsid w:val="007E64A2"/>
    <w:rsid w:val="007E656D"/>
    <w:rsid w:val="007E66A3"/>
    <w:rsid w:val="007E676D"/>
    <w:rsid w:val="007E6894"/>
    <w:rsid w:val="007E68CF"/>
    <w:rsid w:val="007E69A9"/>
    <w:rsid w:val="007E69B0"/>
    <w:rsid w:val="007E69FF"/>
    <w:rsid w:val="007E6A33"/>
    <w:rsid w:val="007E6B63"/>
    <w:rsid w:val="007E6B78"/>
    <w:rsid w:val="007E6C11"/>
    <w:rsid w:val="007E6C23"/>
    <w:rsid w:val="007E6CCC"/>
    <w:rsid w:val="007E6D5F"/>
    <w:rsid w:val="007E6EC4"/>
    <w:rsid w:val="007E6F6E"/>
    <w:rsid w:val="007E6F7E"/>
    <w:rsid w:val="007E7018"/>
    <w:rsid w:val="007E7076"/>
    <w:rsid w:val="007E70C1"/>
    <w:rsid w:val="007E71BD"/>
    <w:rsid w:val="007E73CF"/>
    <w:rsid w:val="007E7404"/>
    <w:rsid w:val="007E7499"/>
    <w:rsid w:val="007E74B0"/>
    <w:rsid w:val="007E755D"/>
    <w:rsid w:val="007E7708"/>
    <w:rsid w:val="007E7798"/>
    <w:rsid w:val="007E77B1"/>
    <w:rsid w:val="007E77CD"/>
    <w:rsid w:val="007E790B"/>
    <w:rsid w:val="007E79BB"/>
    <w:rsid w:val="007E7A39"/>
    <w:rsid w:val="007E7A92"/>
    <w:rsid w:val="007E7B0E"/>
    <w:rsid w:val="007E7E45"/>
    <w:rsid w:val="007E7E80"/>
    <w:rsid w:val="007E7EC0"/>
    <w:rsid w:val="007E7F97"/>
    <w:rsid w:val="007E7FDC"/>
    <w:rsid w:val="007F0041"/>
    <w:rsid w:val="007F004F"/>
    <w:rsid w:val="007F00C2"/>
    <w:rsid w:val="007F0184"/>
    <w:rsid w:val="007F01D0"/>
    <w:rsid w:val="007F0254"/>
    <w:rsid w:val="007F02DE"/>
    <w:rsid w:val="007F05A9"/>
    <w:rsid w:val="007F064B"/>
    <w:rsid w:val="007F0779"/>
    <w:rsid w:val="007F07F7"/>
    <w:rsid w:val="007F0AAD"/>
    <w:rsid w:val="007F0AE5"/>
    <w:rsid w:val="007F0FC3"/>
    <w:rsid w:val="007F17BF"/>
    <w:rsid w:val="007F17FC"/>
    <w:rsid w:val="007F1A11"/>
    <w:rsid w:val="007F1A48"/>
    <w:rsid w:val="007F1AAE"/>
    <w:rsid w:val="007F1C8F"/>
    <w:rsid w:val="007F1D47"/>
    <w:rsid w:val="007F1E1E"/>
    <w:rsid w:val="007F20C6"/>
    <w:rsid w:val="007F2128"/>
    <w:rsid w:val="007F21C8"/>
    <w:rsid w:val="007F2211"/>
    <w:rsid w:val="007F23E4"/>
    <w:rsid w:val="007F23EA"/>
    <w:rsid w:val="007F26B7"/>
    <w:rsid w:val="007F276D"/>
    <w:rsid w:val="007F277F"/>
    <w:rsid w:val="007F29A8"/>
    <w:rsid w:val="007F2A18"/>
    <w:rsid w:val="007F2BF7"/>
    <w:rsid w:val="007F2C98"/>
    <w:rsid w:val="007F2CBF"/>
    <w:rsid w:val="007F2F62"/>
    <w:rsid w:val="007F2FC5"/>
    <w:rsid w:val="007F3085"/>
    <w:rsid w:val="007F31AB"/>
    <w:rsid w:val="007F336E"/>
    <w:rsid w:val="007F338B"/>
    <w:rsid w:val="007F34A1"/>
    <w:rsid w:val="007F35E0"/>
    <w:rsid w:val="007F36E0"/>
    <w:rsid w:val="007F377B"/>
    <w:rsid w:val="007F395A"/>
    <w:rsid w:val="007F39A6"/>
    <w:rsid w:val="007F3B8B"/>
    <w:rsid w:val="007F3C0E"/>
    <w:rsid w:val="007F3C3B"/>
    <w:rsid w:val="007F3CB6"/>
    <w:rsid w:val="007F3E4F"/>
    <w:rsid w:val="007F3E68"/>
    <w:rsid w:val="007F3F53"/>
    <w:rsid w:val="007F3FEA"/>
    <w:rsid w:val="007F4027"/>
    <w:rsid w:val="007F4088"/>
    <w:rsid w:val="007F416E"/>
    <w:rsid w:val="007F4298"/>
    <w:rsid w:val="007F431D"/>
    <w:rsid w:val="007F436C"/>
    <w:rsid w:val="007F4556"/>
    <w:rsid w:val="007F461C"/>
    <w:rsid w:val="007F47B7"/>
    <w:rsid w:val="007F47C0"/>
    <w:rsid w:val="007F4936"/>
    <w:rsid w:val="007F4E16"/>
    <w:rsid w:val="007F4EDC"/>
    <w:rsid w:val="007F50DB"/>
    <w:rsid w:val="007F5226"/>
    <w:rsid w:val="007F5322"/>
    <w:rsid w:val="007F538C"/>
    <w:rsid w:val="007F5533"/>
    <w:rsid w:val="007F563E"/>
    <w:rsid w:val="007F5792"/>
    <w:rsid w:val="007F57B9"/>
    <w:rsid w:val="007F57FD"/>
    <w:rsid w:val="007F59E0"/>
    <w:rsid w:val="007F59EA"/>
    <w:rsid w:val="007F5B17"/>
    <w:rsid w:val="007F5BDB"/>
    <w:rsid w:val="007F5D17"/>
    <w:rsid w:val="007F5D96"/>
    <w:rsid w:val="007F5E5B"/>
    <w:rsid w:val="007F5EE6"/>
    <w:rsid w:val="007F5F96"/>
    <w:rsid w:val="007F603B"/>
    <w:rsid w:val="007F603F"/>
    <w:rsid w:val="007F6157"/>
    <w:rsid w:val="007F6268"/>
    <w:rsid w:val="007F64A8"/>
    <w:rsid w:val="007F65EA"/>
    <w:rsid w:val="007F66A8"/>
    <w:rsid w:val="007F6810"/>
    <w:rsid w:val="007F687E"/>
    <w:rsid w:val="007F68BC"/>
    <w:rsid w:val="007F6C3A"/>
    <w:rsid w:val="007F6C40"/>
    <w:rsid w:val="007F6C7A"/>
    <w:rsid w:val="007F6CD9"/>
    <w:rsid w:val="007F6D7F"/>
    <w:rsid w:val="007F6D8C"/>
    <w:rsid w:val="007F6E13"/>
    <w:rsid w:val="007F6F2D"/>
    <w:rsid w:val="007F6F80"/>
    <w:rsid w:val="007F6F86"/>
    <w:rsid w:val="007F725C"/>
    <w:rsid w:val="007F7286"/>
    <w:rsid w:val="007F72D4"/>
    <w:rsid w:val="007F7305"/>
    <w:rsid w:val="007F73DD"/>
    <w:rsid w:val="007F7401"/>
    <w:rsid w:val="007F7592"/>
    <w:rsid w:val="007F759B"/>
    <w:rsid w:val="007F77CF"/>
    <w:rsid w:val="007F787B"/>
    <w:rsid w:val="007F7A3F"/>
    <w:rsid w:val="007F7BED"/>
    <w:rsid w:val="007F7C8C"/>
    <w:rsid w:val="007F7CBE"/>
    <w:rsid w:val="007F7D1F"/>
    <w:rsid w:val="007F7D81"/>
    <w:rsid w:val="007F7E96"/>
    <w:rsid w:val="00800101"/>
    <w:rsid w:val="008002A3"/>
    <w:rsid w:val="0080034B"/>
    <w:rsid w:val="0080035A"/>
    <w:rsid w:val="008008BF"/>
    <w:rsid w:val="00800955"/>
    <w:rsid w:val="00800A2C"/>
    <w:rsid w:val="00800B09"/>
    <w:rsid w:val="00800CDD"/>
    <w:rsid w:val="00800CF3"/>
    <w:rsid w:val="00800E10"/>
    <w:rsid w:val="00800E77"/>
    <w:rsid w:val="008010B3"/>
    <w:rsid w:val="0080120E"/>
    <w:rsid w:val="0080141C"/>
    <w:rsid w:val="0080166B"/>
    <w:rsid w:val="008016DE"/>
    <w:rsid w:val="0080187C"/>
    <w:rsid w:val="00801A33"/>
    <w:rsid w:val="00801B55"/>
    <w:rsid w:val="00801BBA"/>
    <w:rsid w:val="00801BE7"/>
    <w:rsid w:val="00801C4C"/>
    <w:rsid w:val="00801C50"/>
    <w:rsid w:val="00801CF1"/>
    <w:rsid w:val="00801D94"/>
    <w:rsid w:val="00801DE6"/>
    <w:rsid w:val="00801EC2"/>
    <w:rsid w:val="00802071"/>
    <w:rsid w:val="00802096"/>
    <w:rsid w:val="008020B0"/>
    <w:rsid w:val="00802199"/>
    <w:rsid w:val="008021A7"/>
    <w:rsid w:val="0080225C"/>
    <w:rsid w:val="00802422"/>
    <w:rsid w:val="0080242B"/>
    <w:rsid w:val="008024C1"/>
    <w:rsid w:val="008024E3"/>
    <w:rsid w:val="00802677"/>
    <w:rsid w:val="008026F6"/>
    <w:rsid w:val="00802762"/>
    <w:rsid w:val="00802A59"/>
    <w:rsid w:val="00802A7C"/>
    <w:rsid w:val="00802B8A"/>
    <w:rsid w:val="00802CAB"/>
    <w:rsid w:val="00802CBB"/>
    <w:rsid w:val="00802DF0"/>
    <w:rsid w:val="00802DF1"/>
    <w:rsid w:val="00802ECE"/>
    <w:rsid w:val="00802EE3"/>
    <w:rsid w:val="0080304F"/>
    <w:rsid w:val="00803082"/>
    <w:rsid w:val="008030F5"/>
    <w:rsid w:val="0080329F"/>
    <w:rsid w:val="00803344"/>
    <w:rsid w:val="0080358A"/>
    <w:rsid w:val="008035B7"/>
    <w:rsid w:val="008035D6"/>
    <w:rsid w:val="008036A0"/>
    <w:rsid w:val="008037E1"/>
    <w:rsid w:val="0080392F"/>
    <w:rsid w:val="00803A3E"/>
    <w:rsid w:val="00803AEB"/>
    <w:rsid w:val="00803BA9"/>
    <w:rsid w:val="00803BDC"/>
    <w:rsid w:val="00803C24"/>
    <w:rsid w:val="00803C66"/>
    <w:rsid w:val="00803E82"/>
    <w:rsid w:val="00803EB8"/>
    <w:rsid w:val="00803FD8"/>
    <w:rsid w:val="00804095"/>
    <w:rsid w:val="00804165"/>
    <w:rsid w:val="00804173"/>
    <w:rsid w:val="008041C9"/>
    <w:rsid w:val="0080421A"/>
    <w:rsid w:val="008042A5"/>
    <w:rsid w:val="00804314"/>
    <w:rsid w:val="008045BC"/>
    <w:rsid w:val="0080462F"/>
    <w:rsid w:val="00804950"/>
    <w:rsid w:val="0080496A"/>
    <w:rsid w:val="00804BED"/>
    <w:rsid w:val="00804BFE"/>
    <w:rsid w:val="00804CCC"/>
    <w:rsid w:val="00804DF2"/>
    <w:rsid w:val="00804F70"/>
    <w:rsid w:val="00804FF0"/>
    <w:rsid w:val="00805023"/>
    <w:rsid w:val="00805051"/>
    <w:rsid w:val="00805057"/>
    <w:rsid w:val="008050C5"/>
    <w:rsid w:val="00805221"/>
    <w:rsid w:val="008052CB"/>
    <w:rsid w:val="00805459"/>
    <w:rsid w:val="00805521"/>
    <w:rsid w:val="00805643"/>
    <w:rsid w:val="008056D5"/>
    <w:rsid w:val="00805768"/>
    <w:rsid w:val="00805838"/>
    <w:rsid w:val="00805A28"/>
    <w:rsid w:val="00805A8B"/>
    <w:rsid w:val="00805A97"/>
    <w:rsid w:val="00805C51"/>
    <w:rsid w:val="00805CFC"/>
    <w:rsid w:val="00805DCD"/>
    <w:rsid w:val="00805FC2"/>
    <w:rsid w:val="008060AA"/>
    <w:rsid w:val="008060C2"/>
    <w:rsid w:val="008060F4"/>
    <w:rsid w:val="008061CE"/>
    <w:rsid w:val="008063CA"/>
    <w:rsid w:val="008063E8"/>
    <w:rsid w:val="0080651E"/>
    <w:rsid w:val="008067FC"/>
    <w:rsid w:val="00806A44"/>
    <w:rsid w:val="00806B9C"/>
    <w:rsid w:val="00806BC1"/>
    <w:rsid w:val="00806C2E"/>
    <w:rsid w:val="00806C34"/>
    <w:rsid w:val="00806D15"/>
    <w:rsid w:val="0080705C"/>
    <w:rsid w:val="0080715C"/>
    <w:rsid w:val="008074A8"/>
    <w:rsid w:val="00807571"/>
    <w:rsid w:val="00807946"/>
    <w:rsid w:val="0080794C"/>
    <w:rsid w:val="00807A55"/>
    <w:rsid w:val="00807B7A"/>
    <w:rsid w:val="00807C73"/>
    <w:rsid w:val="00807CFD"/>
    <w:rsid w:val="00807E2A"/>
    <w:rsid w:val="00807FAF"/>
    <w:rsid w:val="00807FB7"/>
    <w:rsid w:val="00807FD4"/>
    <w:rsid w:val="00810085"/>
    <w:rsid w:val="00810214"/>
    <w:rsid w:val="00810288"/>
    <w:rsid w:val="0081036C"/>
    <w:rsid w:val="00810489"/>
    <w:rsid w:val="00810505"/>
    <w:rsid w:val="00810567"/>
    <w:rsid w:val="00810649"/>
    <w:rsid w:val="008106FC"/>
    <w:rsid w:val="00810849"/>
    <w:rsid w:val="00810866"/>
    <w:rsid w:val="00810976"/>
    <w:rsid w:val="00810986"/>
    <w:rsid w:val="008109B2"/>
    <w:rsid w:val="008109BA"/>
    <w:rsid w:val="00810AC9"/>
    <w:rsid w:val="00810C60"/>
    <w:rsid w:val="00810D4F"/>
    <w:rsid w:val="00810D68"/>
    <w:rsid w:val="00810E1B"/>
    <w:rsid w:val="00810E43"/>
    <w:rsid w:val="00810EB2"/>
    <w:rsid w:val="00810FCE"/>
    <w:rsid w:val="00811097"/>
    <w:rsid w:val="008111EE"/>
    <w:rsid w:val="00811206"/>
    <w:rsid w:val="00811463"/>
    <w:rsid w:val="00811497"/>
    <w:rsid w:val="008115E8"/>
    <w:rsid w:val="00811613"/>
    <w:rsid w:val="00811A0B"/>
    <w:rsid w:val="00811B99"/>
    <w:rsid w:val="00811D50"/>
    <w:rsid w:val="00811D62"/>
    <w:rsid w:val="00811D69"/>
    <w:rsid w:val="00811D9D"/>
    <w:rsid w:val="00811DCD"/>
    <w:rsid w:val="00811DE9"/>
    <w:rsid w:val="00811E47"/>
    <w:rsid w:val="00811F10"/>
    <w:rsid w:val="008122C0"/>
    <w:rsid w:val="0081230E"/>
    <w:rsid w:val="00812349"/>
    <w:rsid w:val="00812381"/>
    <w:rsid w:val="00812422"/>
    <w:rsid w:val="00812450"/>
    <w:rsid w:val="00812463"/>
    <w:rsid w:val="00812491"/>
    <w:rsid w:val="00812613"/>
    <w:rsid w:val="00812686"/>
    <w:rsid w:val="008129A0"/>
    <w:rsid w:val="00812A3C"/>
    <w:rsid w:val="00812D57"/>
    <w:rsid w:val="00812D97"/>
    <w:rsid w:val="00812D9A"/>
    <w:rsid w:val="00812DC5"/>
    <w:rsid w:val="00812E7A"/>
    <w:rsid w:val="00813143"/>
    <w:rsid w:val="00813537"/>
    <w:rsid w:val="00813584"/>
    <w:rsid w:val="008135B0"/>
    <w:rsid w:val="008136C3"/>
    <w:rsid w:val="0081375A"/>
    <w:rsid w:val="008139D2"/>
    <w:rsid w:val="00813C0A"/>
    <w:rsid w:val="00813D6E"/>
    <w:rsid w:val="00813DAF"/>
    <w:rsid w:val="00813DDE"/>
    <w:rsid w:val="00813EB6"/>
    <w:rsid w:val="00813F28"/>
    <w:rsid w:val="008140D1"/>
    <w:rsid w:val="00814186"/>
    <w:rsid w:val="008141CF"/>
    <w:rsid w:val="008141E7"/>
    <w:rsid w:val="008141F3"/>
    <w:rsid w:val="0081421A"/>
    <w:rsid w:val="00814295"/>
    <w:rsid w:val="00814344"/>
    <w:rsid w:val="00814352"/>
    <w:rsid w:val="008143F8"/>
    <w:rsid w:val="0081447B"/>
    <w:rsid w:val="00814578"/>
    <w:rsid w:val="008147EA"/>
    <w:rsid w:val="00814839"/>
    <w:rsid w:val="008149E9"/>
    <w:rsid w:val="00814A53"/>
    <w:rsid w:val="00814B09"/>
    <w:rsid w:val="00814B15"/>
    <w:rsid w:val="00814BBC"/>
    <w:rsid w:val="00814C22"/>
    <w:rsid w:val="00814CAB"/>
    <w:rsid w:val="00814FBF"/>
    <w:rsid w:val="00815117"/>
    <w:rsid w:val="0081520F"/>
    <w:rsid w:val="00815268"/>
    <w:rsid w:val="0081532C"/>
    <w:rsid w:val="00815357"/>
    <w:rsid w:val="008157E2"/>
    <w:rsid w:val="0081582E"/>
    <w:rsid w:val="0081593D"/>
    <w:rsid w:val="00815970"/>
    <w:rsid w:val="008159F3"/>
    <w:rsid w:val="00815B83"/>
    <w:rsid w:val="00815D9A"/>
    <w:rsid w:val="00815F1E"/>
    <w:rsid w:val="00815F8B"/>
    <w:rsid w:val="00816117"/>
    <w:rsid w:val="00816136"/>
    <w:rsid w:val="008161E3"/>
    <w:rsid w:val="0081634F"/>
    <w:rsid w:val="00816511"/>
    <w:rsid w:val="0081656E"/>
    <w:rsid w:val="0081683B"/>
    <w:rsid w:val="008168D5"/>
    <w:rsid w:val="0081692E"/>
    <w:rsid w:val="00816AC3"/>
    <w:rsid w:val="00816C29"/>
    <w:rsid w:val="00816C54"/>
    <w:rsid w:val="00816D33"/>
    <w:rsid w:val="00816E15"/>
    <w:rsid w:val="00816F1E"/>
    <w:rsid w:val="00816F94"/>
    <w:rsid w:val="0081706A"/>
    <w:rsid w:val="008170DC"/>
    <w:rsid w:val="008170E4"/>
    <w:rsid w:val="008170F9"/>
    <w:rsid w:val="008172B4"/>
    <w:rsid w:val="0081730D"/>
    <w:rsid w:val="00817335"/>
    <w:rsid w:val="008173B3"/>
    <w:rsid w:val="008173E2"/>
    <w:rsid w:val="00817498"/>
    <w:rsid w:val="008174A2"/>
    <w:rsid w:val="0081766B"/>
    <w:rsid w:val="0081770E"/>
    <w:rsid w:val="0081776B"/>
    <w:rsid w:val="00817770"/>
    <w:rsid w:val="0081789A"/>
    <w:rsid w:val="00817949"/>
    <w:rsid w:val="00817973"/>
    <w:rsid w:val="00817B11"/>
    <w:rsid w:val="00817B6B"/>
    <w:rsid w:val="00817C65"/>
    <w:rsid w:val="00817D0B"/>
    <w:rsid w:val="00817D71"/>
    <w:rsid w:val="00817E1D"/>
    <w:rsid w:val="00817E56"/>
    <w:rsid w:val="008200FF"/>
    <w:rsid w:val="0082014E"/>
    <w:rsid w:val="00820289"/>
    <w:rsid w:val="008202D5"/>
    <w:rsid w:val="0082037B"/>
    <w:rsid w:val="0082060F"/>
    <w:rsid w:val="008207EC"/>
    <w:rsid w:val="00820846"/>
    <w:rsid w:val="008208B5"/>
    <w:rsid w:val="008208D1"/>
    <w:rsid w:val="008209F1"/>
    <w:rsid w:val="00820A5F"/>
    <w:rsid w:val="00820A8A"/>
    <w:rsid w:val="00820BF9"/>
    <w:rsid w:val="00820D8A"/>
    <w:rsid w:val="00820E00"/>
    <w:rsid w:val="00821058"/>
    <w:rsid w:val="008212E2"/>
    <w:rsid w:val="00821414"/>
    <w:rsid w:val="008217BD"/>
    <w:rsid w:val="008218E8"/>
    <w:rsid w:val="00821959"/>
    <w:rsid w:val="008219EF"/>
    <w:rsid w:val="00821A2C"/>
    <w:rsid w:val="00821A74"/>
    <w:rsid w:val="00821B73"/>
    <w:rsid w:val="00821C05"/>
    <w:rsid w:val="00821D69"/>
    <w:rsid w:val="00821F00"/>
    <w:rsid w:val="00821F94"/>
    <w:rsid w:val="00821FB8"/>
    <w:rsid w:val="008220A9"/>
    <w:rsid w:val="008221AC"/>
    <w:rsid w:val="00822258"/>
    <w:rsid w:val="00822293"/>
    <w:rsid w:val="00822316"/>
    <w:rsid w:val="00822347"/>
    <w:rsid w:val="008225FC"/>
    <w:rsid w:val="00822621"/>
    <w:rsid w:val="0082270F"/>
    <w:rsid w:val="008227DD"/>
    <w:rsid w:val="00822807"/>
    <w:rsid w:val="008228C0"/>
    <w:rsid w:val="008228D2"/>
    <w:rsid w:val="00822921"/>
    <w:rsid w:val="00822964"/>
    <w:rsid w:val="008229B9"/>
    <w:rsid w:val="00822AE1"/>
    <w:rsid w:val="00822BCC"/>
    <w:rsid w:val="00822FE7"/>
    <w:rsid w:val="00822FFF"/>
    <w:rsid w:val="008230CB"/>
    <w:rsid w:val="008230CC"/>
    <w:rsid w:val="008231D7"/>
    <w:rsid w:val="008231E4"/>
    <w:rsid w:val="0082328E"/>
    <w:rsid w:val="008233B7"/>
    <w:rsid w:val="008235AB"/>
    <w:rsid w:val="0082363F"/>
    <w:rsid w:val="008236B3"/>
    <w:rsid w:val="008236CD"/>
    <w:rsid w:val="008238B9"/>
    <w:rsid w:val="008238FC"/>
    <w:rsid w:val="0082396B"/>
    <w:rsid w:val="00823A2B"/>
    <w:rsid w:val="00823D17"/>
    <w:rsid w:val="00823DF0"/>
    <w:rsid w:val="00823E82"/>
    <w:rsid w:val="00823F12"/>
    <w:rsid w:val="00823F79"/>
    <w:rsid w:val="008241AC"/>
    <w:rsid w:val="008241E3"/>
    <w:rsid w:val="008242C4"/>
    <w:rsid w:val="00824346"/>
    <w:rsid w:val="008243C4"/>
    <w:rsid w:val="008244CB"/>
    <w:rsid w:val="00824556"/>
    <w:rsid w:val="008245D0"/>
    <w:rsid w:val="008247A8"/>
    <w:rsid w:val="008247D4"/>
    <w:rsid w:val="00824840"/>
    <w:rsid w:val="00824911"/>
    <w:rsid w:val="00824942"/>
    <w:rsid w:val="00824B33"/>
    <w:rsid w:val="00824C06"/>
    <w:rsid w:val="00824D2A"/>
    <w:rsid w:val="00824FBA"/>
    <w:rsid w:val="0082507A"/>
    <w:rsid w:val="00825100"/>
    <w:rsid w:val="008251AF"/>
    <w:rsid w:val="008251D3"/>
    <w:rsid w:val="008251EB"/>
    <w:rsid w:val="0082538A"/>
    <w:rsid w:val="00825433"/>
    <w:rsid w:val="0082559B"/>
    <w:rsid w:val="0082573A"/>
    <w:rsid w:val="0082582D"/>
    <w:rsid w:val="00825833"/>
    <w:rsid w:val="00825907"/>
    <w:rsid w:val="008259C3"/>
    <w:rsid w:val="008259E3"/>
    <w:rsid w:val="00825C5B"/>
    <w:rsid w:val="00825C83"/>
    <w:rsid w:val="00825D92"/>
    <w:rsid w:val="00825ED3"/>
    <w:rsid w:val="00825F21"/>
    <w:rsid w:val="00825FBB"/>
    <w:rsid w:val="00826000"/>
    <w:rsid w:val="00826080"/>
    <w:rsid w:val="008260AA"/>
    <w:rsid w:val="00826144"/>
    <w:rsid w:val="008261CF"/>
    <w:rsid w:val="00826636"/>
    <w:rsid w:val="008266A9"/>
    <w:rsid w:val="0082675D"/>
    <w:rsid w:val="00826AF8"/>
    <w:rsid w:val="00826C0C"/>
    <w:rsid w:val="00826E3B"/>
    <w:rsid w:val="00826E98"/>
    <w:rsid w:val="00826EB4"/>
    <w:rsid w:val="00826ED8"/>
    <w:rsid w:val="00826F71"/>
    <w:rsid w:val="00826F86"/>
    <w:rsid w:val="008271BC"/>
    <w:rsid w:val="0082734C"/>
    <w:rsid w:val="00827352"/>
    <w:rsid w:val="00827413"/>
    <w:rsid w:val="0082758B"/>
    <w:rsid w:val="008276B4"/>
    <w:rsid w:val="0082771C"/>
    <w:rsid w:val="00827931"/>
    <w:rsid w:val="008279A7"/>
    <w:rsid w:val="00827A33"/>
    <w:rsid w:val="00827A7E"/>
    <w:rsid w:val="00827B3C"/>
    <w:rsid w:val="00827C42"/>
    <w:rsid w:val="00827C59"/>
    <w:rsid w:val="00827DFF"/>
    <w:rsid w:val="00830097"/>
    <w:rsid w:val="00830141"/>
    <w:rsid w:val="008301DA"/>
    <w:rsid w:val="008302EA"/>
    <w:rsid w:val="0083033C"/>
    <w:rsid w:val="008305C1"/>
    <w:rsid w:val="00830636"/>
    <w:rsid w:val="008306B0"/>
    <w:rsid w:val="008307F5"/>
    <w:rsid w:val="00830842"/>
    <w:rsid w:val="008308DD"/>
    <w:rsid w:val="00830A3F"/>
    <w:rsid w:val="00830C94"/>
    <w:rsid w:val="00830CF3"/>
    <w:rsid w:val="00830D65"/>
    <w:rsid w:val="00830DF5"/>
    <w:rsid w:val="00830E1D"/>
    <w:rsid w:val="00830EF6"/>
    <w:rsid w:val="0083108D"/>
    <w:rsid w:val="00831128"/>
    <w:rsid w:val="008311FD"/>
    <w:rsid w:val="008312BF"/>
    <w:rsid w:val="00831460"/>
    <w:rsid w:val="00831491"/>
    <w:rsid w:val="008314AD"/>
    <w:rsid w:val="008314BC"/>
    <w:rsid w:val="0083159E"/>
    <w:rsid w:val="00831625"/>
    <w:rsid w:val="0083184A"/>
    <w:rsid w:val="008319DB"/>
    <w:rsid w:val="00831A75"/>
    <w:rsid w:val="00831AD1"/>
    <w:rsid w:val="00831B4E"/>
    <w:rsid w:val="00831BCD"/>
    <w:rsid w:val="00831DBB"/>
    <w:rsid w:val="00831FA5"/>
    <w:rsid w:val="00831FE1"/>
    <w:rsid w:val="008320BC"/>
    <w:rsid w:val="00832281"/>
    <w:rsid w:val="008322D7"/>
    <w:rsid w:val="008323B3"/>
    <w:rsid w:val="00832451"/>
    <w:rsid w:val="00832457"/>
    <w:rsid w:val="008324D1"/>
    <w:rsid w:val="008325B0"/>
    <w:rsid w:val="0083278C"/>
    <w:rsid w:val="00832841"/>
    <w:rsid w:val="00832847"/>
    <w:rsid w:val="00832874"/>
    <w:rsid w:val="0083292D"/>
    <w:rsid w:val="00832938"/>
    <w:rsid w:val="008329B9"/>
    <w:rsid w:val="008329D9"/>
    <w:rsid w:val="00832B06"/>
    <w:rsid w:val="00832C14"/>
    <w:rsid w:val="00832C69"/>
    <w:rsid w:val="00832C8F"/>
    <w:rsid w:val="00832DAF"/>
    <w:rsid w:val="00832FAC"/>
    <w:rsid w:val="00832FC7"/>
    <w:rsid w:val="008331A2"/>
    <w:rsid w:val="00833346"/>
    <w:rsid w:val="00833354"/>
    <w:rsid w:val="008333F2"/>
    <w:rsid w:val="008333F3"/>
    <w:rsid w:val="00833679"/>
    <w:rsid w:val="0083367F"/>
    <w:rsid w:val="008336B5"/>
    <w:rsid w:val="008337A1"/>
    <w:rsid w:val="008337F2"/>
    <w:rsid w:val="008338CA"/>
    <w:rsid w:val="008338ED"/>
    <w:rsid w:val="00833B73"/>
    <w:rsid w:val="00833C2E"/>
    <w:rsid w:val="00833CAB"/>
    <w:rsid w:val="00833CDB"/>
    <w:rsid w:val="00833D02"/>
    <w:rsid w:val="00833D05"/>
    <w:rsid w:val="00833FE8"/>
    <w:rsid w:val="00834056"/>
    <w:rsid w:val="008341A7"/>
    <w:rsid w:val="008341CF"/>
    <w:rsid w:val="0083425D"/>
    <w:rsid w:val="0083436C"/>
    <w:rsid w:val="008343BF"/>
    <w:rsid w:val="008343DB"/>
    <w:rsid w:val="00834478"/>
    <w:rsid w:val="00834841"/>
    <w:rsid w:val="00834915"/>
    <w:rsid w:val="008349D3"/>
    <w:rsid w:val="00834A2E"/>
    <w:rsid w:val="00834ABD"/>
    <w:rsid w:val="00834ACB"/>
    <w:rsid w:val="00834BA4"/>
    <w:rsid w:val="00834C9F"/>
    <w:rsid w:val="00834D51"/>
    <w:rsid w:val="00835040"/>
    <w:rsid w:val="0083505B"/>
    <w:rsid w:val="008351EE"/>
    <w:rsid w:val="008351F7"/>
    <w:rsid w:val="008352B8"/>
    <w:rsid w:val="0083533B"/>
    <w:rsid w:val="00835390"/>
    <w:rsid w:val="00835421"/>
    <w:rsid w:val="0083564A"/>
    <w:rsid w:val="008356CD"/>
    <w:rsid w:val="0083576B"/>
    <w:rsid w:val="00835856"/>
    <w:rsid w:val="00835928"/>
    <w:rsid w:val="0083599F"/>
    <w:rsid w:val="00835B7A"/>
    <w:rsid w:val="00835B92"/>
    <w:rsid w:val="00835FC3"/>
    <w:rsid w:val="00835FFE"/>
    <w:rsid w:val="0083611B"/>
    <w:rsid w:val="008361DC"/>
    <w:rsid w:val="00836292"/>
    <w:rsid w:val="008362FA"/>
    <w:rsid w:val="008364EB"/>
    <w:rsid w:val="00836539"/>
    <w:rsid w:val="00836659"/>
    <w:rsid w:val="00836738"/>
    <w:rsid w:val="0083683A"/>
    <w:rsid w:val="00836CC8"/>
    <w:rsid w:val="00836CEB"/>
    <w:rsid w:val="00836EBB"/>
    <w:rsid w:val="00836F16"/>
    <w:rsid w:val="00836FC6"/>
    <w:rsid w:val="008370A6"/>
    <w:rsid w:val="008372A8"/>
    <w:rsid w:val="008372BE"/>
    <w:rsid w:val="00837320"/>
    <w:rsid w:val="008373D1"/>
    <w:rsid w:val="008373E9"/>
    <w:rsid w:val="008374C2"/>
    <w:rsid w:val="00837A0F"/>
    <w:rsid w:val="00837A30"/>
    <w:rsid w:val="00837AF9"/>
    <w:rsid w:val="00837B6C"/>
    <w:rsid w:val="00837BA9"/>
    <w:rsid w:val="00837BEF"/>
    <w:rsid w:val="00837DB8"/>
    <w:rsid w:val="0084003E"/>
    <w:rsid w:val="008400AC"/>
    <w:rsid w:val="0084019F"/>
    <w:rsid w:val="0084022C"/>
    <w:rsid w:val="008402F2"/>
    <w:rsid w:val="00840310"/>
    <w:rsid w:val="008404C1"/>
    <w:rsid w:val="00840547"/>
    <w:rsid w:val="008406BB"/>
    <w:rsid w:val="00840858"/>
    <w:rsid w:val="0084088B"/>
    <w:rsid w:val="008408D4"/>
    <w:rsid w:val="00840A44"/>
    <w:rsid w:val="00840B03"/>
    <w:rsid w:val="00840B42"/>
    <w:rsid w:val="00840C4F"/>
    <w:rsid w:val="00840E2C"/>
    <w:rsid w:val="00840E61"/>
    <w:rsid w:val="00840EA6"/>
    <w:rsid w:val="00840EEB"/>
    <w:rsid w:val="00840F18"/>
    <w:rsid w:val="0084102C"/>
    <w:rsid w:val="008411A2"/>
    <w:rsid w:val="008412E4"/>
    <w:rsid w:val="008413B2"/>
    <w:rsid w:val="008413FB"/>
    <w:rsid w:val="0084146C"/>
    <w:rsid w:val="008414F3"/>
    <w:rsid w:val="00841517"/>
    <w:rsid w:val="00841616"/>
    <w:rsid w:val="00841727"/>
    <w:rsid w:val="008417EF"/>
    <w:rsid w:val="0084185A"/>
    <w:rsid w:val="00841896"/>
    <w:rsid w:val="008418A6"/>
    <w:rsid w:val="00841A63"/>
    <w:rsid w:val="00841C83"/>
    <w:rsid w:val="00841C97"/>
    <w:rsid w:val="00841CAC"/>
    <w:rsid w:val="00841CC4"/>
    <w:rsid w:val="00841D38"/>
    <w:rsid w:val="00841F24"/>
    <w:rsid w:val="00841F4F"/>
    <w:rsid w:val="008420B9"/>
    <w:rsid w:val="008421FC"/>
    <w:rsid w:val="0084236B"/>
    <w:rsid w:val="008423B1"/>
    <w:rsid w:val="0084241E"/>
    <w:rsid w:val="00842489"/>
    <w:rsid w:val="008424A8"/>
    <w:rsid w:val="00842659"/>
    <w:rsid w:val="00842722"/>
    <w:rsid w:val="00842780"/>
    <w:rsid w:val="0084285C"/>
    <w:rsid w:val="0084286C"/>
    <w:rsid w:val="008428BC"/>
    <w:rsid w:val="00842921"/>
    <w:rsid w:val="00842A60"/>
    <w:rsid w:val="00842A79"/>
    <w:rsid w:val="00842D0E"/>
    <w:rsid w:val="00842DDE"/>
    <w:rsid w:val="00842DEA"/>
    <w:rsid w:val="00842E57"/>
    <w:rsid w:val="00842EBE"/>
    <w:rsid w:val="00842F7E"/>
    <w:rsid w:val="00842FBA"/>
    <w:rsid w:val="008430B3"/>
    <w:rsid w:val="00843222"/>
    <w:rsid w:val="0084344F"/>
    <w:rsid w:val="008434FC"/>
    <w:rsid w:val="00843629"/>
    <w:rsid w:val="00843640"/>
    <w:rsid w:val="008436CD"/>
    <w:rsid w:val="0084381A"/>
    <w:rsid w:val="00843848"/>
    <w:rsid w:val="008438AB"/>
    <w:rsid w:val="008438BB"/>
    <w:rsid w:val="00843920"/>
    <w:rsid w:val="00843C40"/>
    <w:rsid w:val="00843CB8"/>
    <w:rsid w:val="00843CD7"/>
    <w:rsid w:val="00843D79"/>
    <w:rsid w:val="00843D90"/>
    <w:rsid w:val="00843EEA"/>
    <w:rsid w:val="00843F47"/>
    <w:rsid w:val="00843FEC"/>
    <w:rsid w:val="008441FB"/>
    <w:rsid w:val="008442CA"/>
    <w:rsid w:val="008444BE"/>
    <w:rsid w:val="008445B8"/>
    <w:rsid w:val="00844684"/>
    <w:rsid w:val="00844796"/>
    <w:rsid w:val="008447BE"/>
    <w:rsid w:val="00844959"/>
    <w:rsid w:val="008449FE"/>
    <w:rsid w:val="00844A67"/>
    <w:rsid w:val="00844B84"/>
    <w:rsid w:val="00844BEA"/>
    <w:rsid w:val="00844CC1"/>
    <w:rsid w:val="00844E26"/>
    <w:rsid w:val="00844F96"/>
    <w:rsid w:val="00844FE3"/>
    <w:rsid w:val="00844FF3"/>
    <w:rsid w:val="0084508E"/>
    <w:rsid w:val="008450D1"/>
    <w:rsid w:val="008450FA"/>
    <w:rsid w:val="00845228"/>
    <w:rsid w:val="00845248"/>
    <w:rsid w:val="00845261"/>
    <w:rsid w:val="008455BC"/>
    <w:rsid w:val="00845675"/>
    <w:rsid w:val="00845697"/>
    <w:rsid w:val="00845715"/>
    <w:rsid w:val="0084576F"/>
    <w:rsid w:val="00845889"/>
    <w:rsid w:val="008458A4"/>
    <w:rsid w:val="008458D0"/>
    <w:rsid w:val="00845918"/>
    <w:rsid w:val="00845C74"/>
    <w:rsid w:val="00845CBC"/>
    <w:rsid w:val="00845CFD"/>
    <w:rsid w:val="00845D1D"/>
    <w:rsid w:val="00845E2A"/>
    <w:rsid w:val="00845F71"/>
    <w:rsid w:val="00845F7A"/>
    <w:rsid w:val="0084600F"/>
    <w:rsid w:val="00846102"/>
    <w:rsid w:val="00846353"/>
    <w:rsid w:val="0084647C"/>
    <w:rsid w:val="008464EA"/>
    <w:rsid w:val="00846598"/>
    <w:rsid w:val="00846609"/>
    <w:rsid w:val="0084667A"/>
    <w:rsid w:val="00846971"/>
    <w:rsid w:val="008469B4"/>
    <w:rsid w:val="008469EB"/>
    <w:rsid w:val="00846A3D"/>
    <w:rsid w:val="00846C3E"/>
    <w:rsid w:val="00846EB7"/>
    <w:rsid w:val="008470E9"/>
    <w:rsid w:val="00847271"/>
    <w:rsid w:val="008474F3"/>
    <w:rsid w:val="00847542"/>
    <w:rsid w:val="008476FE"/>
    <w:rsid w:val="0084770C"/>
    <w:rsid w:val="00847727"/>
    <w:rsid w:val="008477D6"/>
    <w:rsid w:val="0084789A"/>
    <w:rsid w:val="0084798B"/>
    <w:rsid w:val="00847B0A"/>
    <w:rsid w:val="00847B24"/>
    <w:rsid w:val="00847C02"/>
    <w:rsid w:val="00847C8F"/>
    <w:rsid w:val="00847CA9"/>
    <w:rsid w:val="00847CAE"/>
    <w:rsid w:val="00847DAF"/>
    <w:rsid w:val="00847F35"/>
    <w:rsid w:val="00847F4B"/>
    <w:rsid w:val="00847F83"/>
    <w:rsid w:val="008500A2"/>
    <w:rsid w:val="0085013D"/>
    <w:rsid w:val="00850401"/>
    <w:rsid w:val="008505B2"/>
    <w:rsid w:val="00850613"/>
    <w:rsid w:val="0085061D"/>
    <w:rsid w:val="00850664"/>
    <w:rsid w:val="0085086C"/>
    <w:rsid w:val="008508D2"/>
    <w:rsid w:val="0085090B"/>
    <w:rsid w:val="00850914"/>
    <w:rsid w:val="00850957"/>
    <w:rsid w:val="008509E2"/>
    <w:rsid w:val="00850A3D"/>
    <w:rsid w:val="00850AD7"/>
    <w:rsid w:val="00850AE1"/>
    <w:rsid w:val="00850C1D"/>
    <w:rsid w:val="00850DAB"/>
    <w:rsid w:val="00850E98"/>
    <w:rsid w:val="008510EF"/>
    <w:rsid w:val="0085117B"/>
    <w:rsid w:val="008511AA"/>
    <w:rsid w:val="008511AE"/>
    <w:rsid w:val="008511FE"/>
    <w:rsid w:val="00851339"/>
    <w:rsid w:val="00851450"/>
    <w:rsid w:val="008514C0"/>
    <w:rsid w:val="00851625"/>
    <w:rsid w:val="0085166D"/>
    <w:rsid w:val="00851744"/>
    <w:rsid w:val="0085185D"/>
    <w:rsid w:val="00851927"/>
    <w:rsid w:val="0085195C"/>
    <w:rsid w:val="00851962"/>
    <w:rsid w:val="00851982"/>
    <w:rsid w:val="00851A85"/>
    <w:rsid w:val="00851B69"/>
    <w:rsid w:val="00851BED"/>
    <w:rsid w:val="00851C35"/>
    <w:rsid w:val="00851DE9"/>
    <w:rsid w:val="00851EAA"/>
    <w:rsid w:val="0085213F"/>
    <w:rsid w:val="0085232E"/>
    <w:rsid w:val="00852355"/>
    <w:rsid w:val="008523ED"/>
    <w:rsid w:val="00852446"/>
    <w:rsid w:val="008524CA"/>
    <w:rsid w:val="00852662"/>
    <w:rsid w:val="00852748"/>
    <w:rsid w:val="008527F4"/>
    <w:rsid w:val="0085281F"/>
    <w:rsid w:val="00852886"/>
    <w:rsid w:val="0085290D"/>
    <w:rsid w:val="00852940"/>
    <w:rsid w:val="00852B04"/>
    <w:rsid w:val="00852B76"/>
    <w:rsid w:val="00852BD1"/>
    <w:rsid w:val="00852C8A"/>
    <w:rsid w:val="00852CA5"/>
    <w:rsid w:val="00852CC7"/>
    <w:rsid w:val="00852E1D"/>
    <w:rsid w:val="00852E4F"/>
    <w:rsid w:val="00852EEA"/>
    <w:rsid w:val="008531C6"/>
    <w:rsid w:val="008531E1"/>
    <w:rsid w:val="008531FA"/>
    <w:rsid w:val="008532E8"/>
    <w:rsid w:val="00853588"/>
    <w:rsid w:val="008538DB"/>
    <w:rsid w:val="00853960"/>
    <w:rsid w:val="00853A2C"/>
    <w:rsid w:val="00853C24"/>
    <w:rsid w:val="00853C31"/>
    <w:rsid w:val="00853C9E"/>
    <w:rsid w:val="00853DA1"/>
    <w:rsid w:val="00853F3B"/>
    <w:rsid w:val="00853F51"/>
    <w:rsid w:val="0085401B"/>
    <w:rsid w:val="0085411F"/>
    <w:rsid w:val="00854252"/>
    <w:rsid w:val="0085432D"/>
    <w:rsid w:val="00854352"/>
    <w:rsid w:val="0085448B"/>
    <w:rsid w:val="008544F7"/>
    <w:rsid w:val="0085452B"/>
    <w:rsid w:val="00854566"/>
    <w:rsid w:val="0085465D"/>
    <w:rsid w:val="008547AD"/>
    <w:rsid w:val="0085482C"/>
    <w:rsid w:val="008548C5"/>
    <w:rsid w:val="00854A08"/>
    <w:rsid w:val="00854A90"/>
    <w:rsid w:val="00854B12"/>
    <w:rsid w:val="00854B1B"/>
    <w:rsid w:val="00854C3E"/>
    <w:rsid w:val="00854DC1"/>
    <w:rsid w:val="0085515B"/>
    <w:rsid w:val="00855194"/>
    <w:rsid w:val="00855307"/>
    <w:rsid w:val="008553E1"/>
    <w:rsid w:val="00855424"/>
    <w:rsid w:val="00855487"/>
    <w:rsid w:val="008555C7"/>
    <w:rsid w:val="008555CA"/>
    <w:rsid w:val="00855652"/>
    <w:rsid w:val="008556D0"/>
    <w:rsid w:val="008558F0"/>
    <w:rsid w:val="00855BCC"/>
    <w:rsid w:val="00855C11"/>
    <w:rsid w:val="00855C3C"/>
    <w:rsid w:val="00855C64"/>
    <w:rsid w:val="00855D82"/>
    <w:rsid w:val="00855E1F"/>
    <w:rsid w:val="00855E29"/>
    <w:rsid w:val="008561FD"/>
    <w:rsid w:val="0085626B"/>
    <w:rsid w:val="008562CE"/>
    <w:rsid w:val="0085647D"/>
    <w:rsid w:val="0085659C"/>
    <w:rsid w:val="008566D9"/>
    <w:rsid w:val="008566F5"/>
    <w:rsid w:val="00856743"/>
    <w:rsid w:val="008567E5"/>
    <w:rsid w:val="00856909"/>
    <w:rsid w:val="0085699A"/>
    <w:rsid w:val="00856B80"/>
    <w:rsid w:val="00856B92"/>
    <w:rsid w:val="00856BAF"/>
    <w:rsid w:val="00856CDE"/>
    <w:rsid w:val="00856F6D"/>
    <w:rsid w:val="00857000"/>
    <w:rsid w:val="0085706F"/>
    <w:rsid w:val="008571DC"/>
    <w:rsid w:val="008572CD"/>
    <w:rsid w:val="008573A7"/>
    <w:rsid w:val="008573FA"/>
    <w:rsid w:val="0085758A"/>
    <w:rsid w:val="008575AF"/>
    <w:rsid w:val="008576F8"/>
    <w:rsid w:val="00857773"/>
    <w:rsid w:val="0085777B"/>
    <w:rsid w:val="00857868"/>
    <w:rsid w:val="00857A60"/>
    <w:rsid w:val="00857B2B"/>
    <w:rsid w:val="00857C3D"/>
    <w:rsid w:val="00857D70"/>
    <w:rsid w:val="00857D74"/>
    <w:rsid w:val="00857F3E"/>
    <w:rsid w:val="008601DB"/>
    <w:rsid w:val="008604ED"/>
    <w:rsid w:val="00860545"/>
    <w:rsid w:val="0086054C"/>
    <w:rsid w:val="0086077D"/>
    <w:rsid w:val="008607ED"/>
    <w:rsid w:val="008608FA"/>
    <w:rsid w:val="00860AAC"/>
    <w:rsid w:val="00860B44"/>
    <w:rsid w:val="00860B83"/>
    <w:rsid w:val="00860DFB"/>
    <w:rsid w:val="00860E36"/>
    <w:rsid w:val="00861085"/>
    <w:rsid w:val="00861143"/>
    <w:rsid w:val="00861195"/>
    <w:rsid w:val="008611D6"/>
    <w:rsid w:val="00861268"/>
    <w:rsid w:val="0086139B"/>
    <w:rsid w:val="0086151E"/>
    <w:rsid w:val="00861647"/>
    <w:rsid w:val="00861721"/>
    <w:rsid w:val="008617D5"/>
    <w:rsid w:val="00861867"/>
    <w:rsid w:val="00861B0C"/>
    <w:rsid w:val="00861BD6"/>
    <w:rsid w:val="00861C45"/>
    <w:rsid w:val="00861E4C"/>
    <w:rsid w:val="00861F9E"/>
    <w:rsid w:val="00862015"/>
    <w:rsid w:val="008620A6"/>
    <w:rsid w:val="00862121"/>
    <w:rsid w:val="0086223D"/>
    <w:rsid w:val="008622F9"/>
    <w:rsid w:val="00862484"/>
    <w:rsid w:val="0086249D"/>
    <w:rsid w:val="008624E7"/>
    <w:rsid w:val="00862561"/>
    <w:rsid w:val="00862574"/>
    <w:rsid w:val="00862623"/>
    <w:rsid w:val="008626C1"/>
    <w:rsid w:val="00862704"/>
    <w:rsid w:val="00862788"/>
    <w:rsid w:val="00862990"/>
    <w:rsid w:val="00862A57"/>
    <w:rsid w:val="00862A6D"/>
    <w:rsid w:val="00862AF7"/>
    <w:rsid w:val="00862E01"/>
    <w:rsid w:val="00862E7C"/>
    <w:rsid w:val="00862E96"/>
    <w:rsid w:val="00862F8E"/>
    <w:rsid w:val="0086300D"/>
    <w:rsid w:val="00863300"/>
    <w:rsid w:val="0086332C"/>
    <w:rsid w:val="00863343"/>
    <w:rsid w:val="00863362"/>
    <w:rsid w:val="0086347E"/>
    <w:rsid w:val="008634A6"/>
    <w:rsid w:val="00863708"/>
    <w:rsid w:val="0086372B"/>
    <w:rsid w:val="00863730"/>
    <w:rsid w:val="008637E7"/>
    <w:rsid w:val="008638DD"/>
    <w:rsid w:val="008638EB"/>
    <w:rsid w:val="00863925"/>
    <w:rsid w:val="0086393A"/>
    <w:rsid w:val="0086399B"/>
    <w:rsid w:val="00863A88"/>
    <w:rsid w:val="00863AD6"/>
    <w:rsid w:val="00863B35"/>
    <w:rsid w:val="00863B3A"/>
    <w:rsid w:val="00863B4B"/>
    <w:rsid w:val="00863C86"/>
    <w:rsid w:val="00863C91"/>
    <w:rsid w:val="00863CDC"/>
    <w:rsid w:val="00863D72"/>
    <w:rsid w:val="00863DDD"/>
    <w:rsid w:val="00863EE6"/>
    <w:rsid w:val="00863FE9"/>
    <w:rsid w:val="00864040"/>
    <w:rsid w:val="00864231"/>
    <w:rsid w:val="0086425D"/>
    <w:rsid w:val="00864333"/>
    <w:rsid w:val="00864492"/>
    <w:rsid w:val="008645AE"/>
    <w:rsid w:val="0086460C"/>
    <w:rsid w:val="00864690"/>
    <w:rsid w:val="008647E9"/>
    <w:rsid w:val="00864826"/>
    <w:rsid w:val="00864853"/>
    <w:rsid w:val="008648AD"/>
    <w:rsid w:val="00864A91"/>
    <w:rsid w:val="00864AEB"/>
    <w:rsid w:val="00864EF3"/>
    <w:rsid w:val="00864FB1"/>
    <w:rsid w:val="008651FE"/>
    <w:rsid w:val="008653DB"/>
    <w:rsid w:val="00865492"/>
    <w:rsid w:val="0086555D"/>
    <w:rsid w:val="00865601"/>
    <w:rsid w:val="00865659"/>
    <w:rsid w:val="008659F6"/>
    <w:rsid w:val="00865B1C"/>
    <w:rsid w:val="00865B49"/>
    <w:rsid w:val="00865B84"/>
    <w:rsid w:val="00865D50"/>
    <w:rsid w:val="00865E28"/>
    <w:rsid w:val="00865F6B"/>
    <w:rsid w:val="00865FD2"/>
    <w:rsid w:val="0086604A"/>
    <w:rsid w:val="008660AD"/>
    <w:rsid w:val="00866210"/>
    <w:rsid w:val="00866212"/>
    <w:rsid w:val="0086622B"/>
    <w:rsid w:val="008663B8"/>
    <w:rsid w:val="008663CF"/>
    <w:rsid w:val="008663D5"/>
    <w:rsid w:val="008663DE"/>
    <w:rsid w:val="00866413"/>
    <w:rsid w:val="00866457"/>
    <w:rsid w:val="00866593"/>
    <w:rsid w:val="008666BE"/>
    <w:rsid w:val="008668EE"/>
    <w:rsid w:val="008668FB"/>
    <w:rsid w:val="00866912"/>
    <w:rsid w:val="00866B2F"/>
    <w:rsid w:val="00866B36"/>
    <w:rsid w:val="00866CE9"/>
    <w:rsid w:val="00866E2B"/>
    <w:rsid w:val="00866E5D"/>
    <w:rsid w:val="00866EC2"/>
    <w:rsid w:val="00866EE2"/>
    <w:rsid w:val="00866FEF"/>
    <w:rsid w:val="00867187"/>
    <w:rsid w:val="008672DB"/>
    <w:rsid w:val="0086730C"/>
    <w:rsid w:val="008673E6"/>
    <w:rsid w:val="00867430"/>
    <w:rsid w:val="0086746C"/>
    <w:rsid w:val="0086764C"/>
    <w:rsid w:val="00867850"/>
    <w:rsid w:val="008678C4"/>
    <w:rsid w:val="00867B41"/>
    <w:rsid w:val="00867BEA"/>
    <w:rsid w:val="00867C47"/>
    <w:rsid w:val="00867D3B"/>
    <w:rsid w:val="00867ECB"/>
    <w:rsid w:val="00867F5A"/>
    <w:rsid w:val="00870020"/>
    <w:rsid w:val="0087010D"/>
    <w:rsid w:val="00870142"/>
    <w:rsid w:val="00870252"/>
    <w:rsid w:val="0087027D"/>
    <w:rsid w:val="008702CD"/>
    <w:rsid w:val="008702D9"/>
    <w:rsid w:val="008702DB"/>
    <w:rsid w:val="0087044B"/>
    <w:rsid w:val="00870554"/>
    <w:rsid w:val="008705EC"/>
    <w:rsid w:val="00870671"/>
    <w:rsid w:val="00870684"/>
    <w:rsid w:val="008706BD"/>
    <w:rsid w:val="00870708"/>
    <w:rsid w:val="008707A8"/>
    <w:rsid w:val="008707F7"/>
    <w:rsid w:val="008708D1"/>
    <w:rsid w:val="00870B0A"/>
    <w:rsid w:val="00870F54"/>
    <w:rsid w:val="00870FB3"/>
    <w:rsid w:val="008710AB"/>
    <w:rsid w:val="0087117D"/>
    <w:rsid w:val="00871291"/>
    <w:rsid w:val="008713FA"/>
    <w:rsid w:val="00871414"/>
    <w:rsid w:val="00871484"/>
    <w:rsid w:val="008716F7"/>
    <w:rsid w:val="00871733"/>
    <w:rsid w:val="0087182A"/>
    <w:rsid w:val="00871895"/>
    <w:rsid w:val="008718AB"/>
    <w:rsid w:val="008719C7"/>
    <w:rsid w:val="00871A3A"/>
    <w:rsid w:val="00871AE7"/>
    <w:rsid w:val="00871B36"/>
    <w:rsid w:val="00871BD2"/>
    <w:rsid w:val="00871C82"/>
    <w:rsid w:val="00871D2D"/>
    <w:rsid w:val="00871D76"/>
    <w:rsid w:val="00871DAA"/>
    <w:rsid w:val="00871EB4"/>
    <w:rsid w:val="00871F97"/>
    <w:rsid w:val="00871FBB"/>
    <w:rsid w:val="008720EF"/>
    <w:rsid w:val="008721EE"/>
    <w:rsid w:val="008722A1"/>
    <w:rsid w:val="008722A6"/>
    <w:rsid w:val="0087234B"/>
    <w:rsid w:val="008723E8"/>
    <w:rsid w:val="00872482"/>
    <w:rsid w:val="008724E4"/>
    <w:rsid w:val="008726D6"/>
    <w:rsid w:val="0087271D"/>
    <w:rsid w:val="00872B47"/>
    <w:rsid w:val="00872BF9"/>
    <w:rsid w:val="00872C1F"/>
    <w:rsid w:val="00872C5B"/>
    <w:rsid w:val="00872C8C"/>
    <w:rsid w:val="00872D29"/>
    <w:rsid w:val="00872D65"/>
    <w:rsid w:val="00872E3C"/>
    <w:rsid w:val="0087305B"/>
    <w:rsid w:val="008730FB"/>
    <w:rsid w:val="0087326D"/>
    <w:rsid w:val="00873281"/>
    <w:rsid w:val="0087331F"/>
    <w:rsid w:val="0087332E"/>
    <w:rsid w:val="0087335B"/>
    <w:rsid w:val="0087354D"/>
    <w:rsid w:val="0087355C"/>
    <w:rsid w:val="00873576"/>
    <w:rsid w:val="0087363B"/>
    <w:rsid w:val="0087366D"/>
    <w:rsid w:val="00873675"/>
    <w:rsid w:val="008737D3"/>
    <w:rsid w:val="008737D4"/>
    <w:rsid w:val="008737E1"/>
    <w:rsid w:val="00873897"/>
    <w:rsid w:val="00873946"/>
    <w:rsid w:val="008739E4"/>
    <w:rsid w:val="00873A84"/>
    <w:rsid w:val="00873AFD"/>
    <w:rsid w:val="00873B25"/>
    <w:rsid w:val="00873B6F"/>
    <w:rsid w:val="00873C58"/>
    <w:rsid w:val="00873D07"/>
    <w:rsid w:val="00873DFA"/>
    <w:rsid w:val="00873ECD"/>
    <w:rsid w:val="00873F6F"/>
    <w:rsid w:val="00873F94"/>
    <w:rsid w:val="008741FB"/>
    <w:rsid w:val="00874205"/>
    <w:rsid w:val="00874248"/>
    <w:rsid w:val="008742F0"/>
    <w:rsid w:val="0087434E"/>
    <w:rsid w:val="008744DE"/>
    <w:rsid w:val="00874598"/>
    <w:rsid w:val="008745CD"/>
    <w:rsid w:val="00874704"/>
    <w:rsid w:val="00874850"/>
    <w:rsid w:val="00874925"/>
    <w:rsid w:val="00874A42"/>
    <w:rsid w:val="00874A56"/>
    <w:rsid w:val="00874AD4"/>
    <w:rsid w:val="0087500D"/>
    <w:rsid w:val="00875256"/>
    <w:rsid w:val="00875271"/>
    <w:rsid w:val="00875273"/>
    <w:rsid w:val="008753E1"/>
    <w:rsid w:val="0087544A"/>
    <w:rsid w:val="008754BC"/>
    <w:rsid w:val="00875615"/>
    <w:rsid w:val="008756E6"/>
    <w:rsid w:val="0087594A"/>
    <w:rsid w:val="008759C8"/>
    <w:rsid w:val="008759F8"/>
    <w:rsid w:val="00875A97"/>
    <w:rsid w:val="00875AB6"/>
    <w:rsid w:val="00875B47"/>
    <w:rsid w:val="00875BB9"/>
    <w:rsid w:val="00875C6A"/>
    <w:rsid w:val="00875E95"/>
    <w:rsid w:val="00875F0D"/>
    <w:rsid w:val="0087608D"/>
    <w:rsid w:val="00876209"/>
    <w:rsid w:val="0087627D"/>
    <w:rsid w:val="008762DE"/>
    <w:rsid w:val="0087632D"/>
    <w:rsid w:val="008763A8"/>
    <w:rsid w:val="008763FB"/>
    <w:rsid w:val="00876418"/>
    <w:rsid w:val="00876598"/>
    <w:rsid w:val="00876625"/>
    <w:rsid w:val="008766CF"/>
    <w:rsid w:val="008766FE"/>
    <w:rsid w:val="00876811"/>
    <w:rsid w:val="0087694C"/>
    <w:rsid w:val="00876A81"/>
    <w:rsid w:val="00876BDF"/>
    <w:rsid w:val="00876C40"/>
    <w:rsid w:val="00876C8E"/>
    <w:rsid w:val="00876D36"/>
    <w:rsid w:val="00876E52"/>
    <w:rsid w:val="00876E65"/>
    <w:rsid w:val="00877095"/>
    <w:rsid w:val="00877222"/>
    <w:rsid w:val="008773C1"/>
    <w:rsid w:val="00877508"/>
    <w:rsid w:val="00877596"/>
    <w:rsid w:val="00877674"/>
    <w:rsid w:val="008776C3"/>
    <w:rsid w:val="00877795"/>
    <w:rsid w:val="008777A4"/>
    <w:rsid w:val="0087780B"/>
    <w:rsid w:val="00877870"/>
    <w:rsid w:val="0087789C"/>
    <w:rsid w:val="00877907"/>
    <w:rsid w:val="008779C8"/>
    <w:rsid w:val="008779CF"/>
    <w:rsid w:val="008779DA"/>
    <w:rsid w:val="00877AB0"/>
    <w:rsid w:val="00877B12"/>
    <w:rsid w:val="00877C2B"/>
    <w:rsid w:val="00877C93"/>
    <w:rsid w:val="00877CB5"/>
    <w:rsid w:val="00877D5A"/>
    <w:rsid w:val="00877DFE"/>
    <w:rsid w:val="00877E8A"/>
    <w:rsid w:val="00877F0A"/>
    <w:rsid w:val="00877F9A"/>
    <w:rsid w:val="008800FD"/>
    <w:rsid w:val="00880111"/>
    <w:rsid w:val="00880149"/>
    <w:rsid w:val="008801B3"/>
    <w:rsid w:val="0088022C"/>
    <w:rsid w:val="0088034B"/>
    <w:rsid w:val="00880373"/>
    <w:rsid w:val="0088045B"/>
    <w:rsid w:val="008804F5"/>
    <w:rsid w:val="00880504"/>
    <w:rsid w:val="0088067C"/>
    <w:rsid w:val="00880701"/>
    <w:rsid w:val="00880896"/>
    <w:rsid w:val="00880AD7"/>
    <w:rsid w:val="00880B07"/>
    <w:rsid w:val="00880BFB"/>
    <w:rsid w:val="00881031"/>
    <w:rsid w:val="008811F5"/>
    <w:rsid w:val="00881308"/>
    <w:rsid w:val="00881547"/>
    <w:rsid w:val="00881581"/>
    <w:rsid w:val="008816E1"/>
    <w:rsid w:val="00881818"/>
    <w:rsid w:val="00881853"/>
    <w:rsid w:val="008818A1"/>
    <w:rsid w:val="008818B2"/>
    <w:rsid w:val="008818B9"/>
    <w:rsid w:val="0088190D"/>
    <w:rsid w:val="00881952"/>
    <w:rsid w:val="008819ED"/>
    <w:rsid w:val="00881AD4"/>
    <w:rsid w:val="00881B31"/>
    <w:rsid w:val="00881CCE"/>
    <w:rsid w:val="00881D12"/>
    <w:rsid w:val="00881DCE"/>
    <w:rsid w:val="00881DFB"/>
    <w:rsid w:val="00881E54"/>
    <w:rsid w:val="00881E86"/>
    <w:rsid w:val="00881F7F"/>
    <w:rsid w:val="0088206C"/>
    <w:rsid w:val="008821D8"/>
    <w:rsid w:val="0088246C"/>
    <w:rsid w:val="00882640"/>
    <w:rsid w:val="0088274C"/>
    <w:rsid w:val="008827D0"/>
    <w:rsid w:val="008827E3"/>
    <w:rsid w:val="008828B7"/>
    <w:rsid w:val="008828C7"/>
    <w:rsid w:val="00882AA5"/>
    <w:rsid w:val="00882BC7"/>
    <w:rsid w:val="00882BCA"/>
    <w:rsid w:val="00882C19"/>
    <w:rsid w:val="00882E4D"/>
    <w:rsid w:val="00882ED6"/>
    <w:rsid w:val="00883011"/>
    <w:rsid w:val="0088314F"/>
    <w:rsid w:val="00883451"/>
    <w:rsid w:val="008835D6"/>
    <w:rsid w:val="008837E9"/>
    <w:rsid w:val="008838E6"/>
    <w:rsid w:val="0088390D"/>
    <w:rsid w:val="008839A5"/>
    <w:rsid w:val="00883BB0"/>
    <w:rsid w:val="00883E9F"/>
    <w:rsid w:val="00883EC3"/>
    <w:rsid w:val="00884154"/>
    <w:rsid w:val="00884477"/>
    <w:rsid w:val="0088473F"/>
    <w:rsid w:val="008847D9"/>
    <w:rsid w:val="00884833"/>
    <w:rsid w:val="00884881"/>
    <w:rsid w:val="008849DF"/>
    <w:rsid w:val="00884BFB"/>
    <w:rsid w:val="00884C86"/>
    <w:rsid w:val="00884CA5"/>
    <w:rsid w:val="00884CFB"/>
    <w:rsid w:val="00884FB2"/>
    <w:rsid w:val="00884FC6"/>
    <w:rsid w:val="008850C1"/>
    <w:rsid w:val="008850CA"/>
    <w:rsid w:val="00885104"/>
    <w:rsid w:val="0088518D"/>
    <w:rsid w:val="0088519C"/>
    <w:rsid w:val="008851AC"/>
    <w:rsid w:val="00885375"/>
    <w:rsid w:val="008853D7"/>
    <w:rsid w:val="00885439"/>
    <w:rsid w:val="0088555D"/>
    <w:rsid w:val="00885675"/>
    <w:rsid w:val="008857BC"/>
    <w:rsid w:val="00885A4D"/>
    <w:rsid w:val="00885B88"/>
    <w:rsid w:val="00885CA9"/>
    <w:rsid w:val="00885E04"/>
    <w:rsid w:val="0088609B"/>
    <w:rsid w:val="008861A9"/>
    <w:rsid w:val="0088623C"/>
    <w:rsid w:val="00886299"/>
    <w:rsid w:val="008862C4"/>
    <w:rsid w:val="00886450"/>
    <w:rsid w:val="0088649B"/>
    <w:rsid w:val="008864A1"/>
    <w:rsid w:val="00886555"/>
    <w:rsid w:val="00886558"/>
    <w:rsid w:val="00886587"/>
    <w:rsid w:val="008865B0"/>
    <w:rsid w:val="008865CD"/>
    <w:rsid w:val="00886863"/>
    <w:rsid w:val="00886A66"/>
    <w:rsid w:val="00886A7A"/>
    <w:rsid w:val="00886AA5"/>
    <w:rsid w:val="00886CB0"/>
    <w:rsid w:val="00886D47"/>
    <w:rsid w:val="00886DF0"/>
    <w:rsid w:val="00887068"/>
    <w:rsid w:val="00887374"/>
    <w:rsid w:val="008873AB"/>
    <w:rsid w:val="00887431"/>
    <w:rsid w:val="008874B0"/>
    <w:rsid w:val="00887846"/>
    <w:rsid w:val="0088796E"/>
    <w:rsid w:val="00887997"/>
    <w:rsid w:val="00887A9E"/>
    <w:rsid w:val="00887AE0"/>
    <w:rsid w:val="00887B3A"/>
    <w:rsid w:val="00887B80"/>
    <w:rsid w:val="00887BC8"/>
    <w:rsid w:val="00887D41"/>
    <w:rsid w:val="00887D46"/>
    <w:rsid w:val="00887DA9"/>
    <w:rsid w:val="00887DAB"/>
    <w:rsid w:val="00887F66"/>
    <w:rsid w:val="00887FA9"/>
    <w:rsid w:val="00887FDC"/>
    <w:rsid w:val="0089004E"/>
    <w:rsid w:val="00890053"/>
    <w:rsid w:val="00890117"/>
    <w:rsid w:val="00890126"/>
    <w:rsid w:val="0089016C"/>
    <w:rsid w:val="0089018D"/>
    <w:rsid w:val="008901AF"/>
    <w:rsid w:val="00890268"/>
    <w:rsid w:val="0089033B"/>
    <w:rsid w:val="008903E9"/>
    <w:rsid w:val="0089081F"/>
    <w:rsid w:val="0089087C"/>
    <w:rsid w:val="00890960"/>
    <w:rsid w:val="00890995"/>
    <w:rsid w:val="00890A71"/>
    <w:rsid w:val="00890B8C"/>
    <w:rsid w:val="00890BD9"/>
    <w:rsid w:val="00890C0A"/>
    <w:rsid w:val="00890CCC"/>
    <w:rsid w:val="00890FB5"/>
    <w:rsid w:val="00890FCF"/>
    <w:rsid w:val="008910AA"/>
    <w:rsid w:val="008910CE"/>
    <w:rsid w:val="0089114B"/>
    <w:rsid w:val="0089122C"/>
    <w:rsid w:val="00891375"/>
    <w:rsid w:val="00891379"/>
    <w:rsid w:val="008913EA"/>
    <w:rsid w:val="00891430"/>
    <w:rsid w:val="008915A5"/>
    <w:rsid w:val="00891631"/>
    <w:rsid w:val="0089173C"/>
    <w:rsid w:val="008917B9"/>
    <w:rsid w:val="0089189B"/>
    <w:rsid w:val="008919A2"/>
    <w:rsid w:val="008919CA"/>
    <w:rsid w:val="008919E1"/>
    <w:rsid w:val="00891A18"/>
    <w:rsid w:val="00891A65"/>
    <w:rsid w:val="00891AC5"/>
    <w:rsid w:val="00891ADD"/>
    <w:rsid w:val="00891AF6"/>
    <w:rsid w:val="00891D49"/>
    <w:rsid w:val="00891E80"/>
    <w:rsid w:val="00891FC1"/>
    <w:rsid w:val="00892073"/>
    <w:rsid w:val="00892127"/>
    <w:rsid w:val="008922ED"/>
    <w:rsid w:val="00892394"/>
    <w:rsid w:val="0089241F"/>
    <w:rsid w:val="00892514"/>
    <w:rsid w:val="00892681"/>
    <w:rsid w:val="00892710"/>
    <w:rsid w:val="008927B1"/>
    <w:rsid w:val="008927B3"/>
    <w:rsid w:val="008928E0"/>
    <w:rsid w:val="00892A32"/>
    <w:rsid w:val="00892A46"/>
    <w:rsid w:val="00892A75"/>
    <w:rsid w:val="00892CE9"/>
    <w:rsid w:val="00892E0D"/>
    <w:rsid w:val="00892EBB"/>
    <w:rsid w:val="00892F73"/>
    <w:rsid w:val="008932AF"/>
    <w:rsid w:val="00893394"/>
    <w:rsid w:val="008934CF"/>
    <w:rsid w:val="00893597"/>
    <w:rsid w:val="00893606"/>
    <w:rsid w:val="0089361B"/>
    <w:rsid w:val="008936F9"/>
    <w:rsid w:val="00893802"/>
    <w:rsid w:val="0089398A"/>
    <w:rsid w:val="008939AA"/>
    <w:rsid w:val="00893ADB"/>
    <w:rsid w:val="00893B07"/>
    <w:rsid w:val="00893BA4"/>
    <w:rsid w:val="00893BA6"/>
    <w:rsid w:val="00893C1D"/>
    <w:rsid w:val="00893D79"/>
    <w:rsid w:val="00894029"/>
    <w:rsid w:val="00894238"/>
    <w:rsid w:val="0089432D"/>
    <w:rsid w:val="00894352"/>
    <w:rsid w:val="00894354"/>
    <w:rsid w:val="008943E1"/>
    <w:rsid w:val="008944EF"/>
    <w:rsid w:val="008945E3"/>
    <w:rsid w:val="00894634"/>
    <w:rsid w:val="00894646"/>
    <w:rsid w:val="00894712"/>
    <w:rsid w:val="00894901"/>
    <w:rsid w:val="0089497F"/>
    <w:rsid w:val="00894AC8"/>
    <w:rsid w:val="00894C58"/>
    <w:rsid w:val="00894C79"/>
    <w:rsid w:val="00895028"/>
    <w:rsid w:val="0089507D"/>
    <w:rsid w:val="008954AF"/>
    <w:rsid w:val="0089565F"/>
    <w:rsid w:val="008956CB"/>
    <w:rsid w:val="00895707"/>
    <w:rsid w:val="0089570B"/>
    <w:rsid w:val="0089586D"/>
    <w:rsid w:val="00895879"/>
    <w:rsid w:val="00895B20"/>
    <w:rsid w:val="00895BF6"/>
    <w:rsid w:val="00895D83"/>
    <w:rsid w:val="00895E80"/>
    <w:rsid w:val="00895F05"/>
    <w:rsid w:val="00896009"/>
    <w:rsid w:val="00896130"/>
    <w:rsid w:val="008962BE"/>
    <w:rsid w:val="00896356"/>
    <w:rsid w:val="008963CF"/>
    <w:rsid w:val="008965B0"/>
    <w:rsid w:val="0089679D"/>
    <w:rsid w:val="008967DF"/>
    <w:rsid w:val="00896A33"/>
    <w:rsid w:val="00896A7A"/>
    <w:rsid w:val="00896B42"/>
    <w:rsid w:val="00896BCE"/>
    <w:rsid w:val="00896CE6"/>
    <w:rsid w:val="00896CE8"/>
    <w:rsid w:val="00896FD2"/>
    <w:rsid w:val="00897181"/>
    <w:rsid w:val="008975B0"/>
    <w:rsid w:val="008977A5"/>
    <w:rsid w:val="00897931"/>
    <w:rsid w:val="00897939"/>
    <w:rsid w:val="00897AD0"/>
    <w:rsid w:val="00897BF8"/>
    <w:rsid w:val="00897E25"/>
    <w:rsid w:val="00897FAA"/>
    <w:rsid w:val="00897FDF"/>
    <w:rsid w:val="008A0033"/>
    <w:rsid w:val="008A048C"/>
    <w:rsid w:val="008A04EE"/>
    <w:rsid w:val="008A06FF"/>
    <w:rsid w:val="008A0715"/>
    <w:rsid w:val="008A07E7"/>
    <w:rsid w:val="008A07F0"/>
    <w:rsid w:val="008A0832"/>
    <w:rsid w:val="008A0879"/>
    <w:rsid w:val="008A0A4F"/>
    <w:rsid w:val="008A0BEA"/>
    <w:rsid w:val="008A0C13"/>
    <w:rsid w:val="008A0D00"/>
    <w:rsid w:val="008A0D55"/>
    <w:rsid w:val="008A0E94"/>
    <w:rsid w:val="008A0F9F"/>
    <w:rsid w:val="008A1030"/>
    <w:rsid w:val="008A114E"/>
    <w:rsid w:val="008A116F"/>
    <w:rsid w:val="008A11FA"/>
    <w:rsid w:val="008A12D1"/>
    <w:rsid w:val="008A12E0"/>
    <w:rsid w:val="008A1321"/>
    <w:rsid w:val="008A1381"/>
    <w:rsid w:val="008A14D6"/>
    <w:rsid w:val="008A1528"/>
    <w:rsid w:val="008A156F"/>
    <w:rsid w:val="008A165A"/>
    <w:rsid w:val="008A1855"/>
    <w:rsid w:val="008A1860"/>
    <w:rsid w:val="008A18F7"/>
    <w:rsid w:val="008A1907"/>
    <w:rsid w:val="008A1909"/>
    <w:rsid w:val="008A1AEF"/>
    <w:rsid w:val="008A1C48"/>
    <w:rsid w:val="008A1D61"/>
    <w:rsid w:val="008A1DB7"/>
    <w:rsid w:val="008A1E60"/>
    <w:rsid w:val="008A1FB7"/>
    <w:rsid w:val="008A1FE4"/>
    <w:rsid w:val="008A2159"/>
    <w:rsid w:val="008A253C"/>
    <w:rsid w:val="008A2565"/>
    <w:rsid w:val="008A27CF"/>
    <w:rsid w:val="008A2910"/>
    <w:rsid w:val="008A293D"/>
    <w:rsid w:val="008A2A6F"/>
    <w:rsid w:val="008A2DA2"/>
    <w:rsid w:val="008A2DE0"/>
    <w:rsid w:val="008A2E08"/>
    <w:rsid w:val="008A2E72"/>
    <w:rsid w:val="008A2EFA"/>
    <w:rsid w:val="008A2F70"/>
    <w:rsid w:val="008A2FCE"/>
    <w:rsid w:val="008A302A"/>
    <w:rsid w:val="008A306B"/>
    <w:rsid w:val="008A306C"/>
    <w:rsid w:val="008A30E6"/>
    <w:rsid w:val="008A3252"/>
    <w:rsid w:val="008A330E"/>
    <w:rsid w:val="008A3370"/>
    <w:rsid w:val="008A33EC"/>
    <w:rsid w:val="008A36C1"/>
    <w:rsid w:val="008A36C2"/>
    <w:rsid w:val="008A3740"/>
    <w:rsid w:val="008A39A0"/>
    <w:rsid w:val="008A3CA1"/>
    <w:rsid w:val="008A3DED"/>
    <w:rsid w:val="008A40DA"/>
    <w:rsid w:val="008A4205"/>
    <w:rsid w:val="008A42D4"/>
    <w:rsid w:val="008A46FE"/>
    <w:rsid w:val="008A4739"/>
    <w:rsid w:val="008A495A"/>
    <w:rsid w:val="008A4A12"/>
    <w:rsid w:val="008A4AB7"/>
    <w:rsid w:val="008A4B26"/>
    <w:rsid w:val="008A4B96"/>
    <w:rsid w:val="008A4D79"/>
    <w:rsid w:val="008A50E0"/>
    <w:rsid w:val="008A522A"/>
    <w:rsid w:val="008A5587"/>
    <w:rsid w:val="008A55FF"/>
    <w:rsid w:val="008A5766"/>
    <w:rsid w:val="008A581D"/>
    <w:rsid w:val="008A5869"/>
    <w:rsid w:val="008A58EA"/>
    <w:rsid w:val="008A5900"/>
    <w:rsid w:val="008A594C"/>
    <w:rsid w:val="008A5AF9"/>
    <w:rsid w:val="008A5AFA"/>
    <w:rsid w:val="008A5BEB"/>
    <w:rsid w:val="008A5D36"/>
    <w:rsid w:val="008A5E94"/>
    <w:rsid w:val="008A6047"/>
    <w:rsid w:val="008A6140"/>
    <w:rsid w:val="008A616C"/>
    <w:rsid w:val="008A64A6"/>
    <w:rsid w:val="008A64D6"/>
    <w:rsid w:val="008A6515"/>
    <w:rsid w:val="008A6864"/>
    <w:rsid w:val="008A687C"/>
    <w:rsid w:val="008A6A00"/>
    <w:rsid w:val="008A6B43"/>
    <w:rsid w:val="008A6D0B"/>
    <w:rsid w:val="008A6DCB"/>
    <w:rsid w:val="008A6E36"/>
    <w:rsid w:val="008A6EAF"/>
    <w:rsid w:val="008A6F08"/>
    <w:rsid w:val="008A7012"/>
    <w:rsid w:val="008A706F"/>
    <w:rsid w:val="008A713D"/>
    <w:rsid w:val="008A748D"/>
    <w:rsid w:val="008A754F"/>
    <w:rsid w:val="008A7677"/>
    <w:rsid w:val="008A76F0"/>
    <w:rsid w:val="008A783F"/>
    <w:rsid w:val="008A785D"/>
    <w:rsid w:val="008A786F"/>
    <w:rsid w:val="008A78E1"/>
    <w:rsid w:val="008A7D1A"/>
    <w:rsid w:val="008A7F2E"/>
    <w:rsid w:val="008B01F4"/>
    <w:rsid w:val="008B0238"/>
    <w:rsid w:val="008B02F8"/>
    <w:rsid w:val="008B0324"/>
    <w:rsid w:val="008B057A"/>
    <w:rsid w:val="008B05B4"/>
    <w:rsid w:val="008B066A"/>
    <w:rsid w:val="008B0674"/>
    <w:rsid w:val="008B0757"/>
    <w:rsid w:val="008B079A"/>
    <w:rsid w:val="008B0842"/>
    <w:rsid w:val="008B0865"/>
    <w:rsid w:val="008B0B89"/>
    <w:rsid w:val="008B1019"/>
    <w:rsid w:val="008B1360"/>
    <w:rsid w:val="008B1399"/>
    <w:rsid w:val="008B1419"/>
    <w:rsid w:val="008B152F"/>
    <w:rsid w:val="008B1655"/>
    <w:rsid w:val="008B1672"/>
    <w:rsid w:val="008B1821"/>
    <w:rsid w:val="008B1938"/>
    <w:rsid w:val="008B19C3"/>
    <w:rsid w:val="008B1A72"/>
    <w:rsid w:val="008B1AF4"/>
    <w:rsid w:val="008B1B50"/>
    <w:rsid w:val="008B1BD6"/>
    <w:rsid w:val="008B1BE8"/>
    <w:rsid w:val="008B1C02"/>
    <w:rsid w:val="008B1C42"/>
    <w:rsid w:val="008B1C7A"/>
    <w:rsid w:val="008B1CAC"/>
    <w:rsid w:val="008B1D03"/>
    <w:rsid w:val="008B1F1A"/>
    <w:rsid w:val="008B1F24"/>
    <w:rsid w:val="008B1FE6"/>
    <w:rsid w:val="008B1FFB"/>
    <w:rsid w:val="008B2123"/>
    <w:rsid w:val="008B2240"/>
    <w:rsid w:val="008B230A"/>
    <w:rsid w:val="008B23CF"/>
    <w:rsid w:val="008B245E"/>
    <w:rsid w:val="008B2462"/>
    <w:rsid w:val="008B2515"/>
    <w:rsid w:val="008B2603"/>
    <w:rsid w:val="008B27DC"/>
    <w:rsid w:val="008B280E"/>
    <w:rsid w:val="008B296C"/>
    <w:rsid w:val="008B2ABC"/>
    <w:rsid w:val="008B2CA2"/>
    <w:rsid w:val="008B2E61"/>
    <w:rsid w:val="008B2E81"/>
    <w:rsid w:val="008B2EC1"/>
    <w:rsid w:val="008B2EF9"/>
    <w:rsid w:val="008B3013"/>
    <w:rsid w:val="008B304F"/>
    <w:rsid w:val="008B30E3"/>
    <w:rsid w:val="008B3147"/>
    <w:rsid w:val="008B35C5"/>
    <w:rsid w:val="008B3696"/>
    <w:rsid w:val="008B38A5"/>
    <w:rsid w:val="008B3A91"/>
    <w:rsid w:val="008B3B6F"/>
    <w:rsid w:val="008B3C82"/>
    <w:rsid w:val="008B3CC5"/>
    <w:rsid w:val="008B3D71"/>
    <w:rsid w:val="008B3D79"/>
    <w:rsid w:val="008B3DB0"/>
    <w:rsid w:val="008B3DDC"/>
    <w:rsid w:val="008B3E50"/>
    <w:rsid w:val="008B3FA1"/>
    <w:rsid w:val="008B418C"/>
    <w:rsid w:val="008B4322"/>
    <w:rsid w:val="008B4428"/>
    <w:rsid w:val="008B4524"/>
    <w:rsid w:val="008B4751"/>
    <w:rsid w:val="008B4772"/>
    <w:rsid w:val="008B4873"/>
    <w:rsid w:val="008B48A1"/>
    <w:rsid w:val="008B48CF"/>
    <w:rsid w:val="008B4944"/>
    <w:rsid w:val="008B495F"/>
    <w:rsid w:val="008B4A8E"/>
    <w:rsid w:val="008B4AF6"/>
    <w:rsid w:val="008B4B3F"/>
    <w:rsid w:val="008B4BB7"/>
    <w:rsid w:val="008B4C31"/>
    <w:rsid w:val="008B4CA2"/>
    <w:rsid w:val="008B4D85"/>
    <w:rsid w:val="008B4DDB"/>
    <w:rsid w:val="008B4E85"/>
    <w:rsid w:val="008B515A"/>
    <w:rsid w:val="008B52D4"/>
    <w:rsid w:val="008B5463"/>
    <w:rsid w:val="008B597F"/>
    <w:rsid w:val="008B5AD1"/>
    <w:rsid w:val="008B5ADE"/>
    <w:rsid w:val="008B5B30"/>
    <w:rsid w:val="008B5B63"/>
    <w:rsid w:val="008B5BFE"/>
    <w:rsid w:val="008B5C19"/>
    <w:rsid w:val="008B5E95"/>
    <w:rsid w:val="008B5EF4"/>
    <w:rsid w:val="008B6077"/>
    <w:rsid w:val="008B6096"/>
    <w:rsid w:val="008B614C"/>
    <w:rsid w:val="008B6179"/>
    <w:rsid w:val="008B6185"/>
    <w:rsid w:val="008B61A6"/>
    <w:rsid w:val="008B61DE"/>
    <w:rsid w:val="008B66FA"/>
    <w:rsid w:val="008B680D"/>
    <w:rsid w:val="008B68C5"/>
    <w:rsid w:val="008B6C66"/>
    <w:rsid w:val="008B6D19"/>
    <w:rsid w:val="008B6D25"/>
    <w:rsid w:val="008B6E13"/>
    <w:rsid w:val="008B6F27"/>
    <w:rsid w:val="008B6F37"/>
    <w:rsid w:val="008B70AB"/>
    <w:rsid w:val="008B70F4"/>
    <w:rsid w:val="008B7201"/>
    <w:rsid w:val="008B7436"/>
    <w:rsid w:val="008B7568"/>
    <w:rsid w:val="008B7923"/>
    <w:rsid w:val="008B7A02"/>
    <w:rsid w:val="008B7A6B"/>
    <w:rsid w:val="008B7A78"/>
    <w:rsid w:val="008B7BA7"/>
    <w:rsid w:val="008B7BB0"/>
    <w:rsid w:val="008B7C93"/>
    <w:rsid w:val="008B7D08"/>
    <w:rsid w:val="008B7D3F"/>
    <w:rsid w:val="008B7E5C"/>
    <w:rsid w:val="008B7F1D"/>
    <w:rsid w:val="008B7F9F"/>
    <w:rsid w:val="008C00A0"/>
    <w:rsid w:val="008C00AD"/>
    <w:rsid w:val="008C018F"/>
    <w:rsid w:val="008C01E7"/>
    <w:rsid w:val="008C0245"/>
    <w:rsid w:val="008C0253"/>
    <w:rsid w:val="008C025F"/>
    <w:rsid w:val="008C031C"/>
    <w:rsid w:val="008C037D"/>
    <w:rsid w:val="008C0438"/>
    <w:rsid w:val="008C049A"/>
    <w:rsid w:val="008C055C"/>
    <w:rsid w:val="008C056F"/>
    <w:rsid w:val="008C075E"/>
    <w:rsid w:val="008C07D2"/>
    <w:rsid w:val="008C094C"/>
    <w:rsid w:val="008C0A9F"/>
    <w:rsid w:val="008C0B3D"/>
    <w:rsid w:val="008C0B79"/>
    <w:rsid w:val="008C0CFA"/>
    <w:rsid w:val="008C0D73"/>
    <w:rsid w:val="008C0D78"/>
    <w:rsid w:val="008C0E10"/>
    <w:rsid w:val="008C0E44"/>
    <w:rsid w:val="008C0E73"/>
    <w:rsid w:val="008C0EA5"/>
    <w:rsid w:val="008C0ECA"/>
    <w:rsid w:val="008C105F"/>
    <w:rsid w:val="008C117C"/>
    <w:rsid w:val="008C12AA"/>
    <w:rsid w:val="008C12E5"/>
    <w:rsid w:val="008C135C"/>
    <w:rsid w:val="008C150B"/>
    <w:rsid w:val="008C16FC"/>
    <w:rsid w:val="008C175C"/>
    <w:rsid w:val="008C1781"/>
    <w:rsid w:val="008C17CF"/>
    <w:rsid w:val="008C18B8"/>
    <w:rsid w:val="008C18C3"/>
    <w:rsid w:val="008C1AF3"/>
    <w:rsid w:val="008C1B03"/>
    <w:rsid w:val="008C1B1E"/>
    <w:rsid w:val="008C1D01"/>
    <w:rsid w:val="008C1D06"/>
    <w:rsid w:val="008C1D55"/>
    <w:rsid w:val="008C1EB0"/>
    <w:rsid w:val="008C1FB9"/>
    <w:rsid w:val="008C1FFE"/>
    <w:rsid w:val="008C203C"/>
    <w:rsid w:val="008C22DE"/>
    <w:rsid w:val="008C2328"/>
    <w:rsid w:val="008C23C6"/>
    <w:rsid w:val="008C242C"/>
    <w:rsid w:val="008C243C"/>
    <w:rsid w:val="008C2669"/>
    <w:rsid w:val="008C26E1"/>
    <w:rsid w:val="008C276E"/>
    <w:rsid w:val="008C2773"/>
    <w:rsid w:val="008C277D"/>
    <w:rsid w:val="008C27D6"/>
    <w:rsid w:val="008C28FB"/>
    <w:rsid w:val="008C2A56"/>
    <w:rsid w:val="008C2B2B"/>
    <w:rsid w:val="008C2B57"/>
    <w:rsid w:val="008C2BB4"/>
    <w:rsid w:val="008C2CE5"/>
    <w:rsid w:val="008C2D58"/>
    <w:rsid w:val="008C2E2C"/>
    <w:rsid w:val="008C2EAA"/>
    <w:rsid w:val="008C2F1D"/>
    <w:rsid w:val="008C30B2"/>
    <w:rsid w:val="008C3152"/>
    <w:rsid w:val="008C31B2"/>
    <w:rsid w:val="008C3211"/>
    <w:rsid w:val="008C32A8"/>
    <w:rsid w:val="008C34E6"/>
    <w:rsid w:val="008C3689"/>
    <w:rsid w:val="008C36C1"/>
    <w:rsid w:val="008C3722"/>
    <w:rsid w:val="008C37C8"/>
    <w:rsid w:val="008C37E5"/>
    <w:rsid w:val="008C384C"/>
    <w:rsid w:val="008C3881"/>
    <w:rsid w:val="008C38DA"/>
    <w:rsid w:val="008C3932"/>
    <w:rsid w:val="008C39D2"/>
    <w:rsid w:val="008C3AEB"/>
    <w:rsid w:val="008C3D71"/>
    <w:rsid w:val="008C3F92"/>
    <w:rsid w:val="008C4147"/>
    <w:rsid w:val="008C415E"/>
    <w:rsid w:val="008C4267"/>
    <w:rsid w:val="008C44C7"/>
    <w:rsid w:val="008C4660"/>
    <w:rsid w:val="008C47B9"/>
    <w:rsid w:val="008C480F"/>
    <w:rsid w:val="008C48FA"/>
    <w:rsid w:val="008C4A5B"/>
    <w:rsid w:val="008C4EF6"/>
    <w:rsid w:val="008C5011"/>
    <w:rsid w:val="008C5275"/>
    <w:rsid w:val="008C52AB"/>
    <w:rsid w:val="008C52AE"/>
    <w:rsid w:val="008C52C7"/>
    <w:rsid w:val="008C537F"/>
    <w:rsid w:val="008C5602"/>
    <w:rsid w:val="008C5715"/>
    <w:rsid w:val="008C58AA"/>
    <w:rsid w:val="008C5924"/>
    <w:rsid w:val="008C5971"/>
    <w:rsid w:val="008C59EB"/>
    <w:rsid w:val="008C5B0D"/>
    <w:rsid w:val="008C5B6C"/>
    <w:rsid w:val="008C5CC9"/>
    <w:rsid w:val="008C5DA0"/>
    <w:rsid w:val="008C5E1E"/>
    <w:rsid w:val="008C5E5D"/>
    <w:rsid w:val="008C5E68"/>
    <w:rsid w:val="008C5EC2"/>
    <w:rsid w:val="008C5F6E"/>
    <w:rsid w:val="008C60E6"/>
    <w:rsid w:val="008C60EC"/>
    <w:rsid w:val="008C60F7"/>
    <w:rsid w:val="008C613F"/>
    <w:rsid w:val="008C6230"/>
    <w:rsid w:val="008C627B"/>
    <w:rsid w:val="008C62CC"/>
    <w:rsid w:val="008C6316"/>
    <w:rsid w:val="008C639D"/>
    <w:rsid w:val="008C643A"/>
    <w:rsid w:val="008C654F"/>
    <w:rsid w:val="008C66C8"/>
    <w:rsid w:val="008C66D4"/>
    <w:rsid w:val="008C66FC"/>
    <w:rsid w:val="008C670F"/>
    <w:rsid w:val="008C6746"/>
    <w:rsid w:val="008C6750"/>
    <w:rsid w:val="008C6780"/>
    <w:rsid w:val="008C67C7"/>
    <w:rsid w:val="008C67CA"/>
    <w:rsid w:val="008C69FB"/>
    <w:rsid w:val="008C6ACD"/>
    <w:rsid w:val="008C6C70"/>
    <w:rsid w:val="008C6CE3"/>
    <w:rsid w:val="008C6E2B"/>
    <w:rsid w:val="008C6E91"/>
    <w:rsid w:val="008C6ED2"/>
    <w:rsid w:val="008C6EFF"/>
    <w:rsid w:val="008C702E"/>
    <w:rsid w:val="008C704A"/>
    <w:rsid w:val="008C713A"/>
    <w:rsid w:val="008C72A2"/>
    <w:rsid w:val="008C72BA"/>
    <w:rsid w:val="008C74D4"/>
    <w:rsid w:val="008C7579"/>
    <w:rsid w:val="008C75A0"/>
    <w:rsid w:val="008C76D4"/>
    <w:rsid w:val="008C770C"/>
    <w:rsid w:val="008C793D"/>
    <w:rsid w:val="008C7A59"/>
    <w:rsid w:val="008C7AAB"/>
    <w:rsid w:val="008C7B6B"/>
    <w:rsid w:val="008C7CF6"/>
    <w:rsid w:val="008C7EE6"/>
    <w:rsid w:val="008C7F10"/>
    <w:rsid w:val="008C7F1D"/>
    <w:rsid w:val="008D0047"/>
    <w:rsid w:val="008D0205"/>
    <w:rsid w:val="008D0362"/>
    <w:rsid w:val="008D0462"/>
    <w:rsid w:val="008D05D7"/>
    <w:rsid w:val="008D0697"/>
    <w:rsid w:val="008D0927"/>
    <w:rsid w:val="008D09D1"/>
    <w:rsid w:val="008D0B24"/>
    <w:rsid w:val="008D0CAE"/>
    <w:rsid w:val="008D0CC6"/>
    <w:rsid w:val="008D0DB8"/>
    <w:rsid w:val="008D0DBE"/>
    <w:rsid w:val="008D0DCC"/>
    <w:rsid w:val="008D0E9B"/>
    <w:rsid w:val="008D1038"/>
    <w:rsid w:val="008D11DB"/>
    <w:rsid w:val="008D11FB"/>
    <w:rsid w:val="008D121E"/>
    <w:rsid w:val="008D1270"/>
    <w:rsid w:val="008D1272"/>
    <w:rsid w:val="008D12A0"/>
    <w:rsid w:val="008D12CD"/>
    <w:rsid w:val="008D13A9"/>
    <w:rsid w:val="008D16C9"/>
    <w:rsid w:val="008D16DC"/>
    <w:rsid w:val="008D17EA"/>
    <w:rsid w:val="008D18F0"/>
    <w:rsid w:val="008D1A31"/>
    <w:rsid w:val="008D1C07"/>
    <w:rsid w:val="008D1C45"/>
    <w:rsid w:val="008D1C49"/>
    <w:rsid w:val="008D1D2D"/>
    <w:rsid w:val="008D1F65"/>
    <w:rsid w:val="008D1FCB"/>
    <w:rsid w:val="008D20B1"/>
    <w:rsid w:val="008D222A"/>
    <w:rsid w:val="008D227A"/>
    <w:rsid w:val="008D22FA"/>
    <w:rsid w:val="008D2362"/>
    <w:rsid w:val="008D23B9"/>
    <w:rsid w:val="008D2464"/>
    <w:rsid w:val="008D275D"/>
    <w:rsid w:val="008D276F"/>
    <w:rsid w:val="008D28FB"/>
    <w:rsid w:val="008D29AD"/>
    <w:rsid w:val="008D2B4B"/>
    <w:rsid w:val="008D2B5F"/>
    <w:rsid w:val="008D2C40"/>
    <w:rsid w:val="008D2D1C"/>
    <w:rsid w:val="008D2E39"/>
    <w:rsid w:val="008D311A"/>
    <w:rsid w:val="008D3142"/>
    <w:rsid w:val="008D3224"/>
    <w:rsid w:val="008D3251"/>
    <w:rsid w:val="008D32A5"/>
    <w:rsid w:val="008D32AB"/>
    <w:rsid w:val="008D32B2"/>
    <w:rsid w:val="008D32DA"/>
    <w:rsid w:val="008D33EC"/>
    <w:rsid w:val="008D3511"/>
    <w:rsid w:val="008D35FF"/>
    <w:rsid w:val="008D380C"/>
    <w:rsid w:val="008D3811"/>
    <w:rsid w:val="008D3827"/>
    <w:rsid w:val="008D383C"/>
    <w:rsid w:val="008D38DE"/>
    <w:rsid w:val="008D3905"/>
    <w:rsid w:val="008D39B5"/>
    <w:rsid w:val="008D3D0F"/>
    <w:rsid w:val="008D3DE2"/>
    <w:rsid w:val="008D3F25"/>
    <w:rsid w:val="008D3F53"/>
    <w:rsid w:val="008D3F82"/>
    <w:rsid w:val="008D3F8F"/>
    <w:rsid w:val="008D3FA2"/>
    <w:rsid w:val="008D40B9"/>
    <w:rsid w:val="008D41BF"/>
    <w:rsid w:val="008D42FC"/>
    <w:rsid w:val="008D43D9"/>
    <w:rsid w:val="008D4494"/>
    <w:rsid w:val="008D45E0"/>
    <w:rsid w:val="008D460A"/>
    <w:rsid w:val="008D46ED"/>
    <w:rsid w:val="008D4776"/>
    <w:rsid w:val="008D4940"/>
    <w:rsid w:val="008D4949"/>
    <w:rsid w:val="008D49E8"/>
    <w:rsid w:val="008D4ADF"/>
    <w:rsid w:val="008D4BF8"/>
    <w:rsid w:val="008D4C1E"/>
    <w:rsid w:val="008D4C41"/>
    <w:rsid w:val="008D4C42"/>
    <w:rsid w:val="008D4C6E"/>
    <w:rsid w:val="008D4C86"/>
    <w:rsid w:val="008D4CBF"/>
    <w:rsid w:val="008D4EB4"/>
    <w:rsid w:val="008D5024"/>
    <w:rsid w:val="008D52B1"/>
    <w:rsid w:val="008D5313"/>
    <w:rsid w:val="008D5344"/>
    <w:rsid w:val="008D534D"/>
    <w:rsid w:val="008D53AB"/>
    <w:rsid w:val="008D54C0"/>
    <w:rsid w:val="008D54CE"/>
    <w:rsid w:val="008D5547"/>
    <w:rsid w:val="008D55EE"/>
    <w:rsid w:val="008D560C"/>
    <w:rsid w:val="008D5999"/>
    <w:rsid w:val="008D5A41"/>
    <w:rsid w:val="008D5B9A"/>
    <w:rsid w:val="008D5CA6"/>
    <w:rsid w:val="008D5CB0"/>
    <w:rsid w:val="008D5D73"/>
    <w:rsid w:val="008D5DDA"/>
    <w:rsid w:val="008D5E3E"/>
    <w:rsid w:val="008D5EBE"/>
    <w:rsid w:val="008D5FE2"/>
    <w:rsid w:val="008D6010"/>
    <w:rsid w:val="008D603B"/>
    <w:rsid w:val="008D603F"/>
    <w:rsid w:val="008D604F"/>
    <w:rsid w:val="008D633C"/>
    <w:rsid w:val="008D64F5"/>
    <w:rsid w:val="008D695F"/>
    <w:rsid w:val="008D6B33"/>
    <w:rsid w:val="008D6D4A"/>
    <w:rsid w:val="008D6E2E"/>
    <w:rsid w:val="008D6EA9"/>
    <w:rsid w:val="008D6F05"/>
    <w:rsid w:val="008D7037"/>
    <w:rsid w:val="008D7039"/>
    <w:rsid w:val="008D7067"/>
    <w:rsid w:val="008D725A"/>
    <w:rsid w:val="008D7324"/>
    <w:rsid w:val="008D7423"/>
    <w:rsid w:val="008D74B3"/>
    <w:rsid w:val="008D75D7"/>
    <w:rsid w:val="008D779D"/>
    <w:rsid w:val="008D7806"/>
    <w:rsid w:val="008D798E"/>
    <w:rsid w:val="008D79F5"/>
    <w:rsid w:val="008D7A61"/>
    <w:rsid w:val="008D7E6A"/>
    <w:rsid w:val="008D7EB6"/>
    <w:rsid w:val="008D7F31"/>
    <w:rsid w:val="008D7F7C"/>
    <w:rsid w:val="008E0132"/>
    <w:rsid w:val="008E0208"/>
    <w:rsid w:val="008E029B"/>
    <w:rsid w:val="008E0438"/>
    <w:rsid w:val="008E049E"/>
    <w:rsid w:val="008E0618"/>
    <w:rsid w:val="008E063F"/>
    <w:rsid w:val="008E06F6"/>
    <w:rsid w:val="008E07AC"/>
    <w:rsid w:val="008E09AD"/>
    <w:rsid w:val="008E09D7"/>
    <w:rsid w:val="008E0A08"/>
    <w:rsid w:val="008E0ACB"/>
    <w:rsid w:val="008E0BD1"/>
    <w:rsid w:val="008E0C32"/>
    <w:rsid w:val="008E0C59"/>
    <w:rsid w:val="008E0DE9"/>
    <w:rsid w:val="008E0EF9"/>
    <w:rsid w:val="008E113D"/>
    <w:rsid w:val="008E113E"/>
    <w:rsid w:val="008E1148"/>
    <w:rsid w:val="008E11CE"/>
    <w:rsid w:val="008E122C"/>
    <w:rsid w:val="008E1289"/>
    <w:rsid w:val="008E12D9"/>
    <w:rsid w:val="008E132F"/>
    <w:rsid w:val="008E13DC"/>
    <w:rsid w:val="008E1583"/>
    <w:rsid w:val="008E15F1"/>
    <w:rsid w:val="008E1643"/>
    <w:rsid w:val="008E17FC"/>
    <w:rsid w:val="008E1B22"/>
    <w:rsid w:val="008E1C90"/>
    <w:rsid w:val="008E1D3B"/>
    <w:rsid w:val="008E1DAA"/>
    <w:rsid w:val="008E1FED"/>
    <w:rsid w:val="008E202D"/>
    <w:rsid w:val="008E259C"/>
    <w:rsid w:val="008E25D3"/>
    <w:rsid w:val="008E27AE"/>
    <w:rsid w:val="008E27F9"/>
    <w:rsid w:val="008E2858"/>
    <w:rsid w:val="008E28B4"/>
    <w:rsid w:val="008E2912"/>
    <w:rsid w:val="008E29C1"/>
    <w:rsid w:val="008E2AC5"/>
    <w:rsid w:val="008E2B2D"/>
    <w:rsid w:val="008E2D20"/>
    <w:rsid w:val="008E2E8B"/>
    <w:rsid w:val="008E2E95"/>
    <w:rsid w:val="008E2F37"/>
    <w:rsid w:val="008E307D"/>
    <w:rsid w:val="008E3167"/>
    <w:rsid w:val="008E3197"/>
    <w:rsid w:val="008E3204"/>
    <w:rsid w:val="008E324D"/>
    <w:rsid w:val="008E338A"/>
    <w:rsid w:val="008E34C6"/>
    <w:rsid w:val="008E353F"/>
    <w:rsid w:val="008E3797"/>
    <w:rsid w:val="008E37FF"/>
    <w:rsid w:val="008E381C"/>
    <w:rsid w:val="008E3884"/>
    <w:rsid w:val="008E3ACB"/>
    <w:rsid w:val="008E3E82"/>
    <w:rsid w:val="008E3F94"/>
    <w:rsid w:val="008E3FE2"/>
    <w:rsid w:val="008E400D"/>
    <w:rsid w:val="008E4177"/>
    <w:rsid w:val="008E433B"/>
    <w:rsid w:val="008E4541"/>
    <w:rsid w:val="008E469B"/>
    <w:rsid w:val="008E47AB"/>
    <w:rsid w:val="008E492B"/>
    <w:rsid w:val="008E4971"/>
    <w:rsid w:val="008E49C9"/>
    <w:rsid w:val="008E49E3"/>
    <w:rsid w:val="008E4C69"/>
    <w:rsid w:val="008E4D52"/>
    <w:rsid w:val="008E4D8B"/>
    <w:rsid w:val="008E4DA8"/>
    <w:rsid w:val="008E4E4D"/>
    <w:rsid w:val="008E4E67"/>
    <w:rsid w:val="008E4E92"/>
    <w:rsid w:val="008E4F1F"/>
    <w:rsid w:val="008E50EE"/>
    <w:rsid w:val="008E51A4"/>
    <w:rsid w:val="008E5349"/>
    <w:rsid w:val="008E5463"/>
    <w:rsid w:val="008E550E"/>
    <w:rsid w:val="008E552B"/>
    <w:rsid w:val="008E553A"/>
    <w:rsid w:val="008E5542"/>
    <w:rsid w:val="008E5618"/>
    <w:rsid w:val="008E56E9"/>
    <w:rsid w:val="008E5716"/>
    <w:rsid w:val="008E57FC"/>
    <w:rsid w:val="008E583B"/>
    <w:rsid w:val="008E5890"/>
    <w:rsid w:val="008E595A"/>
    <w:rsid w:val="008E5973"/>
    <w:rsid w:val="008E59AA"/>
    <w:rsid w:val="008E59B0"/>
    <w:rsid w:val="008E59C9"/>
    <w:rsid w:val="008E5A48"/>
    <w:rsid w:val="008E5AA5"/>
    <w:rsid w:val="008E5B9C"/>
    <w:rsid w:val="008E5C72"/>
    <w:rsid w:val="008E5D15"/>
    <w:rsid w:val="008E5FAA"/>
    <w:rsid w:val="008E6014"/>
    <w:rsid w:val="008E6124"/>
    <w:rsid w:val="008E634A"/>
    <w:rsid w:val="008E6395"/>
    <w:rsid w:val="008E6478"/>
    <w:rsid w:val="008E64E7"/>
    <w:rsid w:val="008E6602"/>
    <w:rsid w:val="008E674B"/>
    <w:rsid w:val="008E6913"/>
    <w:rsid w:val="008E6BD8"/>
    <w:rsid w:val="008E6BEA"/>
    <w:rsid w:val="008E6BF8"/>
    <w:rsid w:val="008E6D80"/>
    <w:rsid w:val="008E6D9A"/>
    <w:rsid w:val="008E6DEA"/>
    <w:rsid w:val="008E6E16"/>
    <w:rsid w:val="008E7007"/>
    <w:rsid w:val="008E700D"/>
    <w:rsid w:val="008E7026"/>
    <w:rsid w:val="008E712A"/>
    <w:rsid w:val="008E7262"/>
    <w:rsid w:val="008E72F2"/>
    <w:rsid w:val="008E7314"/>
    <w:rsid w:val="008E74D8"/>
    <w:rsid w:val="008E750B"/>
    <w:rsid w:val="008E7546"/>
    <w:rsid w:val="008E7588"/>
    <w:rsid w:val="008E75A7"/>
    <w:rsid w:val="008E7718"/>
    <w:rsid w:val="008E779B"/>
    <w:rsid w:val="008E781B"/>
    <w:rsid w:val="008E7A6F"/>
    <w:rsid w:val="008E7B0B"/>
    <w:rsid w:val="008E7E58"/>
    <w:rsid w:val="008E7E7C"/>
    <w:rsid w:val="008F0130"/>
    <w:rsid w:val="008F0168"/>
    <w:rsid w:val="008F02F9"/>
    <w:rsid w:val="008F047C"/>
    <w:rsid w:val="008F0497"/>
    <w:rsid w:val="008F04A8"/>
    <w:rsid w:val="008F075B"/>
    <w:rsid w:val="008F0833"/>
    <w:rsid w:val="008F08FC"/>
    <w:rsid w:val="008F098C"/>
    <w:rsid w:val="008F0996"/>
    <w:rsid w:val="008F099B"/>
    <w:rsid w:val="008F0A90"/>
    <w:rsid w:val="008F0B06"/>
    <w:rsid w:val="008F0B54"/>
    <w:rsid w:val="008F0B9E"/>
    <w:rsid w:val="008F0CEB"/>
    <w:rsid w:val="008F0E7B"/>
    <w:rsid w:val="008F1106"/>
    <w:rsid w:val="008F1114"/>
    <w:rsid w:val="008F114F"/>
    <w:rsid w:val="008F11A1"/>
    <w:rsid w:val="008F12AE"/>
    <w:rsid w:val="008F136A"/>
    <w:rsid w:val="008F138B"/>
    <w:rsid w:val="008F13A1"/>
    <w:rsid w:val="008F13B2"/>
    <w:rsid w:val="008F143E"/>
    <w:rsid w:val="008F1440"/>
    <w:rsid w:val="008F1462"/>
    <w:rsid w:val="008F1500"/>
    <w:rsid w:val="008F151A"/>
    <w:rsid w:val="008F16A7"/>
    <w:rsid w:val="008F1726"/>
    <w:rsid w:val="008F1978"/>
    <w:rsid w:val="008F19DB"/>
    <w:rsid w:val="008F1A71"/>
    <w:rsid w:val="008F1A79"/>
    <w:rsid w:val="008F1A9F"/>
    <w:rsid w:val="008F1B07"/>
    <w:rsid w:val="008F1B81"/>
    <w:rsid w:val="008F1D2E"/>
    <w:rsid w:val="008F1F67"/>
    <w:rsid w:val="008F1F9D"/>
    <w:rsid w:val="008F1FEC"/>
    <w:rsid w:val="008F2137"/>
    <w:rsid w:val="008F228D"/>
    <w:rsid w:val="008F2330"/>
    <w:rsid w:val="008F2368"/>
    <w:rsid w:val="008F26C9"/>
    <w:rsid w:val="008F275A"/>
    <w:rsid w:val="008F2761"/>
    <w:rsid w:val="008F2800"/>
    <w:rsid w:val="008F284F"/>
    <w:rsid w:val="008F28F9"/>
    <w:rsid w:val="008F2925"/>
    <w:rsid w:val="008F2B22"/>
    <w:rsid w:val="008F2B63"/>
    <w:rsid w:val="008F2C61"/>
    <w:rsid w:val="008F2CA3"/>
    <w:rsid w:val="008F2E61"/>
    <w:rsid w:val="008F2E6E"/>
    <w:rsid w:val="008F2E81"/>
    <w:rsid w:val="008F2F64"/>
    <w:rsid w:val="008F2FB5"/>
    <w:rsid w:val="008F2FD9"/>
    <w:rsid w:val="008F308D"/>
    <w:rsid w:val="008F30CA"/>
    <w:rsid w:val="008F322A"/>
    <w:rsid w:val="008F326A"/>
    <w:rsid w:val="008F34CD"/>
    <w:rsid w:val="008F3636"/>
    <w:rsid w:val="008F3719"/>
    <w:rsid w:val="008F3B9A"/>
    <w:rsid w:val="008F3D84"/>
    <w:rsid w:val="008F3D96"/>
    <w:rsid w:val="008F3F09"/>
    <w:rsid w:val="008F3F9E"/>
    <w:rsid w:val="008F3FDF"/>
    <w:rsid w:val="008F406C"/>
    <w:rsid w:val="008F4074"/>
    <w:rsid w:val="008F410F"/>
    <w:rsid w:val="008F417A"/>
    <w:rsid w:val="008F418A"/>
    <w:rsid w:val="008F421A"/>
    <w:rsid w:val="008F42D4"/>
    <w:rsid w:val="008F44E7"/>
    <w:rsid w:val="008F4515"/>
    <w:rsid w:val="008F4561"/>
    <w:rsid w:val="008F4593"/>
    <w:rsid w:val="008F4C8A"/>
    <w:rsid w:val="008F4CD1"/>
    <w:rsid w:val="008F4DD3"/>
    <w:rsid w:val="008F4F4D"/>
    <w:rsid w:val="008F5115"/>
    <w:rsid w:val="008F5243"/>
    <w:rsid w:val="008F5375"/>
    <w:rsid w:val="008F53CB"/>
    <w:rsid w:val="008F5502"/>
    <w:rsid w:val="008F559B"/>
    <w:rsid w:val="008F5623"/>
    <w:rsid w:val="008F568F"/>
    <w:rsid w:val="008F581B"/>
    <w:rsid w:val="008F58E3"/>
    <w:rsid w:val="008F5BC8"/>
    <w:rsid w:val="008F5C32"/>
    <w:rsid w:val="008F5DCD"/>
    <w:rsid w:val="008F5E06"/>
    <w:rsid w:val="008F5E46"/>
    <w:rsid w:val="008F5E83"/>
    <w:rsid w:val="008F6117"/>
    <w:rsid w:val="008F6140"/>
    <w:rsid w:val="008F61BB"/>
    <w:rsid w:val="008F61D7"/>
    <w:rsid w:val="008F62DD"/>
    <w:rsid w:val="008F64FA"/>
    <w:rsid w:val="008F65CF"/>
    <w:rsid w:val="008F668A"/>
    <w:rsid w:val="008F67AE"/>
    <w:rsid w:val="008F68CB"/>
    <w:rsid w:val="008F68E0"/>
    <w:rsid w:val="008F6AA3"/>
    <w:rsid w:val="008F6BD9"/>
    <w:rsid w:val="008F6CCC"/>
    <w:rsid w:val="008F6E14"/>
    <w:rsid w:val="008F712D"/>
    <w:rsid w:val="008F718C"/>
    <w:rsid w:val="008F723A"/>
    <w:rsid w:val="008F728A"/>
    <w:rsid w:val="008F732C"/>
    <w:rsid w:val="008F734E"/>
    <w:rsid w:val="008F75C8"/>
    <w:rsid w:val="008F77E8"/>
    <w:rsid w:val="008F792E"/>
    <w:rsid w:val="008F7961"/>
    <w:rsid w:val="008F79E3"/>
    <w:rsid w:val="008F79E7"/>
    <w:rsid w:val="008F7A5C"/>
    <w:rsid w:val="008F7B5A"/>
    <w:rsid w:val="008F7B6B"/>
    <w:rsid w:val="008F7DE0"/>
    <w:rsid w:val="008F7E1E"/>
    <w:rsid w:val="008F7E78"/>
    <w:rsid w:val="008F7EC9"/>
    <w:rsid w:val="00900029"/>
    <w:rsid w:val="0090007B"/>
    <w:rsid w:val="009000FD"/>
    <w:rsid w:val="009001BB"/>
    <w:rsid w:val="00900207"/>
    <w:rsid w:val="00900389"/>
    <w:rsid w:val="009003BD"/>
    <w:rsid w:val="009004B9"/>
    <w:rsid w:val="0090063A"/>
    <w:rsid w:val="009007D3"/>
    <w:rsid w:val="009008CE"/>
    <w:rsid w:val="00900ADC"/>
    <w:rsid w:val="00900BAA"/>
    <w:rsid w:val="00900BC4"/>
    <w:rsid w:val="00900C07"/>
    <w:rsid w:val="00900D7E"/>
    <w:rsid w:val="00900DE6"/>
    <w:rsid w:val="00900E72"/>
    <w:rsid w:val="00901101"/>
    <w:rsid w:val="00901170"/>
    <w:rsid w:val="00901317"/>
    <w:rsid w:val="0090139D"/>
    <w:rsid w:val="00901481"/>
    <w:rsid w:val="0090166B"/>
    <w:rsid w:val="0090169B"/>
    <w:rsid w:val="0090170E"/>
    <w:rsid w:val="009017D9"/>
    <w:rsid w:val="0090183D"/>
    <w:rsid w:val="009018A7"/>
    <w:rsid w:val="00901E9D"/>
    <w:rsid w:val="00901EDE"/>
    <w:rsid w:val="00901F5D"/>
    <w:rsid w:val="0090208A"/>
    <w:rsid w:val="009021D5"/>
    <w:rsid w:val="009023A1"/>
    <w:rsid w:val="009023A3"/>
    <w:rsid w:val="00902671"/>
    <w:rsid w:val="009026C2"/>
    <w:rsid w:val="009027C6"/>
    <w:rsid w:val="00902860"/>
    <w:rsid w:val="009028ED"/>
    <w:rsid w:val="00902AE5"/>
    <w:rsid w:val="00902B21"/>
    <w:rsid w:val="00902BDE"/>
    <w:rsid w:val="00902CD9"/>
    <w:rsid w:val="00902E7D"/>
    <w:rsid w:val="0090315B"/>
    <w:rsid w:val="00903227"/>
    <w:rsid w:val="0090323A"/>
    <w:rsid w:val="00903340"/>
    <w:rsid w:val="00903399"/>
    <w:rsid w:val="009033F7"/>
    <w:rsid w:val="009033FA"/>
    <w:rsid w:val="0090342C"/>
    <w:rsid w:val="00903468"/>
    <w:rsid w:val="009034BD"/>
    <w:rsid w:val="0090351E"/>
    <w:rsid w:val="00903692"/>
    <w:rsid w:val="009036DB"/>
    <w:rsid w:val="009036ED"/>
    <w:rsid w:val="009037FA"/>
    <w:rsid w:val="0090380B"/>
    <w:rsid w:val="009038F0"/>
    <w:rsid w:val="009038F6"/>
    <w:rsid w:val="0090398C"/>
    <w:rsid w:val="00903B92"/>
    <w:rsid w:val="00903D58"/>
    <w:rsid w:val="00903D94"/>
    <w:rsid w:val="00903DD9"/>
    <w:rsid w:val="00903E4C"/>
    <w:rsid w:val="00903F86"/>
    <w:rsid w:val="00903FA4"/>
    <w:rsid w:val="00904018"/>
    <w:rsid w:val="00904395"/>
    <w:rsid w:val="009045A4"/>
    <w:rsid w:val="00904609"/>
    <w:rsid w:val="0090464F"/>
    <w:rsid w:val="00904722"/>
    <w:rsid w:val="00904765"/>
    <w:rsid w:val="00904866"/>
    <w:rsid w:val="009049BB"/>
    <w:rsid w:val="00904B8B"/>
    <w:rsid w:val="00904BD0"/>
    <w:rsid w:val="00904D56"/>
    <w:rsid w:val="00904D87"/>
    <w:rsid w:val="00904DAD"/>
    <w:rsid w:val="00904F98"/>
    <w:rsid w:val="00905267"/>
    <w:rsid w:val="009053E4"/>
    <w:rsid w:val="00905492"/>
    <w:rsid w:val="00905710"/>
    <w:rsid w:val="00905BBC"/>
    <w:rsid w:val="00905BF4"/>
    <w:rsid w:val="00905C64"/>
    <w:rsid w:val="00905DA1"/>
    <w:rsid w:val="00905E57"/>
    <w:rsid w:val="00905EF7"/>
    <w:rsid w:val="00906103"/>
    <w:rsid w:val="00906127"/>
    <w:rsid w:val="0090614E"/>
    <w:rsid w:val="00906195"/>
    <w:rsid w:val="009061D3"/>
    <w:rsid w:val="0090633D"/>
    <w:rsid w:val="00906511"/>
    <w:rsid w:val="0090671D"/>
    <w:rsid w:val="009069F6"/>
    <w:rsid w:val="00906A1A"/>
    <w:rsid w:val="00906A8C"/>
    <w:rsid w:val="00906AE9"/>
    <w:rsid w:val="00906B24"/>
    <w:rsid w:val="00906BF1"/>
    <w:rsid w:val="00906D77"/>
    <w:rsid w:val="00906D7C"/>
    <w:rsid w:val="00906DF1"/>
    <w:rsid w:val="00906F82"/>
    <w:rsid w:val="00906FFE"/>
    <w:rsid w:val="0090707C"/>
    <w:rsid w:val="009074B4"/>
    <w:rsid w:val="00907594"/>
    <w:rsid w:val="00907677"/>
    <w:rsid w:val="009076A8"/>
    <w:rsid w:val="00907757"/>
    <w:rsid w:val="0090786D"/>
    <w:rsid w:val="00907912"/>
    <w:rsid w:val="00907938"/>
    <w:rsid w:val="00907BB3"/>
    <w:rsid w:val="00907BFE"/>
    <w:rsid w:val="00907C69"/>
    <w:rsid w:val="00907E0D"/>
    <w:rsid w:val="00907F02"/>
    <w:rsid w:val="00907F6C"/>
    <w:rsid w:val="00910159"/>
    <w:rsid w:val="0091018F"/>
    <w:rsid w:val="009102BE"/>
    <w:rsid w:val="00910387"/>
    <w:rsid w:val="00910397"/>
    <w:rsid w:val="00910514"/>
    <w:rsid w:val="00910571"/>
    <w:rsid w:val="009105AE"/>
    <w:rsid w:val="009105B1"/>
    <w:rsid w:val="009106C1"/>
    <w:rsid w:val="009108C1"/>
    <w:rsid w:val="00910B96"/>
    <w:rsid w:val="00910BEC"/>
    <w:rsid w:val="00910C3E"/>
    <w:rsid w:val="00910CBB"/>
    <w:rsid w:val="00910DF0"/>
    <w:rsid w:val="00910E00"/>
    <w:rsid w:val="00910E2F"/>
    <w:rsid w:val="0091100B"/>
    <w:rsid w:val="009110B1"/>
    <w:rsid w:val="009111BC"/>
    <w:rsid w:val="00911244"/>
    <w:rsid w:val="009112B3"/>
    <w:rsid w:val="00911505"/>
    <w:rsid w:val="00911566"/>
    <w:rsid w:val="009116C3"/>
    <w:rsid w:val="0091184B"/>
    <w:rsid w:val="00911907"/>
    <w:rsid w:val="00911A6B"/>
    <w:rsid w:val="00911AAB"/>
    <w:rsid w:val="00911ABF"/>
    <w:rsid w:val="00911CE9"/>
    <w:rsid w:val="00911E5F"/>
    <w:rsid w:val="00911F34"/>
    <w:rsid w:val="00911FFA"/>
    <w:rsid w:val="00912108"/>
    <w:rsid w:val="0091210F"/>
    <w:rsid w:val="0091211A"/>
    <w:rsid w:val="00912181"/>
    <w:rsid w:val="009121D4"/>
    <w:rsid w:val="009121F8"/>
    <w:rsid w:val="00912335"/>
    <w:rsid w:val="00912355"/>
    <w:rsid w:val="009123DA"/>
    <w:rsid w:val="009123E6"/>
    <w:rsid w:val="00912421"/>
    <w:rsid w:val="0091247A"/>
    <w:rsid w:val="009124AC"/>
    <w:rsid w:val="009124B8"/>
    <w:rsid w:val="0091269C"/>
    <w:rsid w:val="009128D2"/>
    <w:rsid w:val="00912972"/>
    <w:rsid w:val="00912A05"/>
    <w:rsid w:val="00912AA0"/>
    <w:rsid w:val="00912BA0"/>
    <w:rsid w:val="00912CBD"/>
    <w:rsid w:val="00912CD6"/>
    <w:rsid w:val="00912DA8"/>
    <w:rsid w:val="00912E38"/>
    <w:rsid w:val="00912E4B"/>
    <w:rsid w:val="00912E5B"/>
    <w:rsid w:val="00912F4D"/>
    <w:rsid w:val="009131AA"/>
    <w:rsid w:val="009131D0"/>
    <w:rsid w:val="00913275"/>
    <w:rsid w:val="00913280"/>
    <w:rsid w:val="009132C7"/>
    <w:rsid w:val="009133C7"/>
    <w:rsid w:val="009134B3"/>
    <w:rsid w:val="00913559"/>
    <w:rsid w:val="00913741"/>
    <w:rsid w:val="009138CE"/>
    <w:rsid w:val="009139C2"/>
    <w:rsid w:val="00913A09"/>
    <w:rsid w:val="00913D48"/>
    <w:rsid w:val="00913E6F"/>
    <w:rsid w:val="00913FBE"/>
    <w:rsid w:val="009140BA"/>
    <w:rsid w:val="00914171"/>
    <w:rsid w:val="009143C6"/>
    <w:rsid w:val="00914422"/>
    <w:rsid w:val="009145CD"/>
    <w:rsid w:val="009148C8"/>
    <w:rsid w:val="009149D6"/>
    <w:rsid w:val="00914A18"/>
    <w:rsid w:val="00914A65"/>
    <w:rsid w:val="00914CDF"/>
    <w:rsid w:val="00914D4A"/>
    <w:rsid w:val="00914DB6"/>
    <w:rsid w:val="00914F32"/>
    <w:rsid w:val="009150B7"/>
    <w:rsid w:val="009150F1"/>
    <w:rsid w:val="0091514D"/>
    <w:rsid w:val="00915175"/>
    <w:rsid w:val="00915233"/>
    <w:rsid w:val="00915264"/>
    <w:rsid w:val="00915265"/>
    <w:rsid w:val="009154CB"/>
    <w:rsid w:val="009155BF"/>
    <w:rsid w:val="009155D3"/>
    <w:rsid w:val="00915628"/>
    <w:rsid w:val="00915786"/>
    <w:rsid w:val="00915B47"/>
    <w:rsid w:val="00915CDF"/>
    <w:rsid w:val="00915DB3"/>
    <w:rsid w:val="00915ED4"/>
    <w:rsid w:val="00915F07"/>
    <w:rsid w:val="00915F42"/>
    <w:rsid w:val="00915FAB"/>
    <w:rsid w:val="00915FB9"/>
    <w:rsid w:val="00915FD4"/>
    <w:rsid w:val="00916087"/>
    <w:rsid w:val="009160DE"/>
    <w:rsid w:val="00916140"/>
    <w:rsid w:val="009162D0"/>
    <w:rsid w:val="0091634A"/>
    <w:rsid w:val="0091647E"/>
    <w:rsid w:val="00916535"/>
    <w:rsid w:val="00916536"/>
    <w:rsid w:val="0091662E"/>
    <w:rsid w:val="00916674"/>
    <w:rsid w:val="009166D8"/>
    <w:rsid w:val="00916722"/>
    <w:rsid w:val="00916967"/>
    <w:rsid w:val="00916A02"/>
    <w:rsid w:val="00916AD6"/>
    <w:rsid w:val="00916B13"/>
    <w:rsid w:val="00916DA6"/>
    <w:rsid w:val="00916EB3"/>
    <w:rsid w:val="00916F16"/>
    <w:rsid w:val="00917055"/>
    <w:rsid w:val="00917156"/>
    <w:rsid w:val="00917185"/>
    <w:rsid w:val="00917306"/>
    <w:rsid w:val="00917537"/>
    <w:rsid w:val="0091754F"/>
    <w:rsid w:val="00917720"/>
    <w:rsid w:val="00917739"/>
    <w:rsid w:val="00917768"/>
    <w:rsid w:val="00917771"/>
    <w:rsid w:val="00917802"/>
    <w:rsid w:val="0091787F"/>
    <w:rsid w:val="009178E5"/>
    <w:rsid w:val="009178F2"/>
    <w:rsid w:val="00917A7B"/>
    <w:rsid w:val="00917D19"/>
    <w:rsid w:val="00917F52"/>
    <w:rsid w:val="009201B7"/>
    <w:rsid w:val="009202F4"/>
    <w:rsid w:val="009202F8"/>
    <w:rsid w:val="0092037D"/>
    <w:rsid w:val="00920392"/>
    <w:rsid w:val="009203EF"/>
    <w:rsid w:val="00920430"/>
    <w:rsid w:val="0092057F"/>
    <w:rsid w:val="0092090F"/>
    <w:rsid w:val="0092091F"/>
    <w:rsid w:val="009209BE"/>
    <w:rsid w:val="00920AD6"/>
    <w:rsid w:val="00920DB9"/>
    <w:rsid w:val="00920E14"/>
    <w:rsid w:val="00920F23"/>
    <w:rsid w:val="009210CE"/>
    <w:rsid w:val="0092118C"/>
    <w:rsid w:val="009212C3"/>
    <w:rsid w:val="00921496"/>
    <w:rsid w:val="009214AB"/>
    <w:rsid w:val="00921BAC"/>
    <w:rsid w:val="00921DEF"/>
    <w:rsid w:val="00921E03"/>
    <w:rsid w:val="00921F46"/>
    <w:rsid w:val="009220C6"/>
    <w:rsid w:val="009221C0"/>
    <w:rsid w:val="0092228F"/>
    <w:rsid w:val="00922356"/>
    <w:rsid w:val="009224F2"/>
    <w:rsid w:val="009225F0"/>
    <w:rsid w:val="00922709"/>
    <w:rsid w:val="0092283A"/>
    <w:rsid w:val="00922A1B"/>
    <w:rsid w:val="00922CD2"/>
    <w:rsid w:val="00922DD0"/>
    <w:rsid w:val="00922EA3"/>
    <w:rsid w:val="00922EB3"/>
    <w:rsid w:val="00922F31"/>
    <w:rsid w:val="00923142"/>
    <w:rsid w:val="0092321B"/>
    <w:rsid w:val="0092360C"/>
    <w:rsid w:val="0092363E"/>
    <w:rsid w:val="00923669"/>
    <w:rsid w:val="00923808"/>
    <w:rsid w:val="00923944"/>
    <w:rsid w:val="009239C3"/>
    <w:rsid w:val="00923D4A"/>
    <w:rsid w:val="00923E74"/>
    <w:rsid w:val="00923EB0"/>
    <w:rsid w:val="00923EB6"/>
    <w:rsid w:val="00923F4E"/>
    <w:rsid w:val="00923F57"/>
    <w:rsid w:val="00924319"/>
    <w:rsid w:val="009244E7"/>
    <w:rsid w:val="00924747"/>
    <w:rsid w:val="00924898"/>
    <w:rsid w:val="00924CE0"/>
    <w:rsid w:val="00924EA1"/>
    <w:rsid w:val="00924F08"/>
    <w:rsid w:val="009252F1"/>
    <w:rsid w:val="00925335"/>
    <w:rsid w:val="0092583F"/>
    <w:rsid w:val="00925878"/>
    <w:rsid w:val="0092588E"/>
    <w:rsid w:val="00925A17"/>
    <w:rsid w:val="00925A51"/>
    <w:rsid w:val="00925B01"/>
    <w:rsid w:val="00925B0C"/>
    <w:rsid w:val="00925B17"/>
    <w:rsid w:val="00925B64"/>
    <w:rsid w:val="00925C40"/>
    <w:rsid w:val="00925CAF"/>
    <w:rsid w:val="00925E64"/>
    <w:rsid w:val="00926133"/>
    <w:rsid w:val="009263B6"/>
    <w:rsid w:val="009263C1"/>
    <w:rsid w:val="0092642C"/>
    <w:rsid w:val="00926531"/>
    <w:rsid w:val="0092658D"/>
    <w:rsid w:val="009265A9"/>
    <w:rsid w:val="0092662D"/>
    <w:rsid w:val="00926866"/>
    <w:rsid w:val="0092688A"/>
    <w:rsid w:val="00926935"/>
    <w:rsid w:val="00926A31"/>
    <w:rsid w:val="00926B09"/>
    <w:rsid w:val="00926BAA"/>
    <w:rsid w:val="00926BBB"/>
    <w:rsid w:val="00926C26"/>
    <w:rsid w:val="00926C2F"/>
    <w:rsid w:val="00926C77"/>
    <w:rsid w:val="00926C9D"/>
    <w:rsid w:val="00926DBF"/>
    <w:rsid w:val="00926DD2"/>
    <w:rsid w:val="00926DE7"/>
    <w:rsid w:val="00926EB4"/>
    <w:rsid w:val="00926EBD"/>
    <w:rsid w:val="00926FB0"/>
    <w:rsid w:val="0092701C"/>
    <w:rsid w:val="009270CE"/>
    <w:rsid w:val="009273E0"/>
    <w:rsid w:val="00927520"/>
    <w:rsid w:val="00927642"/>
    <w:rsid w:val="00927668"/>
    <w:rsid w:val="009277CA"/>
    <w:rsid w:val="009277E9"/>
    <w:rsid w:val="00927849"/>
    <w:rsid w:val="00927918"/>
    <w:rsid w:val="009279D2"/>
    <w:rsid w:val="00927A80"/>
    <w:rsid w:val="00927B29"/>
    <w:rsid w:val="00927B66"/>
    <w:rsid w:val="00927BCB"/>
    <w:rsid w:val="00927CA4"/>
    <w:rsid w:val="00927D34"/>
    <w:rsid w:val="00927D86"/>
    <w:rsid w:val="00927DCD"/>
    <w:rsid w:val="00927F10"/>
    <w:rsid w:val="00927F5C"/>
    <w:rsid w:val="00927F62"/>
    <w:rsid w:val="00930006"/>
    <w:rsid w:val="00930297"/>
    <w:rsid w:val="009304E6"/>
    <w:rsid w:val="009304EB"/>
    <w:rsid w:val="009304EE"/>
    <w:rsid w:val="0093061C"/>
    <w:rsid w:val="00930724"/>
    <w:rsid w:val="00930AB2"/>
    <w:rsid w:val="00930D4D"/>
    <w:rsid w:val="00930D55"/>
    <w:rsid w:val="00930E1E"/>
    <w:rsid w:val="00930E85"/>
    <w:rsid w:val="00930F1A"/>
    <w:rsid w:val="00930FC3"/>
    <w:rsid w:val="0093113A"/>
    <w:rsid w:val="00931235"/>
    <w:rsid w:val="00931294"/>
    <w:rsid w:val="0093135B"/>
    <w:rsid w:val="00931379"/>
    <w:rsid w:val="00931400"/>
    <w:rsid w:val="00931660"/>
    <w:rsid w:val="009316BD"/>
    <w:rsid w:val="00931813"/>
    <w:rsid w:val="00931824"/>
    <w:rsid w:val="009319BB"/>
    <w:rsid w:val="00931A38"/>
    <w:rsid w:val="00931A4E"/>
    <w:rsid w:val="00931A8B"/>
    <w:rsid w:val="00931BE5"/>
    <w:rsid w:val="00931CC6"/>
    <w:rsid w:val="00931E57"/>
    <w:rsid w:val="00931F6F"/>
    <w:rsid w:val="00932074"/>
    <w:rsid w:val="00932086"/>
    <w:rsid w:val="009320C4"/>
    <w:rsid w:val="0093214A"/>
    <w:rsid w:val="00932688"/>
    <w:rsid w:val="0093268C"/>
    <w:rsid w:val="009326A6"/>
    <w:rsid w:val="009327F2"/>
    <w:rsid w:val="009328A0"/>
    <w:rsid w:val="00932903"/>
    <w:rsid w:val="00932959"/>
    <w:rsid w:val="00932A1C"/>
    <w:rsid w:val="00932A70"/>
    <w:rsid w:val="00932CB3"/>
    <w:rsid w:val="00932FB4"/>
    <w:rsid w:val="00933251"/>
    <w:rsid w:val="0093331B"/>
    <w:rsid w:val="00933419"/>
    <w:rsid w:val="009334B8"/>
    <w:rsid w:val="0093361B"/>
    <w:rsid w:val="00933665"/>
    <w:rsid w:val="0093366C"/>
    <w:rsid w:val="00933700"/>
    <w:rsid w:val="0093377F"/>
    <w:rsid w:val="009337CF"/>
    <w:rsid w:val="00933810"/>
    <w:rsid w:val="0093397E"/>
    <w:rsid w:val="0093398C"/>
    <w:rsid w:val="009339D5"/>
    <w:rsid w:val="00933BC6"/>
    <w:rsid w:val="00933C51"/>
    <w:rsid w:val="00933D52"/>
    <w:rsid w:val="00933D71"/>
    <w:rsid w:val="00933D74"/>
    <w:rsid w:val="00933E62"/>
    <w:rsid w:val="00933E9F"/>
    <w:rsid w:val="0093404D"/>
    <w:rsid w:val="00934085"/>
    <w:rsid w:val="00934377"/>
    <w:rsid w:val="00934490"/>
    <w:rsid w:val="0093465E"/>
    <w:rsid w:val="009346FB"/>
    <w:rsid w:val="0093478F"/>
    <w:rsid w:val="009347B8"/>
    <w:rsid w:val="00934872"/>
    <w:rsid w:val="009348C8"/>
    <w:rsid w:val="009349B9"/>
    <w:rsid w:val="00934B56"/>
    <w:rsid w:val="00934E37"/>
    <w:rsid w:val="00934F01"/>
    <w:rsid w:val="00935226"/>
    <w:rsid w:val="00935330"/>
    <w:rsid w:val="00935469"/>
    <w:rsid w:val="0093546F"/>
    <w:rsid w:val="009354BF"/>
    <w:rsid w:val="0093560E"/>
    <w:rsid w:val="00935621"/>
    <w:rsid w:val="0093563F"/>
    <w:rsid w:val="0093566E"/>
    <w:rsid w:val="0093577A"/>
    <w:rsid w:val="009357ED"/>
    <w:rsid w:val="00935820"/>
    <w:rsid w:val="00935873"/>
    <w:rsid w:val="009358CF"/>
    <w:rsid w:val="009358DC"/>
    <w:rsid w:val="00935953"/>
    <w:rsid w:val="00935957"/>
    <w:rsid w:val="009359E5"/>
    <w:rsid w:val="00935CB8"/>
    <w:rsid w:val="00935DA4"/>
    <w:rsid w:val="00935EE1"/>
    <w:rsid w:val="0093605D"/>
    <w:rsid w:val="00936066"/>
    <w:rsid w:val="0093608A"/>
    <w:rsid w:val="009361E0"/>
    <w:rsid w:val="0093623A"/>
    <w:rsid w:val="00936247"/>
    <w:rsid w:val="00936332"/>
    <w:rsid w:val="009363B2"/>
    <w:rsid w:val="00936484"/>
    <w:rsid w:val="009367E7"/>
    <w:rsid w:val="00936809"/>
    <w:rsid w:val="00936846"/>
    <w:rsid w:val="009368B8"/>
    <w:rsid w:val="009368D8"/>
    <w:rsid w:val="00936A49"/>
    <w:rsid w:val="00936C51"/>
    <w:rsid w:val="00936D2D"/>
    <w:rsid w:val="00936D50"/>
    <w:rsid w:val="00936D70"/>
    <w:rsid w:val="00936DDF"/>
    <w:rsid w:val="00936E25"/>
    <w:rsid w:val="00937067"/>
    <w:rsid w:val="00937075"/>
    <w:rsid w:val="0093707F"/>
    <w:rsid w:val="009372B0"/>
    <w:rsid w:val="009372FD"/>
    <w:rsid w:val="0093738A"/>
    <w:rsid w:val="009373C3"/>
    <w:rsid w:val="00937462"/>
    <w:rsid w:val="00937532"/>
    <w:rsid w:val="0093754E"/>
    <w:rsid w:val="00937575"/>
    <w:rsid w:val="009377FD"/>
    <w:rsid w:val="00937963"/>
    <w:rsid w:val="009379CC"/>
    <w:rsid w:val="00937C6B"/>
    <w:rsid w:val="00937D23"/>
    <w:rsid w:val="00937D90"/>
    <w:rsid w:val="00937E40"/>
    <w:rsid w:val="00937E42"/>
    <w:rsid w:val="00937F1D"/>
    <w:rsid w:val="00940096"/>
    <w:rsid w:val="009400E7"/>
    <w:rsid w:val="00940285"/>
    <w:rsid w:val="0094028B"/>
    <w:rsid w:val="00940380"/>
    <w:rsid w:val="009403C1"/>
    <w:rsid w:val="009403D1"/>
    <w:rsid w:val="0094040B"/>
    <w:rsid w:val="009404AB"/>
    <w:rsid w:val="00940587"/>
    <w:rsid w:val="00940627"/>
    <w:rsid w:val="00940662"/>
    <w:rsid w:val="009406FA"/>
    <w:rsid w:val="009407C0"/>
    <w:rsid w:val="00940A5A"/>
    <w:rsid w:val="00940A66"/>
    <w:rsid w:val="00940ABA"/>
    <w:rsid w:val="00940B38"/>
    <w:rsid w:val="00940BE7"/>
    <w:rsid w:val="00940C13"/>
    <w:rsid w:val="00940CCD"/>
    <w:rsid w:val="00940D0F"/>
    <w:rsid w:val="00940D73"/>
    <w:rsid w:val="00940EAF"/>
    <w:rsid w:val="00940F14"/>
    <w:rsid w:val="00940FDF"/>
    <w:rsid w:val="009410FC"/>
    <w:rsid w:val="00941186"/>
    <w:rsid w:val="00941310"/>
    <w:rsid w:val="009416BD"/>
    <w:rsid w:val="009416F1"/>
    <w:rsid w:val="00941882"/>
    <w:rsid w:val="0094189C"/>
    <w:rsid w:val="00941A5E"/>
    <w:rsid w:val="00941A63"/>
    <w:rsid w:val="00941D18"/>
    <w:rsid w:val="00941D41"/>
    <w:rsid w:val="00941D54"/>
    <w:rsid w:val="00941D6D"/>
    <w:rsid w:val="00941D81"/>
    <w:rsid w:val="00941DC8"/>
    <w:rsid w:val="00941DF1"/>
    <w:rsid w:val="00941F62"/>
    <w:rsid w:val="009423AC"/>
    <w:rsid w:val="0094249C"/>
    <w:rsid w:val="0094251E"/>
    <w:rsid w:val="00942614"/>
    <w:rsid w:val="0094273E"/>
    <w:rsid w:val="00942785"/>
    <w:rsid w:val="009429B2"/>
    <w:rsid w:val="00942B1E"/>
    <w:rsid w:val="00942B5B"/>
    <w:rsid w:val="00942B93"/>
    <w:rsid w:val="00942BAA"/>
    <w:rsid w:val="009431FA"/>
    <w:rsid w:val="0094320F"/>
    <w:rsid w:val="00943282"/>
    <w:rsid w:val="00943329"/>
    <w:rsid w:val="00943409"/>
    <w:rsid w:val="00943616"/>
    <w:rsid w:val="009436C2"/>
    <w:rsid w:val="009437A1"/>
    <w:rsid w:val="00943967"/>
    <w:rsid w:val="00943A23"/>
    <w:rsid w:val="00943AAE"/>
    <w:rsid w:val="00943B57"/>
    <w:rsid w:val="00943B9E"/>
    <w:rsid w:val="00943CA0"/>
    <w:rsid w:val="00943F0E"/>
    <w:rsid w:val="00943F15"/>
    <w:rsid w:val="009440C5"/>
    <w:rsid w:val="00944148"/>
    <w:rsid w:val="0094414C"/>
    <w:rsid w:val="009443D3"/>
    <w:rsid w:val="0094463D"/>
    <w:rsid w:val="00944649"/>
    <w:rsid w:val="009446D0"/>
    <w:rsid w:val="00944975"/>
    <w:rsid w:val="009449ED"/>
    <w:rsid w:val="00944A07"/>
    <w:rsid w:val="00944AC6"/>
    <w:rsid w:val="00944BBA"/>
    <w:rsid w:val="00944BFF"/>
    <w:rsid w:val="00944C03"/>
    <w:rsid w:val="00944CF4"/>
    <w:rsid w:val="00944D5A"/>
    <w:rsid w:val="00944EB9"/>
    <w:rsid w:val="009450B5"/>
    <w:rsid w:val="00945258"/>
    <w:rsid w:val="009452F3"/>
    <w:rsid w:val="009452F9"/>
    <w:rsid w:val="00945411"/>
    <w:rsid w:val="00945572"/>
    <w:rsid w:val="0094565C"/>
    <w:rsid w:val="009457C6"/>
    <w:rsid w:val="009457F0"/>
    <w:rsid w:val="0094584A"/>
    <w:rsid w:val="00945A46"/>
    <w:rsid w:val="00945ADD"/>
    <w:rsid w:val="00945B80"/>
    <w:rsid w:val="00945C44"/>
    <w:rsid w:val="00945C84"/>
    <w:rsid w:val="00945EB3"/>
    <w:rsid w:val="00945F02"/>
    <w:rsid w:val="00945F0C"/>
    <w:rsid w:val="00945FD7"/>
    <w:rsid w:val="00946229"/>
    <w:rsid w:val="009462BB"/>
    <w:rsid w:val="00946319"/>
    <w:rsid w:val="0094639F"/>
    <w:rsid w:val="009463A6"/>
    <w:rsid w:val="009463C0"/>
    <w:rsid w:val="00946616"/>
    <w:rsid w:val="009466F9"/>
    <w:rsid w:val="009466FB"/>
    <w:rsid w:val="00946771"/>
    <w:rsid w:val="009467B8"/>
    <w:rsid w:val="009468D6"/>
    <w:rsid w:val="00946A52"/>
    <w:rsid w:val="00946C09"/>
    <w:rsid w:val="00946CEA"/>
    <w:rsid w:val="00946EDE"/>
    <w:rsid w:val="00946EF9"/>
    <w:rsid w:val="0094713C"/>
    <w:rsid w:val="009472FE"/>
    <w:rsid w:val="00947683"/>
    <w:rsid w:val="00947895"/>
    <w:rsid w:val="00947915"/>
    <w:rsid w:val="00947ADB"/>
    <w:rsid w:val="00947BFC"/>
    <w:rsid w:val="00947BFE"/>
    <w:rsid w:val="00947C10"/>
    <w:rsid w:val="00947C24"/>
    <w:rsid w:val="00947C7E"/>
    <w:rsid w:val="00947CC7"/>
    <w:rsid w:val="00947EBF"/>
    <w:rsid w:val="00947FC4"/>
    <w:rsid w:val="00950297"/>
    <w:rsid w:val="00950578"/>
    <w:rsid w:val="009505B0"/>
    <w:rsid w:val="009505B6"/>
    <w:rsid w:val="009505F9"/>
    <w:rsid w:val="009508EE"/>
    <w:rsid w:val="00950A40"/>
    <w:rsid w:val="00950A5A"/>
    <w:rsid w:val="00950B7C"/>
    <w:rsid w:val="00950D91"/>
    <w:rsid w:val="00950F4C"/>
    <w:rsid w:val="009510D0"/>
    <w:rsid w:val="00951124"/>
    <w:rsid w:val="0095131B"/>
    <w:rsid w:val="00951383"/>
    <w:rsid w:val="009513D6"/>
    <w:rsid w:val="00951719"/>
    <w:rsid w:val="00951ABF"/>
    <w:rsid w:val="00951B24"/>
    <w:rsid w:val="00951B40"/>
    <w:rsid w:val="00951C13"/>
    <w:rsid w:val="00951C3E"/>
    <w:rsid w:val="00951EC5"/>
    <w:rsid w:val="009520C7"/>
    <w:rsid w:val="009522F0"/>
    <w:rsid w:val="009523C6"/>
    <w:rsid w:val="00952476"/>
    <w:rsid w:val="0095256A"/>
    <w:rsid w:val="009525C4"/>
    <w:rsid w:val="009526F4"/>
    <w:rsid w:val="0095271E"/>
    <w:rsid w:val="00952990"/>
    <w:rsid w:val="00952BA9"/>
    <w:rsid w:val="00952C95"/>
    <w:rsid w:val="00952CB5"/>
    <w:rsid w:val="00952D00"/>
    <w:rsid w:val="00952D30"/>
    <w:rsid w:val="00952D38"/>
    <w:rsid w:val="00952FB1"/>
    <w:rsid w:val="0095303F"/>
    <w:rsid w:val="00953049"/>
    <w:rsid w:val="0095307C"/>
    <w:rsid w:val="009531E2"/>
    <w:rsid w:val="009532E4"/>
    <w:rsid w:val="009534D6"/>
    <w:rsid w:val="00953581"/>
    <w:rsid w:val="0095374D"/>
    <w:rsid w:val="00953783"/>
    <w:rsid w:val="0095378B"/>
    <w:rsid w:val="00953A58"/>
    <w:rsid w:val="00953AF1"/>
    <w:rsid w:val="00953BC9"/>
    <w:rsid w:val="00953BF7"/>
    <w:rsid w:val="00953C0C"/>
    <w:rsid w:val="00953CC8"/>
    <w:rsid w:val="00953DD8"/>
    <w:rsid w:val="00953F72"/>
    <w:rsid w:val="00954087"/>
    <w:rsid w:val="00954117"/>
    <w:rsid w:val="0095411C"/>
    <w:rsid w:val="00954222"/>
    <w:rsid w:val="00954271"/>
    <w:rsid w:val="0095427B"/>
    <w:rsid w:val="009542F6"/>
    <w:rsid w:val="0095435F"/>
    <w:rsid w:val="00954364"/>
    <w:rsid w:val="009545B3"/>
    <w:rsid w:val="009545E0"/>
    <w:rsid w:val="009545F1"/>
    <w:rsid w:val="009546E8"/>
    <w:rsid w:val="00954722"/>
    <w:rsid w:val="00954790"/>
    <w:rsid w:val="009547C3"/>
    <w:rsid w:val="009547F1"/>
    <w:rsid w:val="00954932"/>
    <w:rsid w:val="00954AE5"/>
    <w:rsid w:val="00954BF4"/>
    <w:rsid w:val="00954CEB"/>
    <w:rsid w:val="00954D73"/>
    <w:rsid w:val="00954D9F"/>
    <w:rsid w:val="00954FD4"/>
    <w:rsid w:val="00955073"/>
    <w:rsid w:val="009550A1"/>
    <w:rsid w:val="009552B9"/>
    <w:rsid w:val="00955457"/>
    <w:rsid w:val="009554FA"/>
    <w:rsid w:val="00955550"/>
    <w:rsid w:val="00955707"/>
    <w:rsid w:val="0095570F"/>
    <w:rsid w:val="0095571A"/>
    <w:rsid w:val="0095580E"/>
    <w:rsid w:val="0095584C"/>
    <w:rsid w:val="00955AD6"/>
    <w:rsid w:val="00955D38"/>
    <w:rsid w:val="00955D45"/>
    <w:rsid w:val="00955DAA"/>
    <w:rsid w:val="00955DD5"/>
    <w:rsid w:val="00955E34"/>
    <w:rsid w:val="00955FD4"/>
    <w:rsid w:val="009560BC"/>
    <w:rsid w:val="009560E5"/>
    <w:rsid w:val="00956133"/>
    <w:rsid w:val="00956343"/>
    <w:rsid w:val="00956386"/>
    <w:rsid w:val="00956523"/>
    <w:rsid w:val="0095660C"/>
    <w:rsid w:val="00956791"/>
    <w:rsid w:val="00956888"/>
    <w:rsid w:val="00956915"/>
    <w:rsid w:val="00956B34"/>
    <w:rsid w:val="00956BA8"/>
    <w:rsid w:val="00956BC7"/>
    <w:rsid w:val="00956CC7"/>
    <w:rsid w:val="00956CD2"/>
    <w:rsid w:val="00956D2A"/>
    <w:rsid w:val="00956D3B"/>
    <w:rsid w:val="00956F40"/>
    <w:rsid w:val="00957151"/>
    <w:rsid w:val="00957154"/>
    <w:rsid w:val="00957203"/>
    <w:rsid w:val="0095725D"/>
    <w:rsid w:val="00957279"/>
    <w:rsid w:val="009572EA"/>
    <w:rsid w:val="00957325"/>
    <w:rsid w:val="00957339"/>
    <w:rsid w:val="00957384"/>
    <w:rsid w:val="00957437"/>
    <w:rsid w:val="009574E0"/>
    <w:rsid w:val="0095765C"/>
    <w:rsid w:val="009576CB"/>
    <w:rsid w:val="009577AB"/>
    <w:rsid w:val="00957943"/>
    <w:rsid w:val="00957959"/>
    <w:rsid w:val="009579C4"/>
    <w:rsid w:val="00957A2D"/>
    <w:rsid w:val="00957B68"/>
    <w:rsid w:val="00957C0F"/>
    <w:rsid w:val="00957CDE"/>
    <w:rsid w:val="00960024"/>
    <w:rsid w:val="009600F9"/>
    <w:rsid w:val="0096040A"/>
    <w:rsid w:val="009604AA"/>
    <w:rsid w:val="0096050C"/>
    <w:rsid w:val="00960646"/>
    <w:rsid w:val="00960799"/>
    <w:rsid w:val="00960917"/>
    <w:rsid w:val="0096096B"/>
    <w:rsid w:val="00960A45"/>
    <w:rsid w:val="00960A66"/>
    <w:rsid w:val="00960A9A"/>
    <w:rsid w:val="00960B03"/>
    <w:rsid w:val="00960F23"/>
    <w:rsid w:val="00961152"/>
    <w:rsid w:val="00961194"/>
    <w:rsid w:val="009611A4"/>
    <w:rsid w:val="009611BC"/>
    <w:rsid w:val="0096123D"/>
    <w:rsid w:val="00961305"/>
    <w:rsid w:val="0096153C"/>
    <w:rsid w:val="0096168D"/>
    <w:rsid w:val="009616D5"/>
    <w:rsid w:val="00961725"/>
    <w:rsid w:val="00961731"/>
    <w:rsid w:val="009617F5"/>
    <w:rsid w:val="00961917"/>
    <w:rsid w:val="00961A64"/>
    <w:rsid w:val="00961DC2"/>
    <w:rsid w:val="00961DCB"/>
    <w:rsid w:val="00961EA2"/>
    <w:rsid w:val="00962232"/>
    <w:rsid w:val="009622E8"/>
    <w:rsid w:val="00962351"/>
    <w:rsid w:val="00962389"/>
    <w:rsid w:val="0096259E"/>
    <w:rsid w:val="009625FD"/>
    <w:rsid w:val="00962803"/>
    <w:rsid w:val="009628B7"/>
    <w:rsid w:val="009629C1"/>
    <w:rsid w:val="00962AC7"/>
    <w:rsid w:val="00962C2C"/>
    <w:rsid w:val="00962C5D"/>
    <w:rsid w:val="00962D2C"/>
    <w:rsid w:val="00962EA5"/>
    <w:rsid w:val="00962F2C"/>
    <w:rsid w:val="009630E6"/>
    <w:rsid w:val="00963112"/>
    <w:rsid w:val="009631ED"/>
    <w:rsid w:val="0096327A"/>
    <w:rsid w:val="009632CC"/>
    <w:rsid w:val="0096332C"/>
    <w:rsid w:val="009634BD"/>
    <w:rsid w:val="009634C2"/>
    <w:rsid w:val="009635FD"/>
    <w:rsid w:val="00963621"/>
    <w:rsid w:val="009636A2"/>
    <w:rsid w:val="00963700"/>
    <w:rsid w:val="00963821"/>
    <w:rsid w:val="00963C3C"/>
    <w:rsid w:val="00963EF9"/>
    <w:rsid w:val="00963F30"/>
    <w:rsid w:val="009642EC"/>
    <w:rsid w:val="00964316"/>
    <w:rsid w:val="009644ED"/>
    <w:rsid w:val="009644F8"/>
    <w:rsid w:val="009647FB"/>
    <w:rsid w:val="009648B1"/>
    <w:rsid w:val="009649F0"/>
    <w:rsid w:val="00964A22"/>
    <w:rsid w:val="00964C2B"/>
    <w:rsid w:val="00964D1F"/>
    <w:rsid w:val="00964DE3"/>
    <w:rsid w:val="00964DE8"/>
    <w:rsid w:val="00964E21"/>
    <w:rsid w:val="00964E5A"/>
    <w:rsid w:val="00964EBE"/>
    <w:rsid w:val="00964FA0"/>
    <w:rsid w:val="009650FF"/>
    <w:rsid w:val="0096534A"/>
    <w:rsid w:val="0096534E"/>
    <w:rsid w:val="0096557C"/>
    <w:rsid w:val="0096568E"/>
    <w:rsid w:val="0096580C"/>
    <w:rsid w:val="0096580D"/>
    <w:rsid w:val="0096587E"/>
    <w:rsid w:val="009658D3"/>
    <w:rsid w:val="00965915"/>
    <w:rsid w:val="009659F8"/>
    <w:rsid w:val="00965A0E"/>
    <w:rsid w:val="00965A7D"/>
    <w:rsid w:val="00965A9B"/>
    <w:rsid w:val="00965B69"/>
    <w:rsid w:val="00965C3A"/>
    <w:rsid w:val="00965CA6"/>
    <w:rsid w:val="00965CEA"/>
    <w:rsid w:val="00965E14"/>
    <w:rsid w:val="00965E83"/>
    <w:rsid w:val="00965F1E"/>
    <w:rsid w:val="00965F6F"/>
    <w:rsid w:val="00965F82"/>
    <w:rsid w:val="00965F95"/>
    <w:rsid w:val="00965F9B"/>
    <w:rsid w:val="00966110"/>
    <w:rsid w:val="00966164"/>
    <w:rsid w:val="009661EC"/>
    <w:rsid w:val="009663BC"/>
    <w:rsid w:val="0096643E"/>
    <w:rsid w:val="00966476"/>
    <w:rsid w:val="009664F2"/>
    <w:rsid w:val="00966586"/>
    <w:rsid w:val="0096679C"/>
    <w:rsid w:val="00966900"/>
    <w:rsid w:val="0096698A"/>
    <w:rsid w:val="00966A17"/>
    <w:rsid w:val="00966C68"/>
    <w:rsid w:val="00966E68"/>
    <w:rsid w:val="00966EB3"/>
    <w:rsid w:val="00967054"/>
    <w:rsid w:val="009670B4"/>
    <w:rsid w:val="00967285"/>
    <w:rsid w:val="00967508"/>
    <w:rsid w:val="00967641"/>
    <w:rsid w:val="00967990"/>
    <w:rsid w:val="00967A5B"/>
    <w:rsid w:val="00967AA7"/>
    <w:rsid w:val="00967AD4"/>
    <w:rsid w:val="00967AE5"/>
    <w:rsid w:val="00967B2D"/>
    <w:rsid w:val="00967BC7"/>
    <w:rsid w:val="00967CF6"/>
    <w:rsid w:val="00967D74"/>
    <w:rsid w:val="00967D78"/>
    <w:rsid w:val="00967EDF"/>
    <w:rsid w:val="00967EFB"/>
    <w:rsid w:val="00967F9B"/>
    <w:rsid w:val="00967FCD"/>
    <w:rsid w:val="00970139"/>
    <w:rsid w:val="00970186"/>
    <w:rsid w:val="009702AB"/>
    <w:rsid w:val="009702EE"/>
    <w:rsid w:val="009703BB"/>
    <w:rsid w:val="00970599"/>
    <w:rsid w:val="009706E5"/>
    <w:rsid w:val="009706F7"/>
    <w:rsid w:val="00970743"/>
    <w:rsid w:val="009707EE"/>
    <w:rsid w:val="00970844"/>
    <w:rsid w:val="00970888"/>
    <w:rsid w:val="00970916"/>
    <w:rsid w:val="009709CC"/>
    <w:rsid w:val="00970A06"/>
    <w:rsid w:val="00970A65"/>
    <w:rsid w:val="00970D08"/>
    <w:rsid w:val="00970F04"/>
    <w:rsid w:val="00970F40"/>
    <w:rsid w:val="00970F7D"/>
    <w:rsid w:val="00970FC8"/>
    <w:rsid w:val="009710A4"/>
    <w:rsid w:val="009710D1"/>
    <w:rsid w:val="00971250"/>
    <w:rsid w:val="009712CE"/>
    <w:rsid w:val="0097135C"/>
    <w:rsid w:val="009713F5"/>
    <w:rsid w:val="0097159C"/>
    <w:rsid w:val="009715F6"/>
    <w:rsid w:val="00971673"/>
    <w:rsid w:val="009716A8"/>
    <w:rsid w:val="009717E2"/>
    <w:rsid w:val="0097186E"/>
    <w:rsid w:val="0097187C"/>
    <w:rsid w:val="00971A97"/>
    <w:rsid w:val="00971ADD"/>
    <w:rsid w:val="00971C3E"/>
    <w:rsid w:val="00971CE9"/>
    <w:rsid w:val="00971D84"/>
    <w:rsid w:val="00971E32"/>
    <w:rsid w:val="00971EC1"/>
    <w:rsid w:val="00971EDC"/>
    <w:rsid w:val="00971F00"/>
    <w:rsid w:val="00972057"/>
    <w:rsid w:val="00972415"/>
    <w:rsid w:val="009724D6"/>
    <w:rsid w:val="00972593"/>
    <w:rsid w:val="009725FC"/>
    <w:rsid w:val="009726F7"/>
    <w:rsid w:val="0097279B"/>
    <w:rsid w:val="00972870"/>
    <w:rsid w:val="009728A3"/>
    <w:rsid w:val="00972A2C"/>
    <w:rsid w:val="00972B9D"/>
    <w:rsid w:val="00972C0D"/>
    <w:rsid w:val="00972CC3"/>
    <w:rsid w:val="00972CD8"/>
    <w:rsid w:val="00972DA6"/>
    <w:rsid w:val="00972F00"/>
    <w:rsid w:val="00972FD2"/>
    <w:rsid w:val="00973098"/>
    <w:rsid w:val="009731A8"/>
    <w:rsid w:val="00973331"/>
    <w:rsid w:val="0097347D"/>
    <w:rsid w:val="00973486"/>
    <w:rsid w:val="00973576"/>
    <w:rsid w:val="009735BA"/>
    <w:rsid w:val="009735DA"/>
    <w:rsid w:val="009737FA"/>
    <w:rsid w:val="009738FC"/>
    <w:rsid w:val="0097396C"/>
    <w:rsid w:val="00973AC4"/>
    <w:rsid w:val="00973BAA"/>
    <w:rsid w:val="00973BBD"/>
    <w:rsid w:val="00973C74"/>
    <w:rsid w:val="00973C75"/>
    <w:rsid w:val="00973D60"/>
    <w:rsid w:val="00973D76"/>
    <w:rsid w:val="00973D7E"/>
    <w:rsid w:val="00973DCB"/>
    <w:rsid w:val="00973EFD"/>
    <w:rsid w:val="00973FC4"/>
    <w:rsid w:val="00974076"/>
    <w:rsid w:val="009740C9"/>
    <w:rsid w:val="00974114"/>
    <w:rsid w:val="0097411E"/>
    <w:rsid w:val="009745AD"/>
    <w:rsid w:val="009747C9"/>
    <w:rsid w:val="00974AC7"/>
    <w:rsid w:val="00974B39"/>
    <w:rsid w:val="00974BAC"/>
    <w:rsid w:val="00974BE9"/>
    <w:rsid w:val="00974C04"/>
    <w:rsid w:val="00974CD2"/>
    <w:rsid w:val="00974D72"/>
    <w:rsid w:val="00974E09"/>
    <w:rsid w:val="00974E3C"/>
    <w:rsid w:val="00974E3F"/>
    <w:rsid w:val="00974E5D"/>
    <w:rsid w:val="00974FCD"/>
    <w:rsid w:val="0097508C"/>
    <w:rsid w:val="009750CA"/>
    <w:rsid w:val="009750F2"/>
    <w:rsid w:val="00975128"/>
    <w:rsid w:val="00975149"/>
    <w:rsid w:val="00975279"/>
    <w:rsid w:val="009752C0"/>
    <w:rsid w:val="009752FF"/>
    <w:rsid w:val="009754CE"/>
    <w:rsid w:val="009755FC"/>
    <w:rsid w:val="0097560C"/>
    <w:rsid w:val="009756D1"/>
    <w:rsid w:val="00975809"/>
    <w:rsid w:val="009758B3"/>
    <w:rsid w:val="00975920"/>
    <w:rsid w:val="009759CA"/>
    <w:rsid w:val="00975B30"/>
    <w:rsid w:val="00975B37"/>
    <w:rsid w:val="00975C92"/>
    <w:rsid w:val="00975CC6"/>
    <w:rsid w:val="00975CD1"/>
    <w:rsid w:val="00975D0F"/>
    <w:rsid w:val="00975D51"/>
    <w:rsid w:val="00975E1A"/>
    <w:rsid w:val="00975F55"/>
    <w:rsid w:val="0097614E"/>
    <w:rsid w:val="009761AA"/>
    <w:rsid w:val="00976295"/>
    <w:rsid w:val="00976318"/>
    <w:rsid w:val="00976398"/>
    <w:rsid w:val="0097649A"/>
    <w:rsid w:val="00976578"/>
    <w:rsid w:val="00976695"/>
    <w:rsid w:val="00976701"/>
    <w:rsid w:val="00976732"/>
    <w:rsid w:val="00976C9D"/>
    <w:rsid w:val="00976E2C"/>
    <w:rsid w:val="00976F96"/>
    <w:rsid w:val="009770C0"/>
    <w:rsid w:val="0097713F"/>
    <w:rsid w:val="0097736A"/>
    <w:rsid w:val="009774C5"/>
    <w:rsid w:val="009775B0"/>
    <w:rsid w:val="009776B4"/>
    <w:rsid w:val="009776F3"/>
    <w:rsid w:val="009776FA"/>
    <w:rsid w:val="00977799"/>
    <w:rsid w:val="009777B1"/>
    <w:rsid w:val="00977833"/>
    <w:rsid w:val="00977940"/>
    <w:rsid w:val="009779A4"/>
    <w:rsid w:val="00977A8B"/>
    <w:rsid w:val="00977D3E"/>
    <w:rsid w:val="00977DF3"/>
    <w:rsid w:val="00977EF1"/>
    <w:rsid w:val="009800F5"/>
    <w:rsid w:val="00980241"/>
    <w:rsid w:val="009802A5"/>
    <w:rsid w:val="0098036C"/>
    <w:rsid w:val="00980454"/>
    <w:rsid w:val="009804A6"/>
    <w:rsid w:val="009805BB"/>
    <w:rsid w:val="009805C1"/>
    <w:rsid w:val="0098063A"/>
    <w:rsid w:val="00980644"/>
    <w:rsid w:val="009806B2"/>
    <w:rsid w:val="009806C0"/>
    <w:rsid w:val="00980723"/>
    <w:rsid w:val="009807FF"/>
    <w:rsid w:val="00980973"/>
    <w:rsid w:val="00980991"/>
    <w:rsid w:val="009809B1"/>
    <w:rsid w:val="00980A9E"/>
    <w:rsid w:val="00980B7C"/>
    <w:rsid w:val="00980BA8"/>
    <w:rsid w:val="00980C9B"/>
    <w:rsid w:val="00980D57"/>
    <w:rsid w:val="00980DCD"/>
    <w:rsid w:val="00980F2B"/>
    <w:rsid w:val="0098109E"/>
    <w:rsid w:val="009810DD"/>
    <w:rsid w:val="00981262"/>
    <w:rsid w:val="009812C3"/>
    <w:rsid w:val="0098138C"/>
    <w:rsid w:val="009815CA"/>
    <w:rsid w:val="009815EA"/>
    <w:rsid w:val="00981A37"/>
    <w:rsid w:val="00981C18"/>
    <w:rsid w:val="00982030"/>
    <w:rsid w:val="00982191"/>
    <w:rsid w:val="009822D7"/>
    <w:rsid w:val="009822EB"/>
    <w:rsid w:val="00982318"/>
    <w:rsid w:val="009823A1"/>
    <w:rsid w:val="009823DD"/>
    <w:rsid w:val="00982458"/>
    <w:rsid w:val="0098261E"/>
    <w:rsid w:val="00982681"/>
    <w:rsid w:val="0098269C"/>
    <w:rsid w:val="009826C5"/>
    <w:rsid w:val="00982816"/>
    <w:rsid w:val="00982888"/>
    <w:rsid w:val="009828B2"/>
    <w:rsid w:val="009828DC"/>
    <w:rsid w:val="00982948"/>
    <w:rsid w:val="00982D5C"/>
    <w:rsid w:val="00982E87"/>
    <w:rsid w:val="00982EBD"/>
    <w:rsid w:val="00982EF1"/>
    <w:rsid w:val="0098308D"/>
    <w:rsid w:val="009833C5"/>
    <w:rsid w:val="009835D3"/>
    <w:rsid w:val="009836BF"/>
    <w:rsid w:val="009838D3"/>
    <w:rsid w:val="009838DB"/>
    <w:rsid w:val="009838E9"/>
    <w:rsid w:val="00983915"/>
    <w:rsid w:val="00983A3D"/>
    <w:rsid w:val="00983B4C"/>
    <w:rsid w:val="00983B5E"/>
    <w:rsid w:val="00983E8C"/>
    <w:rsid w:val="00983E9B"/>
    <w:rsid w:val="00984669"/>
    <w:rsid w:val="0098476E"/>
    <w:rsid w:val="009848B4"/>
    <w:rsid w:val="009848BF"/>
    <w:rsid w:val="00984BDD"/>
    <w:rsid w:val="00984C5F"/>
    <w:rsid w:val="00984C62"/>
    <w:rsid w:val="00984D17"/>
    <w:rsid w:val="00984F2E"/>
    <w:rsid w:val="00984FBC"/>
    <w:rsid w:val="0098502A"/>
    <w:rsid w:val="00985057"/>
    <w:rsid w:val="0098511E"/>
    <w:rsid w:val="0098514F"/>
    <w:rsid w:val="00985159"/>
    <w:rsid w:val="009851C9"/>
    <w:rsid w:val="00985359"/>
    <w:rsid w:val="009854D4"/>
    <w:rsid w:val="0098557C"/>
    <w:rsid w:val="00985606"/>
    <w:rsid w:val="00985653"/>
    <w:rsid w:val="009856B2"/>
    <w:rsid w:val="0098588E"/>
    <w:rsid w:val="00985A34"/>
    <w:rsid w:val="00985B0A"/>
    <w:rsid w:val="00985DEF"/>
    <w:rsid w:val="00985E31"/>
    <w:rsid w:val="00985EB7"/>
    <w:rsid w:val="00985EE7"/>
    <w:rsid w:val="00985FF5"/>
    <w:rsid w:val="00986283"/>
    <w:rsid w:val="00986332"/>
    <w:rsid w:val="0098643C"/>
    <w:rsid w:val="009868B7"/>
    <w:rsid w:val="009868FF"/>
    <w:rsid w:val="00986C20"/>
    <w:rsid w:val="00986E6E"/>
    <w:rsid w:val="00986E8F"/>
    <w:rsid w:val="00987200"/>
    <w:rsid w:val="009874A4"/>
    <w:rsid w:val="00987631"/>
    <w:rsid w:val="009876C1"/>
    <w:rsid w:val="00987763"/>
    <w:rsid w:val="00987953"/>
    <w:rsid w:val="00987C51"/>
    <w:rsid w:val="00987CB5"/>
    <w:rsid w:val="00987D43"/>
    <w:rsid w:val="00987DF3"/>
    <w:rsid w:val="00987E2F"/>
    <w:rsid w:val="00987E9A"/>
    <w:rsid w:val="00987F8F"/>
    <w:rsid w:val="00990019"/>
    <w:rsid w:val="009900E6"/>
    <w:rsid w:val="0099011F"/>
    <w:rsid w:val="009901B1"/>
    <w:rsid w:val="009901F5"/>
    <w:rsid w:val="00990231"/>
    <w:rsid w:val="0099028E"/>
    <w:rsid w:val="009903D5"/>
    <w:rsid w:val="009903EE"/>
    <w:rsid w:val="009905E7"/>
    <w:rsid w:val="0099061D"/>
    <w:rsid w:val="0099080F"/>
    <w:rsid w:val="00990902"/>
    <w:rsid w:val="00990925"/>
    <w:rsid w:val="0099097F"/>
    <w:rsid w:val="009909A9"/>
    <w:rsid w:val="009909B2"/>
    <w:rsid w:val="009909C2"/>
    <w:rsid w:val="00990A22"/>
    <w:rsid w:val="00990A4B"/>
    <w:rsid w:val="00990AC5"/>
    <w:rsid w:val="00990C14"/>
    <w:rsid w:val="00990CA9"/>
    <w:rsid w:val="00990D39"/>
    <w:rsid w:val="00990D9E"/>
    <w:rsid w:val="00990DC7"/>
    <w:rsid w:val="00990E4E"/>
    <w:rsid w:val="00990E70"/>
    <w:rsid w:val="009910B8"/>
    <w:rsid w:val="009911AE"/>
    <w:rsid w:val="00991417"/>
    <w:rsid w:val="00991473"/>
    <w:rsid w:val="00991477"/>
    <w:rsid w:val="0099156F"/>
    <w:rsid w:val="0099159F"/>
    <w:rsid w:val="00991659"/>
    <w:rsid w:val="0099168B"/>
    <w:rsid w:val="00991807"/>
    <w:rsid w:val="009918A5"/>
    <w:rsid w:val="0099191E"/>
    <w:rsid w:val="009919D3"/>
    <w:rsid w:val="009919ED"/>
    <w:rsid w:val="00991A46"/>
    <w:rsid w:val="00991A81"/>
    <w:rsid w:val="00991B6F"/>
    <w:rsid w:val="00991D03"/>
    <w:rsid w:val="00991DCD"/>
    <w:rsid w:val="00991E8A"/>
    <w:rsid w:val="00991ECB"/>
    <w:rsid w:val="00991FDE"/>
    <w:rsid w:val="00991FFC"/>
    <w:rsid w:val="00992244"/>
    <w:rsid w:val="00992311"/>
    <w:rsid w:val="00992490"/>
    <w:rsid w:val="009924EB"/>
    <w:rsid w:val="0099254B"/>
    <w:rsid w:val="00992687"/>
    <w:rsid w:val="009926B3"/>
    <w:rsid w:val="00992839"/>
    <w:rsid w:val="0099296F"/>
    <w:rsid w:val="009929B8"/>
    <w:rsid w:val="009929BC"/>
    <w:rsid w:val="00992A2C"/>
    <w:rsid w:val="00992C73"/>
    <w:rsid w:val="00992D88"/>
    <w:rsid w:val="0099324A"/>
    <w:rsid w:val="009932E6"/>
    <w:rsid w:val="009932E7"/>
    <w:rsid w:val="00993380"/>
    <w:rsid w:val="0099339B"/>
    <w:rsid w:val="009934A4"/>
    <w:rsid w:val="009934B8"/>
    <w:rsid w:val="00993599"/>
    <w:rsid w:val="009935DD"/>
    <w:rsid w:val="009936BB"/>
    <w:rsid w:val="00993729"/>
    <w:rsid w:val="009939A4"/>
    <w:rsid w:val="009939D2"/>
    <w:rsid w:val="00993A0A"/>
    <w:rsid w:val="00993AC0"/>
    <w:rsid w:val="00993B0C"/>
    <w:rsid w:val="00993B73"/>
    <w:rsid w:val="00993BB5"/>
    <w:rsid w:val="00993CB4"/>
    <w:rsid w:val="00993E91"/>
    <w:rsid w:val="00994002"/>
    <w:rsid w:val="0099409E"/>
    <w:rsid w:val="0099410C"/>
    <w:rsid w:val="0099429F"/>
    <w:rsid w:val="00994426"/>
    <w:rsid w:val="00994427"/>
    <w:rsid w:val="0099460E"/>
    <w:rsid w:val="00994739"/>
    <w:rsid w:val="009947C0"/>
    <w:rsid w:val="009948A7"/>
    <w:rsid w:val="00994A4A"/>
    <w:rsid w:val="00994A4E"/>
    <w:rsid w:val="00994CC6"/>
    <w:rsid w:val="00994DA5"/>
    <w:rsid w:val="00994E9A"/>
    <w:rsid w:val="00994F67"/>
    <w:rsid w:val="00994FB3"/>
    <w:rsid w:val="00994FBE"/>
    <w:rsid w:val="00995015"/>
    <w:rsid w:val="009950E1"/>
    <w:rsid w:val="00995329"/>
    <w:rsid w:val="009956A7"/>
    <w:rsid w:val="00995703"/>
    <w:rsid w:val="00995802"/>
    <w:rsid w:val="009958CF"/>
    <w:rsid w:val="00995971"/>
    <w:rsid w:val="00995A0B"/>
    <w:rsid w:val="00995B55"/>
    <w:rsid w:val="00995BE3"/>
    <w:rsid w:val="00995DA2"/>
    <w:rsid w:val="00996072"/>
    <w:rsid w:val="009960C7"/>
    <w:rsid w:val="009961D5"/>
    <w:rsid w:val="0099627C"/>
    <w:rsid w:val="0099654C"/>
    <w:rsid w:val="009965AB"/>
    <w:rsid w:val="00996744"/>
    <w:rsid w:val="00996838"/>
    <w:rsid w:val="00996B1E"/>
    <w:rsid w:val="00996E6B"/>
    <w:rsid w:val="00996FA3"/>
    <w:rsid w:val="00997052"/>
    <w:rsid w:val="00997295"/>
    <w:rsid w:val="009972AF"/>
    <w:rsid w:val="00997357"/>
    <w:rsid w:val="009974BF"/>
    <w:rsid w:val="009975CE"/>
    <w:rsid w:val="009977B4"/>
    <w:rsid w:val="009977D3"/>
    <w:rsid w:val="0099781C"/>
    <w:rsid w:val="00997A18"/>
    <w:rsid w:val="00997A57"/>
    <w:rsid w:val="00997BB8"/>
    <w:rsid w:val="00997C22"/>
    <w:rsid w:val="00997D63"/>
    <w:rsid w:val="00997DC5"/>
    <w:rsid w:val="009A0031"/>
    <w:rsid w:val="009A0059"/>
    <w:rsid w:val="009A007A"/>
    <w:rsid w:val="009A00A7"/>
    <w:rsid w:val="009A00E4"/>
    <w:rsid w:val="009A015D"/>
    <w:rsid w:val="009A038A"/>
    <w:rsid w:val="009A0454"/>
    <w:rsid w:val="009A04CD"/>
    <w:rsid w:val="009A04FC"/>
    <w:rsid w:val="009A054E"/>
    <w:rsid w:val="009A05EA"/>
    <w:rsid w:val="009A067B"/>
    <w:rsid w:val="009A067C"/>
    <w:rsid w:val="009A07C8"/>
    <w:rsid w:val="009A0850"/>
    <w:rsid w:val="009A0CE4"/>
    <w:rsid w:val="009A0F3D"/>
    <w:rsid w:val="009A0FEF"/>
    <w:rsid w:val="009A1141"/>
    <w:rsid w:val="009A133C"/>
    <w:rsid w:val="009A1388"/>
    <w:rsid w:val="009A169B"/>
    <w:rsid w:val="009A16D8"/>
    <w:rsid w:val="009A16E3"/>
    <w:rsid w:val="009A18E7"/>
    <w:rsid w:val="009A18F5"/>
    <w:rsid w:val="009A1916"/>
    <w:rsid w:val="009A1921"/>
    <w:rsid w:val="009A19D4"/>
    <w:rsid w:val="009A1A32"/>
    <w:rsid w:val="009A1AF0"/>
    <w:rsid w:val="009A1B66"/>
    <w:rsid w:val="009A1C31"/>
    <w:rsid w:val="009A1D34"/>
    <w:rsid w:val="009A1D99"/>
    <w:rsid w:val="009A1E6E"/>
    <w:rsid w:val="009A1EB4"/>
    <w:rsid w:val="009A1FE8"/>
    <w:rsid w:val="009A2195"/>
    <w:rsid w:val="009A21C0"/>
    <w:rsid w:val="009A2462"/>
    <w:rsid w:val="009A2470"/>
    <w:rsid w:val="009A2560"/>
    <w:rsid w:val="009A25A0"/>
    <w:rsid w:val="009A2947"/>
    <w:rsid w:val="009A2998"/>
    <w:rsid w:val="009A2B22"/>
    <w:rsid w:val="009A2BE5"/>
    <w:rsid w:val="009A2BEA"/>
    <w:rsid w:val="009A2C09"/>
    <w:rsid w:val="009A2FCA"/>
    <w:rsid w:val="009A301F"/>
    <w:rsid w:val="009A30DC"/>
    <w:rsid w:val="009A3103"/>
    <w:rsid w:val="009A31AA"/>
    <w:rsid w:val="009A324F"/>
    <w:rsid w:val="009A3278"/>
    <w:rsid w:val="009A336F"/>
    <w:rsid w:val="009A34AB"/>
    <w:rsid w:val="009A3537"/>
    <w:rsid w:val="009A362D"/>
    <w:rsid w:val="009A3661"/>
    <w:rsid w:val="009A3730"/>
    <w:rsid w:val="009A3844"/>
    <w:rsid w:val="009A38A9"/>
    <w:rsid w:val="009A38EF"/>
    <w:rsid w:val="009A3A0B"/>
    <w:rsid w:val="009A3A5E"/>
    <w:rsid w:val="009A3B82"/>
    <w:rsid w:val="009A3C34"/>
    <w:rsid w:val="009A3F0E"/>
    <w:rsid w:val="009A409C"/>
    <w:rsid w:val="009A40E7"/>
    <w:rsid w:val="009A433B"/>
    <w:rsid w:val="009A4473"/>
    <w:rsid w:val="009A44E9"/>
    <w:rsid w:val="009A4707"/>
    <w:rsid w:val="009A4972"/>
    <w:rsid w:val="009A4BE5"/>
    <w:rsid w:val="009A4C17"/>
    <w:rsid w:val="009A4C25"/>
    <w:rsid w:val="009A4D2F"/>
    <w:rsid w:val="009A4D8A"/>
    <w:rsid w:val="009A4E76"/>
    <w:rsid w:val="009A4FE2"/>
    <w:rsid w:val="009A50E6"/>
    <w:rsid w:val="009A518E"/>
    <w:rsid w:val="009A5283"/>
    <w:rsid w:val="009A528C"/>
    <w:rsid w:val="009A529C"/>
    <w:rsid w:val="009A52D0"/>
    <w:rsid w:val="009A52E6"/>
    <w:rsid w:val="009A5360"/>
    <w:rsid w:val="009A540D"/>
    <w:rsid w:val="009A5493"/>
    <w:rsid w:val="009A557C"/>
    <w:rsid w:val="009A55EC"/>
    <w:rsid w:val="009A5601"/>
    <w:rsid w:val="009A5623"/>
    <w:rsid w:val="009A56A8"/>
    <w:rsid w:val="009A58E8"/>
    <w:rsid w:val="009A59F5"/>
    <w:rsid w:val="009A5CE5"/>
    <w:rsid w:val="009A5E02"/>
    <w:rsid w:val="009A5E04"/>
    <w:rsid w:val="009A609C"/>
    <w:rsid w:val="009A60A4"/>
    <w:rsid w:val="009A60EE"/>
    <w:rsid w:val="009A6165"/>
    <w:rsid w:val="009A66BC"/>
    <w:rsid w:val="009A67B7"/>
    <w:rsid w:val="009A6841"/>
    <w:rsid w:val="009A68E1"/>
    <w:rsid w:val="009A6926"/>
    <w:rsid w:val="009A69A2"/>
    <w:rsid w:val="009A6C16"/>
    <w:rsid w:val="009A6CC9"/>
    <w:rsid w:val="009A723E"/>
    <w:rsid w:val="009A73BD"/>
    <w:rsid w:val="009A754A"/>
    <w:rsid w:val="009A763A"/>
    <w:rsid w:val="009A7722"/>
    <w:rsid w:val="009A78BE"/>
    <w:rsid w:val="009A78FA"/>
    <w:rsid w:val="009A79A7"/>
    <w:rsid w:val="009A79AA"/>
    <w:rsid w:val="009A79D9"/>
    <w:rsid w:val="009A7A39"/>
    <w:rsid w:val="009A7ABA"/>
    <w:rsid w:val="009A7C0A"/>
    <w:rsid w:val="009A7D34"/>
    <w:rsid w:val="009A7DE7"/>
    <w:rsid w:val="009A7FB1"/>
    <w:rsid w:val="009A7FF4"/>
    <w:rsid w:val="009B0137"/>
    <w:rsid w:val="009B0141"/>
    <w:rsid w:val="009B01A7"/>
    <w:rsid w:val="009B048D"/>
    <w:rsid w:val="009B04C0"/>
    <w:rsid w:val="009B04CC"/>
    <w:rsid w:val="009B0518"/>
    <w:rsid w:val="009B05E9"/>
    <w:rsid w:val="009B05F8"/>
    <w:rsid w:val="009B06BA"/>
    <w:rsid w:val="009B0830"/>
    <w:rsid w:val="009B086D"/>
    <w:rsid w:val="009B09DC"/>
    <w:rsid w:val="009B09EE"/>
    <w:rsid w:val="009B0F14"/>
    <w:rsid w:val="009B0FC3"/>
    <w:rsid w:val="009B1063"/>
    <w:rsid w:val="009B10D5"/>
    <w:rsid w:val="009B1196"/>
    <w:rsid w:val="009B1256"/>
    <w:rsid w:val="009B125E"/>
    <w:rsid w:val="009B136D"/>
    <w:rsid w:val="009B13BD"/>
    <w:rsid w:val="009B1464"/>
    <w:rsid w:val="009B15BB"/>
    <w:rsid w:val="009B1852"/>
    <w:rsid w:val="009B1A0D"/>
    <w:rsid w:val="009B1CBC"/>
    <w:rsid w:val="009B1D5B"/>
    <w:rsid w:val="009B1DCE"/>
    <w:rsid w:val="009B1E34"/>
    <w:rsid w:val="009B1F56"/>
    <w:rsid w:val="009B2081"/>
    <w:rsid w:val="009B20A7"/>
    <w:rsid w:val="009B215A"/>
    <w:rsid w:val="009B21C4"/>
    <w:rsid w:val="009B2269"/>
    <w:rsid w:val="009B228C"/>
    <w:rsid w:val="009B22B1"/>
    <w:rsid w:val="009B2439"/>
    <w:rsid w:val="009B2460"/>
    <w:rsid w:val="009B24DB"/>
    <w:rsid w:val="009B2697"/>
    <w:rsid w:val="009B2717"/>
    <w:rsid w:val="009B2734"/>
    <w:rsid w:val="009B278A"/>
    <w:rsid w:val="009B28AA"/>
    <w:rsid w:val="009B2AA8"/>
    <w:rsid w:val="009B2BBF"/>
    <w:rsid w:val="009B2C11"/>
    <w:rsid w:val="009B2CA6"/>
    <w:rsid w:val="009B2D6E"/>
    <w:rsid w:val="009B2DDE"/>
    <w:rsid w:val="009B2DEC"/>
    <w:rsid w:val="009B31C4"/>
    <w:rsid w:val="009B31EE"/>
    <w:rsid w:val="009B33CA"/>
    <w:rsid w:val="009B343F"/>
    <w:rsid w:val="009B3470"/>
    <w:rsid w:val="009B34CA"/>
    <w:rsid w:val="009B3641"/>
    <w:rsid w:val="009B3699"/>
    <w:rsid w:val="009B36E9"/>
    <w:rsid w:val="009B3A68"/>
    <w:rsid w:val="009B3C27"/>
    <w:rsid w:val="009B3D0F"/>
    <w:rsid w:val="009B3D34"/>
    <w:rsid w:val="009B3DB0"/>
    <w:rsid w:val="009B3EE4"/>
    <w:rsid w:val="009B3FC2"/>
    <w:rsid w:val="009B420B"/>
    <w:rsid w:val="009B4268"/>
    <w:rsid w:val="009B42F3"/>
    <w:rsid w:val="009B446B"/>
    <w:rsid w:val="009B47D1"/>
    <w:rsid w:val="009B4857"/>
    <w:rsid w:val="009B4881"/>
    <w:rsid w:val="009B4A1B"/>
    <w:rsid w:val="009B4A7A"/>
    <w:rsid w:val="009B4AC9"/>
    <w:rsid w:val="009B4C40"/>
    <w:rsid w:val="009B4C6C"/>
    <w:rsid w:val="009B4D07"/>
    <w:rsid w:val="009B4DDA"/>
    <w:rsid w:val="009B4E08"/>
    <w:rsid w:val="009B4F90"/>
    <w:rsid w:val="009B50EA"/>
    <w:rsid w:val="009B5187"/>
    <w:rsid w:val="009B5261"/>
    <w:rsid w:val="009B528E"/>
    <w:rsid w:val="009B541A"/>
    <w:rsid w:val="009B5546"/>
    <w:rsid w:val="009B5800"/>
    <w:rsid w:val="009B580F"/>
    <w:rsid w:val="009B595E"/>
    <w:rsid w:val="009B59E2"/>
    <w:rsid w:val="009B5A23"/>
    <w:rsid w:val="009B5A75"/>
    <w:rsid w:val="009B5B4E"/>
    <w:rsid w:val="009B5C46"/>
    <w:rsid w:val="009B5DDB"/>
    <w:rsid w:val="009B5E35"/>
    <w:rsid w:val="009B5E60"/>
    <w:rsid w:val="009B5E9F"/>
    <w:rsid w:val="009B5FC6"/>
    <w:rsid w:val="009B600F"/>
    <w:rsid w:val="009B623C"/>
    <w:rsid w:val="009B6246"/>
    <w:rsid w:val="009B6252"/>
    <w:rsid w:val="009B6358"/>
    <w:rsid w:val="009B64AD"/>
    <w:rsid w:val="009B6549"/>
    <w:rsid w:val="009B6551"/>
    <w:rsid w:val="009B6578"/>
    <w:rsid w:val="009B6654"/>
    <w:rsid w:val="009B665E"/>
    <w:rsid w:val="009B6848"/>
    <w:rsid w:val="009B6BC6"/>
    <w:rsid w:val="009B6BC9"/>
    <w:rsid w:val="009B6C46"/>
    <w:rsid w:val="009B6EEF"/>
    <w:rsid w:val="009B6F8B"/>
    <w:rsid w:val="009B6FA0"/>
    <w:rsid w:val="009B6FC6"/>
    <w:rsid w:val="009B7065"/>
    <w:rsid w:val="009B711D"/>
    <w:rsid w:val="009B713E"/>
    <w:rsid w:val="009B726E"/>
    <w:rsid w:val="009B72AE"/>
    <w:rsid w:val="009B73F9"/>
    <w:rsid w:val="009B7449"/>
    <w:rsid w:val="009B746E"/>
    <w:rsid w:val="009B74B4"/>
    <w:rsid w:val="009B77C9"/>
    <w:rsid w:val="009B784A"/>
    <w:rsid w:val="009B7939"/>
    <w:rsid w:val="009B7995"/>
    <w:rsid w:val="009B7AAC"/>
    <w:rsid w:val="009B7C37"/>
    <w:rsid w:val="009B7D02"/>
    <w:rsid w:val="009B7D4E"/>
    <w:rsid w:val="009C0033"/>
    <w:rsid w:val="009C0071"/>
    <w:rsid w:val="009C01CB"/>
    <w:rsid w:val="009C0345"/>
    <w:rsid w:val="009C03B7"/>
    <w:rsid w:val="009C052F"/>
    <w:rsid w:val="009C05C9"/>
    <w:rsid w:val="009C06E7"/>
    <w:rsid w:val="009C073C"/>
    <w:rsid w:val="009C0793"/>
    <w:rsid w:val="009C08D6"/>
    <w:rsid w:val="009C09D8"/>
    <w:rsid w:val="009C0A65"/>
    <w:rsid w:val="009C0AEE"/>
    <w:rsid w:val="009C0D73"/>
    <w:rsid w:val="009C0EE9"/>
    <w:rsid w:val="009C0F7A"/>
    <w:rsid w:val="009C1024"/>
    <w:rsid w:val="009C10D4"/>
    <w:rsid w:val="009C111C"/>
    <w:rsid w:val="009C12BE"/>
    <w:rsid w:val="009C144F"/>
    <w:rsid w:val="009C14A5"/>
    <w:rsid w:val="009C1578"/>
    <w:rsid w:val="009C173F"/>
    <w:rsid w:val="009C180B"/>
    <w:rsid w:val="009C18B7"/>
    <w:rsid w:val="009C19D1"/>
    <w:rsid w:val="009C1A3C"/>
    <w:rsid w:val="009C1B73"/>
    <w:rsid w:val="009C1B8A"/>
    <w:rsid w:val="009C1D19"/>
    <w:rsid w:val="009C1E10"/>
    <w:rsid w:val="009C1EBD"/>
    <w:rsid w:val="009C1F8F"/>
    <w:rsid w:val="009C216A"/>
    <w:rsid w:val="009C22DA"/>
    <w:rsid w:val="009C2614"/>
    <w:rsid w:val="009C2617"/>
    <w:rsid w:val="009C266F"/>
    <w:rsid w:val="009C26BE"/>
    <w:rsid w:val="009C270A"/>
    <w:rsid w:val="009C2736"/>
    <w:rsid w:val="009C285A"/>
    <w:rsid w:val="009C299A"/>
    <w:rsid w:val="009C2B6A"/>
    <w:rsid w:val="009C2C9B"/>
    <w:rsid w:val="009C2D74"/>
    <w:rsid w:val="009C32AB"/>
    <w:rsid w:val="009C3486"/>
    <w:rsid w:val="009C3755"/>
    <w:rsid w:val="009C3B2A"/>
    <w:rsid w:val="009C3BF9"/>
    <w:rsid w:val="009C3CCD"/>
    <w:rsid w:val="009C3FA5"/>
    <w:rsid w:val="009C3FBD"/>
    <w:rsid w:val="009C4065"/>
    <w:rsid w:val="009C419A"/>
    <w:rsid w:val="009C424C"/>
    <w:rsid w:val="009C4280"/>
    <w:rsid w:val="009C445C"/>
    <w:rsid w:val="009C450B"/>
    <w:rsid w:val="009C45DF"/>
    <w:rsid w:val="009C4603"/>
    <w:rsid w:val="009C46A2"/>
    <w:rsid w:val="009C46D9"/>
    <w:rsid w:val="009C47BA"/>
    <w:rsid w:val="009C496A"/>
    <w:rsid w:val="009C4C46"/>
    <w:rsid w:val="009C4C68"/>
    <w:rsid w:val="009C4CFF"/>
    <w:rsid w:val="009C4D48"/>
    <w:rsid w:val="009C4D94"/>
    <w:rsid w:val="009C4E5A"/>
    <w:rsid w:val="009C4E8E"/>
    <w:rsid w:val="009C4F3E"/>
    <w:rsid w:val="009C5090"/>
    <w:rsid w:val="009C5215"/>
    <w:rsid w:val="009C52A5"/>
    <w:rsid w:val="009C52F2"/>
    <w:rsid w:val="009C5313"/>
    <w:rsid w:val="009C5382"/>
    <w:rsid w:val="009C53B5"/>
    <w:rsid w:val="009C54F7"/>
    <w:rsid w:val="009C5549"/>
    <w:rsid w:val="009C5577"/>
    <w:rsid w:val="009C55D0"/>
    <w:rsid w:val="009C55DC"/>
    <w:rsid w:val="009C55FF"/>
    <w:rsid w:val="009C5600"/>
    <w:rsid w:val="009C57A9"/>
    <w:rsid w:val="009C5803"/>
    <w:rsid w:val="009C584D"/>
    <w:rsid w:val="009C58E2"/>
    <w:rsid w:val="009C5921"/>
    <w:rsid w:val="009C5E71"/>
    <w:rsid w:val="009C5EC9"/>
    <w:rsid w:val="009C5EFB"/>
    <w:rsid w:val="009C5F01"/>
    <w:rsid w:val="009C5F3D"/>
    <w:rsid w:val="009C6150"/>
    <w:rsid w:val="009C64E1"/>
    <w:rsid w:val="009C658C"/>
    <w:rsid w:val="009C6592"/>
    <w:rsid w:val="009C659B"/>
    <w:rsid w:val="009C65E0"/>
    <w:rsid w:val="009C6816"/>
    <w:rsid w:val="009C6A49"/>
    <w:rsid w:val="009C6B3E"/>
    <w:rsid w:val="009C6CE7"/>
    <w:rsid w:val="009C6CEF"/>
    <w:rsid w:val="009C6F5C"/>
    <w:rsid w:val="009C704B"/>
    <w:rsid w:val="009C706E"/>
    <w:rsid w:val="009C7188"/>
    <w:rsid w:val="009C723B"/>
    <w:rsid w:val="009C72A1"/>
    <w:rsid w:val="009C72D4"/>
    <w:rsid w:val="009C7488"/>
    <w:rsid w:val="009C74A5"/>
    <w:rsid w:val="009C74B2"/>
    <w:rsid w:val="009C767E"/>
    <w:rsid w:val="009C76EE"/>
    <w:rsid w:val="009C77E4"/>
    <w:rsid w:val="009C781A"/>
    <w:rsid w:val="009C78CD"/>
    <w:rsid w:val="009C79CA"/>
    <w:rsid w:val="009C7C19"/>
    <w:rsid w:val="009C7C6A"/>
    <w:rsid w:val="009C7DC5"/>
    <w:rsid w:val="009C7E96"/>
    <w:rsid w:val="009D004C"/>
    <w:rsid w:val="009D0197"/>
    <w:rsid w:val="009D01C9"/>
    <w:rsid w:val="009D01FE"/>
    <w:rsid w:val="009D040E"/>
    <w:rsid w:val="009D04BA"/>
    <w:rsid w:val="009D0656"/>
    <w:rsid w:val="009D0983"/>
    <w:rsid w:val="009D0ABE"/>
    <w:rsid w:val="009D0B32"/>
    <w:rsid w:val="009D0C05"/>
    <w:rsid w:val="009D0E5A"/>
    <w:rsid w:val="009D0E74"/>
    <w:rsid w:val="009D0E96"/>
    <w:rsid w:val="009D0EC5"/>
    <w:rsid w:val="009D0EED"/>
    <w:rsid w:val="009D0F3E"/>
    <w:rsid w:val="009D1081"/>
    <w:rsid w:val="009D10C3"/>
    <w:rsid w:val="009D130E"/>
    <w:rsid w:val="009D1481"/>
    <w:rsid w:val="009D1536"/>
    <w:rsid w:val="009D1645"/>
    <w:rsid w:val="009D186F"/>
    <w:rsid w:val="009D1989"/>
    <w:rsid w:val="009D1C22"/>
    <w:rsid w:val="009D1C9D"/>
    <w:rsid w:val="009D1CE3"/>
    <w:rsid w:val="009D1E61"/>
    <w:rsid w:val="009D1F1E"/>
    <w:rsid w:val="009D205C"/>
    <w:rsid w:val="009D20C8"/>
    <w:rsid w:val="009D2211"/>
    <w:rsid w:val="009D2457"/>
    <w:rsid w:val="009D24E5"/>
    <w:rsid w:val="009D270E"/>
    <w:rsid w:val="009D2732"/>
    <w:rsid w:val="009D27E0"/>
    <w:rsid w:val="009D28D8"/>
    <w:rsid w:val="009D2970"/>
    <w:rsid w:val="009D2A02"/>
    <w:rsid w:val="009D2A3F"/>
    <w:rsid w:val="009D2AC1"/>
    <w:rsid w:val="009D2B95"/>
    <w:rsid w:val="009D2C7E"/>
    <w:rsid w:val="009D2DC7"/>
    <w:rsid w:val="009D2E17"/>
    <w:rsid w:val="009D2F31"/>
    <w:rsid w:val="009D2F3C"/>
    <w:rsid w:val="009D2F48"/>
    <w:rsid w:val="009D2FB0"/>
    <w:rsid w:val="009D308D"/>
    <w:rsid w:val="009D3156"/>
    <w:rsid w:val="009D31A0"/>
    <w:rsid w:val="009D31FB"/>
    <w:rsid w:val="009D32A2"/>
    <w:rsid w:val="009D32AB"/>
    <w:rsid w:val="009D33E3"/>
    <w:rsid w:val="009D33EA"/>
    <w:rsid w:val="009D352A"/>
    <w:rsid w:val="009D353C"/>
    <w:rsid w:val="009D358F"/>
    <w:rsid w:val="009D3605"/>
    <w:rsid w:val="009D3644"/>
    <w:rsid w:val="009D3841"/>
    <w:rsid w:val="009D38E7"/>
    <w:rsid w:val="009D3945"/>
    <w:rsid w:val="009D39A5"/>
    <w:rsid w:val="009D3A5D"/>
    <w:rsid w:val="009D3A9A"/>
    <w:rsid w:val="009D3AE9"/>
    <w:rsid w:val="009D3B3A"/>
    <w:rsid w:val="009D3C7C"/>
    <w:rsid w:val="009D3C90"/>
    <w:rsid w:val="009D3DB8"/>
    <w:rsid w:val="009D3EE8"/>
    <w:rsid w:val="009D3F62"/>
    <w:rsid w:val="009D3FE2"/>
    <w:rsid w:val="009D4015"/>
    <w:rsid w:val="009D4023"/>
    <w:rsid w:val="009D4113"/>
    <w:rsid w:val="009D43B2"/>
    <w:rsid w:val="009D4418"/>
    <w:rsid w:val="009D445A"/>
    <w:rsid w:val="009D44D3"/>
    <w:rsid w:val="009D459B"/>
    <w:rsid w:val="009D4603"/>
    <w:rsid w:val="009D4625"/>
    <w:rsid w:val="009D46DC"/>
    <w:rsid w:val="009D4737"/>
    <w:rsid w:val="009D47D1"/>
    <w:rsid w:val="009D4870"/>
    <w:rsid w:val="009D4A44"/>
    <w:rsid w:val="009D4AD8"/>
    <w:rsid w:val="009D4B1F"/>
    <w:rsid w:val="009D4B58"/>
    <w:rsid w:val="009D4C92"/>
    <w:rsid w:val="009D4EA8"/>
    <w:rsid w:val="009D4FD2"/>
    <w:rsid w:val="009D50E7"/>
    <w:rsid w:val="009D5157"/>
    <w:rsid w:val="009D5174"/>
    <w:rsid w:val="009D5187"/>
    <w:rsid w:val="009D52A7"/>
    <w:rsid w:val="009D52EB"/>
    <w:rsid w:val="009D5577"/>
    <w:rsid w:val="009D55A7"/>
    <w:rsid w:val="009D5631"/>
    <w:rsid w:val="009D56D1"/>
    <w:rsid w:val="009D57CF"/>
    <w:rsid w:val="009D5996"/>
    <w:rsid w:val="009D59A4"/>
    <w:rsid w:val="009D5A5B"/>
    <w:rsid w:val="009D5AD4"/>
    <w:rsid w:val="009D5AE2"/>
    <w:rsid w:val="009D5B01"/>
    <w:rsid w:val="009D5C52"/>
    <w:rsid w:val="009D5CA6"/>
    <w:rsid w:val="009D5D68"/>
    <w:rsid w:val="009D5ED5"/>
    <w:rsid w:val="009D5FA9"/>
    <w:rsid w:val="009D5FDE"/>
    <w:rsid w:val="009D6047"/>
    <w:rsid w:val="009D6124"/>
    <w:rsid w:val="009D61FF"/>
    <w:rsid w:val="009D6281"/>
    <w:rsid w:val="009D63D3"/>
    <w:rsid w:val="009D64BB"/>
    <w:rsid w:val="009D6887"/>
    <w:rsid w:val="009D6A15"/>
    <w:rsid w:val="009D6ABC"/>
    <w:rsid w:val="009D6ADE"/>
    <w:rsid w:val="009D6BC8"/>
    <w:rsid w:val="009D6F51"/>
    <w:rsid w:val="009D6FA1"/>
    <w:rsid w:val="009D6FA3"/>
    <w:rsid w:val="009D70BD"/>
    <w:rsid w:val="009D70CF"/>
    <w:rsid w:val="009D7104"/>
    <w:rsid w:val="009D7119"/>
    <w:rsid w:val="009D7148"/>
    <w:rsid w:val="009D727A"/>
    <w:rsid w:val="009D7294"/>
    <w:rsid w:val="009D72F3"/>
    <w:rsid w:val="009D7444"/>
    <w:rsid w:val="009D7509"/>
    <w:rsid w:val="009D767B"/>
    <w:rsid w:val="009D7794"/>
    <w:rsid w:val="009D7B61"/>
    <w:rsid w:val="009D7D05"/>
    <w:rsid w:val="009D7E72"/>
    <w:rsid w:val="009D7ECB"/>
    <w:rsid w:val="009D7F60"/>
    <w:rsid w:val="009D7F73"/>
    <w:rsid w:val="009E003A"/>
    <w:rsid w:val="009E006A"/>
    <w:rsid w:val="009E0080"/>
    <w:rsid w:val="009E0086"/>
    <w:rsid w:val="009E01AD"/>
    <w:rsid w:val="009E01C2"/>
    <w:rsid w:val="009E01CA"/>
    <w:rsid w:val="009E01DF"/>
    <w:rsid w:val="009E037E"/>
    <w:rsid w:val="009E043C"/>
    <w:rsid w:val="009E0528"/>
    <w:rsid w:val="009E05E6"/>
    <w:rsid w:val="009E0613"/>
    <w:rsid w:val="009E0808"/>
    <w:rsid w:val="009E0842"/>
    <w:rsid w:val="009E085D"/>
    <w:rsid w:val="009E08F1"/>
    <w:rsid w:val="009E09CF"/>
    <w:rsid w:val="009E0A4E"/>
    <w:rsid w:val="009E0AF7"/>
    <w:rsid w:val="009E0B0E"/>
    <w:rsid w:val="009E0B57"/>
    <w:rsid w:val="009E0C10"/>
    <w:rsid w:val="009E0CD5"/>
    <w:rsid w:val="009E0E85"/>
    <w:rsid w:val="009E0EE6"/>
    <w:rsid w:val="009E0EF5"/>
    <w:rsid w:val="009E0F85"/>
    <w:rsid w:val="009E0FA2"/>
    <w:rsid w:val="009E106F"/>
    <w:rsid w:val="009E10C2"/>
    <w:rsid w:val="009E10E6"/>
    <w:rsid w:val="009E1188"/>
    <w:rsid w:val="009E11C4"/>
    <w:rsid w:val="009E13B8"/>
    <w:rsid w:val="009E13E3"/>
    <w:rsid w:val="009E174A"/>
    <w:rsid w:val="009E17F2"/>
    <w:rsid w:val="009E1A73"/>
    <w:rsid w:val="009E1B5A"/>
    <w:rsid w:val="009E1B8A"/>
    <w:rsid w:val="009E1C23"/>
    <w:rsid w:val="009E1CA2"/>
    <w:rsid w:val="009E1CB1"/>
    <w:rsid w:val="009E1CB5"/>
    <w:rsid w:val="009E1CCB"/>
    <w:rsid w:val="009E1D49"/>
    <w:rsid w:val="009E1DDB"/>
    <w:rsid w:val="009E1E8E"/>
    <w:rsid w:val="009E1F75"/>
    <w:rsid w:val="009E2024"/>
    <w:rsid w:val="009E2293"/>
    <w:rsid w:val="009E22FF"/>
    <w:rsid w:val="009E2475"/>
    <w:rsid w:val="009E24B6"/>
    <w:rsid w:val="009E280B"/>
    <w:rsid w:val="009E28B9"/>
    <w:rsid w:val="009E29CF"/>
    <w:rsid w:val="009E2BB3"/>
    <w:rsid w:val="009E2BE5"/>
    <w:rsid w:val="009E2BF0"/>
    <w:rsid w:val="009E2D7F"/>
    <w:rsid w:val="009E2F72"/>
    <w:rsid w:val="009E2FC9"/>
    <w:rsid w:val="009E3043"/>
    <w:rsid w:val="009E3225"/>
    <w:rsid w:val="009E324A"/>
    <w:rsid w:val="009E3363"/>
    <w:rsid w:val="009E336D"/>
    <w:rsid w:val="009E355C"/>
    <w:rsid w:val="009E3642"/>
    <w:rsid w:val="009E36A8"/>
    <w:rsid w:val="009E373A"/>
    <w:rsid w:val="009E373F"/>
    <w:rsid w:val="009E38F2"/>
    <w:rsid w:val="009E3A21"/>
    <w:rsid w:val="009E3A28"/>
    <w:rsid w:val="009E3C0A"/>
    <w:rsid w:val="009E3D4F"/>
    <w:rsid w:val="009E3D85"/>
    <w:rsid w:val="009E3DF1"/>
    <w:rsid w:val="009E3E2E"/>
    <w:rsid w:val="009E3E57"/>
    <w:rsid w:val="009E3EA7"/>
    <w:rsid w:val="009E40B7"/>
    <w:rsid w:val="009E4108"/>
    <w:rsid w:val="009E4138"/>
    <w:rsid w:val="009E41DA"/>
    <w:rsid w:val="009E41FB"/>
    <w:rsid w:val="009E438B"/>
    <w:rsid w:val="009E452D"/>
    <w:rsid w:val="009E4730"/>
    <w:rsid w:val="009E479F"/>
    <w:rsid w:val="009E47FF"/>
    <w:rsid w:val="009E4841"/>
    <w:rsid w:val="009E486D"/>
    <w:rsid w:val="009E4939"/>
    <w:rsid w:val="009E4A59"/>
    <w:rsid w:val="009E4BA7"/>
    <w:rsid w:val="009E4C48"/>
    <w:rsid w:val="009E4D65"/>
    <w:rsid w:val="009E4F3C"/>
    <w:rsid w:val="009E4FCE"/>
    <w:rsid w:val="009E506D"/>
    <w:rsid w:val="009E5201"/>
    <w:rsid w:val="009E5253"/>
    <w:rsid w:val="009E52FC"/>
    <w:rsid w:val="009E5338"/>
    <w:rsid w:val="009E53F1"/>
    <w:rsid w:val="009E542F"/>
    <w:rsid w:val="009E5644"/>
    <w:rsid w:val="009E57FB"/>
    <w:rsid w:val="009E58AD"/>
    <w:rsid w:val="009E5A3A"/>
    <w:rsid w:val="009E5A3F"/>
    <w:rsid w:val="009E5B41"/>
    <w:rsid w:val="009E5D19"/>
    <w:rsid w:val="009E5D61"/>
    <w:rsid w:val="009E5E7A"/>
    <w:rsid w:val="009E5F3B"/>
    <w:rsid w:val="009E60F0"/>
    <w:rsid w:val="009E60F2"/>
    <w:rsid w:val="009E62F7"/>
    <w:rsid w:val="009E6319"/>
    <w:rsid w:val="009E63CF"/>
    <w:rsid w:val="009E64B9"/>
    <w:rsid w:val="009E6570"/>
    <w:rsid w:val="009E6674"/>
    <w:rsid w:val="009E669B"/>
    <w:rsid w:val="009E68B2"/>
    <w:rsid w:val="009E68C0"/>
    <w:rsid w:val="009E68C6"/>
    <w:rsid w:val="009E69E9"/>
    <w:rsid w:val="009E6A3E"/>
    <w:rsid w:val="009E6A7E"/>
    <w:rsid w:val="009E6E03"/>
    <w:rsid w:val="009E7305"/>
    <w:rsid w:val="009E73A7"/>
    <w:rsid w:val="009E73E1"/>
    <w:rsid w:val="009E73FC"/>
    <w:rsid w:val="009E759F"/>
    <w:rsid w:val="009E75AA"/>
    <w:rsid w:val="009E78CA"/>
    <w:rsid w:val="009E7952"/>
    <w:rsid w:val="009E796B"/>
    <w:rsid w:val="009E7B5D"/>
    <w:rsid w:val="009E7C2B"/>
    <w:rsid w:val="009E7C4D"/>
    <w:rsid w:val="009E7D8A"/>
    <w:rsid w:val="009E7F12"/>
    <w:rsid w:val="009F023E"/>
    <w:rsid w:val="009F027A"/>
    <w:rsid w:val="009F032B"/>
    <w:rsid w:val="009F039C"/>
    <w:rsid w:val="009F0405"/>
    <w:rsid w:val="009F0480"/>
    <w:rsid w:val="009F04DE"/>
    <w:rsid w:val="009F0575"/>
    <w:rsid w:val="009F0642"/>
    <w:rsid w:val="009F083A"/>
    <w:rsid w:val="009F08F5"/>
    <w:rsid w:val="009F092D"/>
    <w:rsid w:val="009F094C"/>
    <w:rsid w:val="009F0B3F"/>
    <w:rsid w:val="009F0C74"/>
    <w:rsid w:val="009F0DDD"/>
    <w:rsid w:val="009F0F7E"/>
    <w:rsid w:val="009F1151"/>
    <w:rsid w:val="009F11BA"/>
    <w:rsid w:val="009F11C1"/>
    <w:rsid w:val="009F1283"/>
    <w:rsid w:val="009F1531"/>
    <w:rsid w:val="009F1540"/>
    <w:rsid w:val="009F16AE"/>
    <w:rsid w:val="009F1718"/>
    <w:rsid w:val="009F172A"/>
    <w:rsid w:val="009F1902"/>
    <w:rsid w:val="009F193C"/>
    <w:rsid w:val="009F19CB"/>
    <w:rsid w:val="009F1A79"/>
    <w:rsid w:val="009F1B03"/>
    <w:rsid w:val="009F1BB9"/>
    <w:rsid w:val="009F1C2C"/>
    <w:rsid w:val="009F1CD3"/>
    <w:rsid w:val="009F1F24"/>
    <w:rsid w:val="009F1F75"/>
    <w:rsid w:val="009F1FB3"/>
    <w:rsid w:val="009F2010"/>
    <w:rsid w:val="009F208D"/>
    <w:rsid w:val="009F2156"/>
    <w:rsid w:val="009F21FE"/>
    <w:rsid w:val="009F22DA"/>
    <w:rsid w:val="009F2428"/>
    <w:rsid w:val="009F245B"/>
    <w:rsid w:val="009F2592"/>
    <w:rsid w:val="009F274A"/>
    <w:rsid w:val="009F27BA"/>
    <w:rsid w:val="009F27D9"/>
    <w:rsid w:val="009F284E"/>
    <w:rsid w:val="009F2CD5"/>
    <w:rsid w:val="009F2F5C"/>
    <w:rsid w:val="009F339A"/>
    <w:rsid w:val="009F34F4"/>
    <w:rsid w:val="009F3500"/>
    <w:rsid w:val="009F3629"/>
    <w:rsid w:val="009F3669"/>
    <w:rsid w:val="009F3832"/>
    <w:rsid w:val="009F38CE"/>
    <w:rsid w:val="009F38FF"/>
    <w:rsid w:val="009F3A65"/>
    <w:rsid w:val="009F3B5C"/>
    <w:rsid w:val="009F3C0C"/>
    <w:rsid w:val="009F3D7B"/>
    <w:rsid w:val="009F3D80"/>
    <w:rsid w:val="009F3D88"/>
    <w:rsid w:val="009F3E4E"/>
    <w:rsid w:val="009F3F54"/>
    <w:rsid w:val="009F3F94"/>
    <w:rsid w:val="009F404C"/>
    <w:rsid w:val="009F4384"/>
    <w:rsid w:val="009F43D1"/>
    <w:rsid w:val="009F44DC"/>
    <w:rsid w:val="009F451E"/>
    <w:rsid w:val="009F4671"/>
    <w:rsid w:val="009F4696"/>
    <w:rsid w:val="009F4730"/>
    <w:rsid w:val="009F49C9"/>
    <w:rsid w:val="009F4AFD"/>
    <w:rsid w:val="009F4CD4"/>
    <w:rsid w:val="009F4E24"/>
    <w:rsid w:val="009F4E99"/>
    <w:rsid w:val="009F4FD0"/>
    <w:rsid w:val="009F4FE6"/>
    <w:rsid w:val="009F50FB"/>
    <w:rsid w:val="009F5201"/>
    <w:rsid w:val="009F5273"/>
    <w:rsid w:val="009F5281"/>
    <w:rsid w:val="009F52CE"/>
    <w:rsid w:val="009F5307"/>
    <w:rsid w:val="009F53AD"/>
    <w:rsid w:val="009F5498"/>
    <w:rsid w:val="009F55DB"/>
    <w:rsid w:val="009F55F2"/>
    <w:rsid w:val="009F562F"/>
    <w:rsid w:val="009F5677"/>
    <w:rsid w:val="009F568A"/>
    <w:rsid w:val="009F56CF"/>
    <w:rsid w:val="009F585B"/>
    <w:rsid w:val="009F58B6"/>
    <w:rsid w:val="009F5EE5"/>
    <w:rsid w:val="009F5FCF"/>
    <w:rsid w:val="009F6184"/>
    <w:rsid w:val="009F618A"/>
    <w:rsid w:val="009F61E7"/>
    <w:rsid w:val="009F6224"/>
    <w:rsid w:val="009F62C9"/>
    <w:rsid w:val="009F63DD"/>
    <w:rsid w:val="009F6452"/>
    <w:rsid w:val="009F6492"/>
    <w:rsid w:val="009F65A0"/>
    <w:rsid w:val="009F6638"/>
    <w:rsid w:val="009F6658"/>
    <w:rsid w:val="009F6737"/>
    <w:rsid w:val="009F677E"/>
    <w:rsid w:val="009F6800"/>
    <w:rsid w:val="009F6926"/>
    <w:rsid w:val="009F69D4"/>
    <w:rsid w:val="009F6A73"/>
    <w:rsid w:val="009F6AAF"/>
    <w:rsid w:val="009F6D41"/>
    <w:rsid w:val="009F6DD0"/>
    <w:rsid w:val="009F6F39"/>
    <w:rsid w:val="009F6F3F"/>
    <w:rsid w:val="009F71F8"/>
    <w:rsid w:val="009F7314"/>
    <w:rsid w:val="009F7534"/>
    <w:rsid w:val="009F7595"/>
    <w:rsid w:val="009F7864"/>
    <w:rsid w:val="009F7AB0"/>
    <w:rsid w:val="009F7AE7"/>
    <w:rsid w:val="009F7B42"/>
    <w:rsid w:val="009F7C8E"/>
    <w:rsid w:val="009F7DA6"/>
    <w:rsid w:val="009F7DD0"/>
    <w:rsid w:val="009F7E1F"/>
    <w:rsid w:val="009F7FEE"/>
    <w:rsid w:val="00A0022C"/>
    <w:rsid w:val="00A00257"/>
    <w:rsid w:val="00A0028F"/>
    <w:rsid w:val="00A002E2"/>
    <w:rsid w:val="00A0032A"/>
    <w:rsid w:val="00A00362"/>
    <w:rsid w:val="00A0041F"/>
    <w:rsid w:val="00A004FB"/>
    <w:rsid w:val="00A0050E"/>
    <w:rsid w:val="00A0059A"/>
    <w:rsid w:val="00A00631"/>
    <w:rsid w:val="00A0066E"/>
    <w:rsid w:val="00A006BB"/>
    <w:rsid w:val="00A00741"/>
    <w:rsid w:val="00A0082F"/>
    <w:rsid w:val="00A008E4"/>
    <w:rsid w:val="00A00A57"/>
    <w:rsid w:val="00A00A73"/>
    <w:rsid w:val="00A00A90"/>
    <w:rsid w:val="00A00A94"/>
    <w:rsid w:val="00A00B1C"/>
    <w:rsid w:val="00A00B9C"/>
    <w:rsid w:val="00A00C82"/>
    <w:rsid w:val="00A00C8A"/>
    <w:rsid w:val="00A00D8F"/>
    <w:rsid w:val="00A00E59"/>
    <w:rsid w:val="00A00E63"/>
    <w:rsid w:val="00A00F2A"/>
    <w:rsid w:val="00A00F80"/>
    <w:rsid w:val="00A00FBA"/>
    <w:rsid w:val="00A01089"/>
    <w:rsid w:val="00A0108D"/>
    <w:rsid w:val="00A01122"/>
    <w:rsid w:val="00A012FD"/>
    <w:rsid w:val="00A01504"/>
    <w:rsid w:val="00A01574"/>
    <w:rsid w:val="00A01629"/>
    <w:rsid w:val="00A01780"/>
    <w:rsid w:val="00A018C0"/>
    <w:rsid w:val="00A01A8B"/>
    <w:rsid w:val="00A01B96"/>
    <w:rsid w:val="00A01E34"/>
    <w:rsid w:val="00A01F36"/>
    <w:rsid w:val="00A02014"/>
    <w:rsid w:val="00A020D1"/>
    <w:rsid w:val="00A02107"/>
    <w:rsid w:val="00A0225D"/>
    <w:rsid w:val="00A022FB"/>
    <w:rsid w:val="00A0234C"/>
    <w:rsid w:val="00A02492"/>
    <w:rsid w:val="00A02560"/>
    <w:rsid w:val="00A025D2"/>
    <w:rsid w:val="00A02675"/>
    <w:rsid w:val="00A02679"/>
    <w:rsid w:val="00A027A3"/>
    <w:rsid w:val="00A029B0"/>
    <w:rsid w:val="00A02A40"/>
    <w:rsid w:val="00A02B6E"/>
    <w:rsid w:val="00A02C11"/>
    <w:rsid w:val="00A02C12"/>
    <w:rsid w:val="00A02C17"/>
    <w:rsid w:val="00A02D37"/>
    <w:rsid w:val="00A02E2A"/>
    <w:rsid w:val="00A0314E"/>
    <w:rsid w:val="00A031D0"/>
    <w:rsid w:val="00A0323B"/>
    <w:rsid w:val="00A03376"/>
    <w:rsid w:val="00A03420"/>
    <w:rsid w:val="00A035DB"/>
    <w:rsid w:val="00A036E4"/>
    <w:rsid w:val="00A039C1"/>
    <w:rsid w:val="00A039C7"/>
    <w:rsid w:val="00A03B96"/>
    <w:rsid w:val="00A03BE0"/>
    <w:rsid w:val="00A03C7B"/>
    <w:rsid w:val="00A03C86"/>
    <w:rsid w:val="00A03D6C"/>
    <w:rsid w:val="00A03DA7"/>
    <w:rsid w:val="00A03ECB"/>
    <w:rsid w:val="00A03F3A"/>
    <w:rsid w:val="00A03F70"/>
    <w:rsid w:val="00A040DD"/>
    <w:rsid w:val="00A04166"/>
    <w:rsid w:val="00A0417A"/>
    <w:rsid w:val="00A041BC"/>
    <w:rsid w:val="00A04234"/>
    <w:rsid w:val="00A04285"/>
    <w:rsid w:val="00A042B7"/>
    <w:rsid w:val="00A043D3"/>
    <w:rsid w:val="00A0443E"/>
    <w:rsid w:val="00A0444F"/>
    <w:rsid w:val="00A045C6"/>
    <w:rsid w:val="00A04757"/>
    <w:rsid w:val="00A04765"/>
    <w:rsid w:val="00A04952"/>
    <w:rsid w:val="00A049D6"/>
    <w:rsid w:val="00A049FD"/>
    <w:rsid w:val="00A04A43"/>
    <w:rsid w:val="00A04AA7"/>
    <w:rsid w:val="00A04ABD"/>
    <w:rsid w:val="00A04DF3"/>
    <w:rsid w:val="00A050EF"/>
    <w:rsid w:val="00A051DC"/>
    <w:rsid w:val="00A053B8"/>
    <w:rsid w:val="00A053E6"/>
    <w:rsid w:val="00A05441"/>
    <w:rsid w:val="00A05566"/>
    <w:rsid w:val="00A056A6"/>
    <w:rsid w:val="00A056AC"/>
    <w:rsid w:val="00A056E1"/>
    <w:rsid w:val="00A056FC"/>
    <w:rsid w:val="00A05787"/>
    <w:rsid w:val="00A05AAC"/>
    <w:rsid w:val="00A05B1D"/>
    <w:rsid w:val="00A05C3A"/>
    <w:rsid w:val="00A05D60"/>
    <w:rsid w:val="00A05E03"/>
    <w:rsid w:val="00A05E12"/>
    <w:rsid w:val="00A05EB1"/>
    <w:rsid w:val="00A05FB7"/>
    <w:rsid w:val="00A06031"/>
    <w:rsid w:val="00A0612F"/>
    <w:rsid w:val="00A06189"/>
    <w:rsid w:val="00A06351"/>
    <w:rsid w:val="00A06666"/>
    <w:rsid w:val="00A06788"/>
    <w:rsid w:val="00A068C9"/>
    <w:rsid w:val="00A06B4C"/>
    <w:rsid w:val="00A06B6D"/>
    <w:rsid w:val="00A06BBC"/>
    <w:rsid w:val="00A06C1E"/>
    <w:rsid w:val="00A06CB7"/>
    <w:rsid w:val="00A06D2D"/>
    <w:rsid w:val="00A06D51"/>
    <w:rsid w:val="00A06DBC"/>
    <w:rsid w:val="00A06E85"/>
    <w:rsid w:val="00A06ECB"/>
    <w:rsid w:val="00A071A9"/>
    <w:rsid w:val="00A071BC"/>
    <w:rsid w:val="00A07516"/>
    <w:rsid w:val="00A0756C"/>
    <w:rsid w:val="00A07774"/>
    <w:rsid w:val="00A077EB"/>
    <w:rsid w:val="00A0790E"/>
    <w:rsid w:val="00A07955"/>
    <w:rsid w:val="00A079BA"/>
    <w:rsid w:val="00A079CC"/>
    <w:rsid w:val="00A07A06"/>
    <w:rsid w:val="00A07A21"/>
    <w:rsid w:val="00A07A66"/>
    <w:rsid w:val="00A07E33"/>
    <w:rsid w:val="00A07E70"/>
    <w:rsid w:val="00A07EE8"/>
    <w:rsid w:val="00A101A7"/>
    <w:rsid w:val="00A101AB"/>
    <w:rsid w:val="00A1026D"/>
    <w:rsid w:val="00A10280"/>
    <w:rsid w:val="00A102B2"/>
    <w:rsid w:val="00A10350"/>
    <w:rsid w:val="00A1045F"/>
    <w:rsid w:val="00A10521"/>
    <w:rsid w:val="00A1052B"/>
    <w:rsid w:val="00A1058D"/>
    <w:rsid w:val="00A10768"/>
    <w:rsid w:val="00A10855"/>
    <w:rsid w:val="00A10D24"/>
    <w:rsid w:val="00A10FAF"/>
    <w:rsid w:val="00A10FB0"/>
    <w:rsid w:val="00A11023"/>
    <w:rsid w:val="00A1106F"/>
    <w:rsid w:val="00A110C9"/>
    <w:rsid w:val="00A1113C"/>
    <w:rsid w:val="00A1115C"/>
    <w:rsid w:val="00A11174"/>
    <w:rsid w:val="00A1132F"/>
    <w:rsid w:val="00A1145E"/>
    <w:rsid w:val="00A11487"/>
    <w:rsid w:val="00A114CD"/>
    <w:rsid w:val="00A11590"/>
    <w:rsid w:val="00A115B4"/>
    <w:rsid w:val="00A11633"/>
    <w:rsid w:val="00A116AB"/>
    <w:rsid w:val="00A116FB"/>
    <w:rsid w:val="00A11C4C"/>
    <w:rsid w:val="00A11C75"/>
    <w:rsid w:val="00A11CD7"/>
    <w:rsid w:val="00A11CF3"/>
    <w:rsid w:val="00A11D68"/>
    <w:rsid w:val="00A11E0C"/>
    <w:rsid w:val="00A11EDD"/>
    <w:rsid w:val="00A11FEB"/>
    <w:rsid w:val="00A12038"/>
    <w:rsid w:val="00A12073"/>
    <w:rsid w:val="00A120C1"/>
    <w:rsid w:val="00A120F3"/>
    <w:rsid w:val="00A12163"/>
    <w:rsid w:val="00A121BB"/>
    <w:rsid w:val="00A1232A"/>
    <w:rsid w:val="00A12348"/>
    <w:rsid w:val="00A12481"/>
    <w:rsid w:val="00A124CC"/>
    <w:rsid w:val="00A1253B"/>
    <w:rsid w:val="00A12584"/>
    <w:rsid w:val="00A125B4"/>
    <w:rsid w:val="00A125BA"/>
    <w:rsid w:val="00A12843"/>
    <w:rsid w:val="00A12932"/>
    <w:rsid w:val="00A12964"/>
    <w:rsid w:val="00A129B3"/>
    <w:rsid w:val="00A12A7F"/>
    <w:rsid w:val="00A12BDD"/>
    <w:rsid w:val="00A12BF2"/>
    <w:rsid w:val="00A12C5D"/>
    <w:rsid w:val="00A12D5D"/>
    <w:rsid w:val="00A12D5F"/>
    <w:rsid w:val="00A12DF6"/>
    <w:rsid w:val="00A12F43"/>
    <w:rsid w:val="00A12F77"/>
    <w:rsid w:val="00A130BB"/>
    <w:rsid w:val="00A13183"/>
    <w:rsid w:val="00A133DF"/>
    <w:rsid w:val="00A133E4"/>
    <w:rsid w:val="00A1351E"/>
    <w:rsid w:val="00A13589"/>
    <w:rsid w:val="00A13597"/>
    <w:rsid w:val="00A13618"/>
    <w:rsid w:val="00A1365B"/>
    <w:rsid w:val="00A137A8"/>
    <w:rsid w:val="00A139BD"/>
    <w:rsid w:val="00A13A58"/>
    <w:rsid w:val="00A13AA9"/>
    <w:rsid w:val="00A13B4E"/>
    <w:rsid w:val="00A13C1A"/>
    <w:rsid w:val="00A13C75"/>
    <w:rsid w:val="00A13D45"/>
    <w:rsid w:val="00A13E08"/>
    <w:rsid w:val="00A13EBB"/>
    <w:rsid w:val="00A1421D"/>
    <w:rsid w:val="00A1439A"/>
    <w:rsid w:val="00A14475"/>
    <w:rsid w:val="00A1450F"/>
    <w:rsid w:val="00A14653"/>
    <w:rsid w:val="00A14676"/>
    <w:rsid w:val="00A146B2"/>
    <w:rsid w:val="00A14789"/>
    <w:rsid w:val="00A14900"/>
    <w:rsid w:val="00A14A93"/>
    <w:rsid w:val="00A14AFB"/>
    <w:rsid w:val="00A14B70"/>
    <w:rsid w:val="00A14C24"/>
    <w:rsid w:val="00A14CE6"/>
    <w:rsid w:val="00A14D47"/>
    <w:rsid w:val="00A14DEB"/>
    <w:rsid w:val="00A14DEC"/>
    <w:rsid w:val="00A14F25"/>
    <w:rsid w:val="00A14F48"/>
    <w:rsid w:val="00A14F4B"/>
    <w:rsid w:val="00A14FBA"/>
    <w:rsid w:val="00A150FC"/>
    <w:rsid w:val="00A15141"/>
    <w:rsid w:val="00A151FC"/>
    <w:rsid w:val="00A1525B"/>
    <w:rsid w:val="00A154F8"/>
    <w:rsid w:val="00A1550C"/>
    <w:rsid w:val="00A155B2"/>
    <w:rsid w:val="00A1571E"/>
    <w:rsid w:val="00A157D5"/>
    <w:rsid w:val="00A15980"/>
    <w:rsid w:val="00A15BBB"/>
    <w:rsid w:val="00A15D5C"/>
    <w:rsid w:val="00A15D71"/>
    <w:rsid w:val="00A15DE8"/>
    <w:rsid w:val="00A16003"/>
    <w:rsid w:val="00A160AC"/>
    <w:rsid w:val="00A162A2"/>
    <w:rsid w:val="00A162B8"/>
    <w:rsid w:val="00A162C0"/>
    <w:rsid w:val="00A16333"/>
    <w:rsid w:val="00A1638E"/>
    <w:rsid w:val="00A16465"/>
    <w:rsid w:val="00A16683"/>
    <w:rsid w:val="00A166A0"/>
    <w:rsid w:val="00A16807"/>
    <w:rsid w:val="00A1692F"/>
    <w:rsid w:val="00A16A3F"/>
    <w:rsid w:val="00A16B66"/>
    <w:rsid w:val="00A16C23"/>
    <w:rsid w:val="00A16CAC"/>
    <w:rsid w:val="00A16CD7"/>
    <w:rsid w:val="00A16D83"/>
    <w:rsid w:val="00A16DA3"/>
    <w:rsid w:val="00A16E58"/>
    <w:rsid w:val="00A16F6C"/>
    <w:rsid w:val="00A170F6"/>
    <w:rsid w:val="00A173DB"/>
    <w:rsid w:val="00A173E5"/>
    <w:rsid w:val="00A1751C"/>
    <w:rsid w:val="00A17642"/>
    <w:rsid w:val="00A17680"/>
    <w:rsid w:val="00A1768C"/>
    <w:rsid w:val="00A176E8"/>
    <w:rsid w:val="00A17864"/>
    <w:rsid w:val="00A17B28"/>
    <w:rsid w:val="00A17B91"/>
    <w:rsid w:val="00A17CEC"/>
    <w:rsid w:val="00A17CFF"/>
    <w:rsid w:val="00A17EAB"/>
    <w:rsid w:val="00A20105"/>
    <w:rsid w:val="00A20189"/>
    <w:rsid w:val="00A202C2"/>
    <w:rsid w:val="00A20376"/>
    <w:rsid w:val="00A203BF"/>
    <w:rsid w:val="00A203CA"/>
    <w:rsid w:val="00A20454"/>
    <w:rsid w:val="00A20465"/>
    <w:rsid w:val="00A204FF"/>
    <w:rsid w:val="00A207B3"/>
    <w:rsid w:val="00A20811"/>
    <w:rsid w:val="00A20940"/>
    <w:rsid w:val="00A209A3"/>
    <w:rsid w:val="00A209F8"/>
    <w:rsid w:val="00A20A3F"/>
    <w:rsid w:val="00A20B0D"/>
    <w:rsid w:val="00A20C9E"/>
    <w:rsid w:val="00A20D48"/>
    <w:rsid w:val="00A20F9B"/>
    <w:rsid w:val="00A21116"/>
    <w:rsid w:val="00A2112E"/>
    <w:rsid w:val="00A2134D"/>
    <w:rsid w:val="00A21497"/>
    <w:rsid w:val="00A216F1"/>
    <w:rsid w:val="00A217F9"/>
    <w:rsid w:val="00A217FF"/>
    <w:rsid w:val="00A218A7"/>
    <w:rsid w:val="00A218C9"/>
    <w:rsid w:val="00A21984"/>
    <w:rsid w:val="00A2199A"/>
    <w:rsid w:val="00A219C2"/>
    <w:rsid w:val="00A21B8A"/>
    <w:rsid w:val="00A21C1E"/>
    <w:rsid w:val="00A21CAF"/>
    <w:rsid w:val="00A21D09"/>
    <w:rsid w:val="00A21D0A"/>
    <w:rsid w:val="00A22161"/>
    <w:rsid w:val="00A22176"/>
    <w:rsid w:val="00A2218B"/>
    <w:rsid w:val="00A2226D"/>
    <w:rsid w:val="00A22422"/>
    <w:rsid w:val="00A224D0"/>
    <w:rsid w:val="00A2260C"/>
    <w:rsid w:val="00A228EF"/>
    <w:rsid w:val="00A22902"/>
    <w:rsid w:val="00A2294A"/>
    <w:rsid w:val="00A22A6F"/>
    <w:rsid w:val="00A22A70"/>
    <w:rsid w:val="00A22A97"/>
    <w:rsid w:val="00A22AB3"/>
    <w:rsid w:val="00A22B5A"/>
    <w:rsid w:val="00A22B5E"/>
    <w:rsid w:val="00A22C07"/>
    <w:rsid w:val="00A22CD3"/>
    <w:rsid w:val="00A22D98"/>
    <w:rsid w:val="00A22E31"/>
    <w:rsid w:val="00A22E53"/>
    <w:rsid w:val="00A23093"/>
    <w:rsid w:val="00A23277"/>
    <w:rsid w:val="00A23305"/>
    <w:rsid w:val="00A23445"/>
    <w:rsid w:val="00A2356F"/>
    <w:rsid w:val="00A236A8"/>
    <w:rsid w:val="00A23812"/>
    <w:rsid w:val="00A2387D"/>
    <w:rsid w:val="00A23992"/>
    <w:rsid w:val="00A23B2E"/>
    <w:rsid w:val="00A23C20"/>
    <w:rsid w:val="00A23CC9"/>
    <w:rsid w:val="00A23D24"/>
    <w:rsid w:val="00A23E3E"/>
    <w:rsid w:val="00A23E81"/>
    <w:rsid w:val="00A23EE4"/>
    <w:rsid w:val="00A23EF8"/>
    <w:rsid w:val="00A23F0E"/>
    <w:rsid w:val="00A23F20"/>
    <w:rsid w:val="00A23F36"/>
    <w:rsid w:val="00A23F46"/>
    <w:rsid w:val="00A23FF9"/>
    <w:rsid w:val="00A24108"/>
    <w:rsid w:val="00A2422E"/>
    <w:rsid w:val="00A24258"/>
    <w:rsid w:val="00A2473F"/>
    <w:rsid w:val="00A247CC"/>
    <w:rsid w:val="00A248CB"/>
    <w:rsid w:val="00A249ED"/>
    <w:rsid w:val="00A24AA5"/>
    <w:rsid w:val="00A24ADC"/>
    <w:rsid w:val="00A24B07"/>
    <w:rsid w:val="00A24B55"/>
    <w:rsid w:val="00A24B79"/>
    <w:rsid w:val="00A24C1A"/>
    <w:rsid w:val="00A24D50"/>
    <w:rsid w:val="00A24E12"/>
    <w:rsid w:val="00A24E3A"/>
    <w:rsid w:val="00A24ED2"/>
    <w:rsid w:val="00A24F2D"/>
    <w:rsid w:val="00A24F7A"/>
    <w:rsid w:val="00A2500F"/>
    <w:rsid w:val="00A25019"/>
    <w:rsid w:val="00A25070"/>
    <w:rsid w:val="00A2533E"/>
    <w:rsid w:val="00A25381"/>
    <w:rsid w:val="00A254C3"/>
    <w:rsid w:val="00A254E6"/>
    <w:rsid w:val="00A256A1"/>
    <w:rsid w:val="00A2581A"/>
    <w:rsid w:val="00A259CE"/>
    <w:rsid w:val="00A25A06"/>
    <w:rsid w:val="00A25A61"/>
    <w:rsid w:val="00A25B34"/>
    <w:rsid w:val="00A25B82"/>
    <w:rsid w:val="00A25E40"/>
    <w:rsid w:val="00A25E4B"/>
    <w:rsid w:val="00A25EF2"/>
    <w:rsid w:val="00A2613F"/>
    <w:rsid w:val="00A263CB"/>
    <w:rsid w:val="00A263DE"/>
    <w:rsid w:val="00A2645B"/>
    <w:rsid w:val="00A264A5"/>
    <w:rsid w:val="00A2652D"/>
    <w:rsid w:val="00A26553"/>
    <w:rsid w:val="00A265EB"/>
    <w:rsid w:val="00A265F6"/>
    <w:rsid w:val="00A26691"/>
    <w:rsid w:val="00A266D1"/>
    <w:rsid w:val="00A267FB"/>
    <w:rsid w:val="00A2686A"/>
    <w:rsid w:val="00A2687B"/>
    <w:rsid w:val="00A26934"/>
    <w:rsid w:val="00A269BE"/>
    <w:rsid w:val="00A26A04"/>
    <w:rsid w:val="00A26A1A"/>
    <w:rsid w:val="00A26A27"/>
    <w:rsid w:val="00A26A91"/>
    <w:rsid w:val="00A26AEB"/>
    <w:rsid w:val="00A26B88"/>
    <w:rsid w:val="00A26C1C"/>
    <w:rsid w:val="00A27094"/>
    <w:rsid w:val="00A270CE"/>
    <w:rsid w:val="00A271BB"/>
    <w:rsid w:val="00A2725C"/>
    <w:rsid w:val="00A2734D"/>
    <w:rsid w:val="00A27362"/>
    <w:rsid w:val="00A27381"/>
    <w:rsid w:val="00A274BD"/>
    <w:rsid w:val="00A2751E"/>
    <w:rsid w:val="00A2754C"/>
    <w:rsid w:val="00A27577"/>
    <w:rsid w:val="00A27852"/>
    <w:rsid w:val="00A278B0"/>
    <w:rsid w:val="00A27946"/>
    <w:rsid w:val="00A279DF"/>
    <w:rsid w:val="00A279E3"/>
    <w:rsid w:val="00A27A5F"/>
    <w:rsid w:val="00A27AA5"/>
    <w:rsid w:val="00A27BF1"/>
    <w:rsid w:val="00A27DA0"/>
    <w:rsid w:val="00A27EEC"/>
    <w:rsid w:val="00A27F12"/>
    <w:rsid w:val="00A27FC2"/>
    <w:rsid w:val="00A30133"/>
    <w:rsid w:val="00A30264"/>
    <w:rsid w:val="00A302A6"/>
    <w:rsid w:val="00A302B4"/>
    <w:rsid w:val="00A3036A"/>
    <w:rsid w:val="00A305EB"/>
    <w:rsid w:val="00A30604"/>
    <w:rsid w:val="00A306B5"/>
    <w:rsid w:val="00A306D8"/>
    <w:rsid w:val="00A306E7"/>
    <w:rsid w:val="00A307B1"/>
    <w:rsid w:val="00A30826"/>
    <w:rsid w:val="00A3083E"/>
    <w:rsid w:val="00A3084C"/>
    <w:rsid w:val="00A30942"/>
    <w:rsid w:val="00A309D7"/>
    <w:rsid w:val="00A309F2"/>
    <w:rsid w:val="00A30A74"/>
    <w:rsid w:val="00A30AE5"/>
    <w:rsid w:val="00A30BCC"/>
    <w:rsid w:val="00A30CA5"/>
    <w:rsid w:val="00A30E52"/>
    <w:rsid w:val="00A30F5D"/>
    <w:rsid w:val="00A311CF"/>
    <w:rsid w:val="00A312B4"/>
    <w:rsid w:val="00A31407"/>
    <w:rsid w:val="00A3160A"/>
    <w:rsid w:val="00A31632"/>
    <w:rsid w:val="00A31745"/>
    <w:rsid w:val="00A318CC"/>
    <w:rsid w:val="00A31973"/>
    <w:rsid w:val="00A3198B"/>
    <w:rsid w:val="00A31993"/>
    <w:rsid w:val="00A31AB6"/>
    <w:rsid w:val="00A31AFF"/>
    <w:rsid w:val="00A31C89"/>
    <w:rsid w:val="00A31DA0"/>
    <w:rsid w:val="00A31E22"/>
    <w:rsid w:val="00A31EE1"/>
    <w:rsid w:val="00A31F4A"/>
    <w:rsid w:val="00A31F8F"/>
    <w:rsid w:val="00A32151"/>
    <w:rsid w:val="00A321D2"/>
    <w:rsid w:val="00A32304"/>
    <w:rsid w:val="00A324D9"/>
    <w:rsid w:val="00A3258B"/>
    <w:rsid w:val="00A3271C"/>
    <w:rsid w:val="00A327C8"/>
    <w:rsid w:val="00A32912"/>
    <w:rsid w:val="00A329BA"/>
    <w:rsid w:val="00A32B6B"/>
    <w:rsid w:val="00A32D3D"/>
    <w:rsid w:val="00A32D3F"/>
    <w:rsid w:val="00A32DC4"/>
    <w:rsid w:val="00A32E03"/>
    <w:rsid w:val="00A32E53"/>
    <w:rsid w:val="00A32EAE"/>
    <w:rsid w:val="00A32F96"/>
    <w:rsid w:val="00A3307F"/>
    <w:rsid w:val="00A3319B"/>
    <w:rsid w:val="00A331A4"/>
    <w:rsid w:val="00A332ED"/>
    <w:rsid w:val="00A3334E"/>
    <w:rsid w:val="00A333F7"/>
    <w:rsid w:val="00A33756"/>
    <w:rsid w:val="00A3390E"/>
    <w:rsid w:val="00A33A6C"/>
    <w:rsid w:val="00A33BCF"/>
    <w:rsid w:val="00A33C74"/>
    <w:rsid w:val="00A33CAF"/>
    <w:rsid w:val="00A33CEA"/>
    <w:rsid w:val="00A33D33"/>
    <w:rsid w:val="00A33E3D"/>
    <w:rsid w:val="00A33F11"/>
    <w:rsid w:val="00A3418C"/>
    <w:rsid w:val="00A34297"/>
    <w:rsid w:val="00A342AB"/>
    <w:rsid w:val="00A343A7"/>
    <w:rsid w:val="00A343E0"/>
    <w:rsid w:val="00A3460A"/>
    <w:rsid w:val="00A3482D"/>
    <w:rsid w:val="00A3486F"/>
    <w:rsid w:val="00A348C1"/>
    <w:rsid w:val="00A34947"/>
    <w:rsid w:val="00A34AAC"/>
    <w:rsid w:val="00A34B90"/>
    <w:rsid w:val="00A34C03"/>
    <w:rsid w:val="00A34C3C"/>
    <w:rsid w:val="00A34C90"/>
    <w:rsid w:val="00A34D0C"/>
    <w:rsid w:val="00A34E45"/>
    <w:rsid w:val="00A34F1B"/>
    <w:rsid w:val="00A35039"/>
    <w:rsid w:val="00A35054"/>
    <w:rsid w:val="00A35210"/>
    <w:rsid w:val="00A35304"/>
    <w:rsid w:val="00A3531A"/>
    <w:rsid w:val="00A353B1"/>
    <w:rsid w:val="00A355B9"/>
    <w:rsid w:val="00A355E5"/>
    <w:rsid w:val="00A355F9"/>
    <w:rsid w:val="00A35766"/>
    <w:rsid w:val="00A35779"/>
    <w:rsid w:val="00A357BC"/>
    <w:rsid w:val="00A358D8"/>
    <w:rsid w:val="00A359E5"/>
    <w:rsid w:val="00A359FA"/>
    <w:rsid w:val="00A35B0E"/>
    <w:rsid w:val="00A35B4B"/>
    <w:rsid w:val="00A35BF1"/>
    <w:rsid w:val="00A35D3A"/>
    <w:rsid w:val="00A35F41"/>
    <w:rsid w:val="00A3605D"/>
    <w:rsid w:val="00A363C7"/>
    <w:rsid w:val="00A3641A"/>
    <w:rsid w:val="00A3665B"/>
    <w:rsid w:val="00A36738"/>
    <w:rsid w:val="00A3676E"/>
    <w:rsid w:val="00A367E1"/>
    <w:rsid w:val="00A367F9"/>
    <w:rsid w:val="00A36840"/>
    <w:rsid w:val="00A368A1"/>
    <w:rsid w:val="00A36927"/>
    <w:rsid w:val="00A36963"/>
    <w:rsid w:val="00A369AA"/>
    <w:rsid w:val="00A36A81"/>
    <w:rsid w:val="00A36C00"/>
    <w:rsid w:val="00A36CEA"/>
    <w:rsid w:val="00A36DFE"/>
    <w:rsid w:val="00A36FD9"/>
    <w:rsid w:val="00A3706E"/>
    <w:rsid w:val="00A370FA"/>
    <w:rsid w:val="00A37399"/>
    <w:rsid w:val="00A373A5"/>
    <w:rsid w:val="00A373F3"/>
    <w:rsid w:val="00A3741D"/>
    <w:rsid w:val="00A37519"/>
    <w:rsid w:val="00A3752F"/>
    <w:rsid w:val="00A37533"/>
    <w:rsid w:val="00A37616"/>
    <w:rsid w:val="00A37743"/>
    <w:rsid w:val="00A377B6"/>
    <w:rsid w:val="00A37821"/>
    <w:rsid w:val="00A378AE"/>
    <w:rsid w:val="00A3797A"/>
    <w:rsid w:val="00A37B2C"/>
    <w:rsid w:val="00A37C77"/>
    <w:rsid w:val="00A37CA3"/>
    <w:rsid w:val="00A37D74"/>
    <w:rsid w:val="00A37DDA"/>
    <w:rsid w:val="00A37E9C"/>
    <w:rsid w:val="00A37F4A"/>
    <w:rsid w:val="00A4012B"/>
    <w:rsid w:val="00A40211"/>
    <w:rsid w:val="00A404A7"/>
    <w:rsid w:val="00A40787"/>
    <w:rsid w:val="00A40829"/>
    <w:rsid w:val="00A40836"/>
    <w:rsid w:val="00A40918"/>
    <w:rsid w:val="00A40A64"/>
    <w:rsid w:val="00A40B0C"/>
    <w:rsid w:val="00A40B10"/>
    <w:rsid w:val="00A40B84"/>
    <w:rsid w:val="00A40DC0"/>
    <w:rsid w:val="00A40E22"/>
    <w:rsid w:val="00A40E98"/>
    <w:rsid w:val="00A41044"/>
    <w:rsid w:val="00A4105A"/>
    <w:rsid w:val="00A4124B"/>
    <w:rsid w:val="00A4130C"/>
    <w:rsid w:val="00A4171A"/>
    <w:rsid w:val="00A4178F"/>
    <w:rsid w:val="00A41808"/>
    <w:rsid w:val="00A41A7E"/>
    <w:rsid w:val="00A41B19"/>
    <w:rsid w:val="00A41B3D"/>
    <w:rsid w:val="00A41B5B"/>
    <w:rsid w:val="00A41F6F"/>
    <w:rsid w:val="00A420C2"/>
    <w:rsid w:val="00A42106"/>
    <w:rsid w:val="00A42192"/>
    <w:rsid w:val="00A42200"/>
    <w:rsid w:val="00A4224E"/>
    <w:rsid w:val="00A42420"/>
    <w:rsid w:val="00A42479"/>
    <w:rsid w:val="00A4256E"/>
    <w:rsid w:val="00A4287A"/>
    <w:rsid w:val="00A42945"/>
    <w:rsid w:val="00A4294B"/>
    <w:rsid w:val="00A4297C"/>
    <w:rsid w:val="00A429EF"/>
    <w:rsid w:val="00A42A8B"/>
    <w:rsid w:val="00A42AC3"/>
    <w:rsid w:val="00A42AE0"/>
    <w:rsid w:val="00A42C80"/>
    <w:rsid w:val="00A43020"/>
    <w:rsid w:val="00A430D6"/>
    <w:rsid w:val="00A4314C"/>
    <w:rsid w:val="00A431C2"/>
    <w:rsid w:val="00A43420"/>
    <w:rsid w:val="00A437A7"/>
    <w:rsid w:val="00A437C6"/>
    <w:rsid w:val="00A43988"/>
    <w:rsid w:val="00A43B0B"/>
    <w:rsid w:val="00A43CF3"/>
    <w:rsid w:val="00A43DE6"/>
    <w:rsid w:val="00A44071"/>
    <w:rsid w:val="00A4413A"/>
    <w:rsid w:val="00A4415E"/>
    <w:rsid w:val="00A44294"/>
    <w:rsid w:val="00A44434"/>
    <w:rsid w:val="00A444E2"/>
    <w:rsid w:val="00A4453C"/>
    <w:rsid w:val="00A445EC"/>
    <w:rsid w:val="00A4483F"/>
    <w:rsid w:val="00A44895"/>
    <w:rsid w:val="00A449A7"/>
    <w:rsid w:val="00A449B0"/>
    <w:rsid w:val="00A449E4"/>
    <w:rsid w:val="00A44AB0"/>
    <w:rsid w:val="00A44ACD"/>
    <w:rsid w:val="00A44B36"/>
    <w:rsid w:val="00A44BE8"/>
    <w:rsid w:val="00A44D65"/>
    <w:rsid w:val="00A44F14"/>
    <w:rsid w:val="00A44F34"/>
    <w:rsid w:val="00A450C6"/>
    <w:rsid w:val="00A451AA"/>
    <w:rsid w:val="00A451B3"/>
    <w:rsid w:val="00A45201"/>
    <w:rsid w:val="00A4529F"/>
    <w:rsid w:val="00A452CC"/>
    <w:rsid w:val="00A452FC"/>
    <w:rsid w:val="00A4534F"/>
    <w:rsid w:val="00A45441"/>
    <w:rsid w:val="00A4556B"/>
    <w:rsid w:val="00A455E0"/>
    <w:rsid w:val="00A45613"/>
    <w:rsid w:val="00A45664"/>
    <w:rsid w:val="00A45685"/>
    <w:rsid w:val="00A45767"/>
    <w:rsid w:val="00A457BE"/>
    <w:rsid w:val="00A458BA"/>
    <w:rsid w:val="00A4593C"/>
    <w:rsid w:val="00A45A10"/>
    <w:rsid w:val="00A45A47"/>
    <w:rsid w:val="00A45FBE"/>
    <w:rsid w:val="00A464F4"/>
    <w:rsid w:val="00A46513"/>
    <w:rsid w:val="00A46637"/>
    <w:rsid w:val="00A46683"/>
    <w:rsid w:val="00A46699"/>
    <w:rsid w:val="00A466F6"/>
    <w:rsid w:val="00A4692B"/>
    <w:rsid w:val="00A4697B"/>
    <w:rsid w:val="00A46B9C"/>
    <w:rsid w:val="00A46BCA"/>
    <w:rsid w:val="00A46D66"/>
    <w:rsid w:val="00A46DF2"/>
    <w:rsid w:val="00A46FA8"/>
    <w:rsid w:val="00A4701C"/>
    <w:rsid w:val="00A47069"/>
    <w:rsid w:val="00A470C4"/>
    <w:rsid w:val="00A470F3"/>
    <w:rsid w:val="00A4716D"/>
    <w:rsid w:val="00A47389"/>
    <w:rsid w:val="00A473A4"/>
    <w:rsid w:val="00A474B0"/>
    <w:rsid w:val="00A47531"/>
    <w:rsid w:val="00A4754B"/>
    <w:rsid w:val="00A478EB"/>
    <w:rsid w:val="00A47929"/>
    <w:rsid w:val="00A47AB4"/>
    <w:rsid w:val="00A47E3C"/>
    <w:rsid w:val="00A47EAF"/>
    <w:rsid w:val="00A501A2"/>
    <w:rsid w:val="00A50355"/>
    <w:rsid w:val="00A5056A"/>
    <w:rsid w:val="00A50572"/>
    <w:rsid w:val="00A506B3"/>
    <w:rsid w:val="00A507CF"/>
    <w:rsid w:val="00A508F0"/>
    <w:rsid w:val="00A50941"/>
    <w:rsid w:val="00A509FE"/>
    <w:rsid w:val="00A50A8C"/>
    <w:rsid w:val="00A50C80"/>
    <w:rsid w:val="00A50E13"/>
    <w:rsid w:val="00A50F0B"/>
    <w:rsid w:val="00A50FA2"/>
    <w:rsid w:val="00A50FCA"/>
    <w:rsid w:val="00A51081"/>
    <w:rsid w:val="00A512DA"/>
    <w:rsid w:val="00A514E4"/>
    <w:rsid w:val="00A51741"/>
    <w:rsid w:val="00A5178C"/>
    <w:rsid w:val="00A5179B"/>
    <w:rsid w:val="00A5184C"/>
    <w:rsid w:val="00A51903"/>
    <w:rsid w:val="00A519D6"/>
    <w:rsid w:val="00A51A15"/>
    <w:rsid w:val="00A51A25"/>
    <w:rsid w:val="00A51A6B"/>
    <w:rsid w:val="00A51B53"/>
    <w:rsid w:val="00A51D13"/>
    <w:rsid w:val="00A51E21"/>
    <w:rsid w:val="00A51E85"/>
    <w:rsid w:val="00A51F3C"/>
    <w:rsid w:val="00A51FB0"/>
    <w:rsid w:val="00A51FED"/>
    <w:rsid w:val="00A52013"/>
    <w:rsid w:val="00A5201B"/>
    <w:rsid w:val="00A5201F"/>
    <w:rsid w:val="00A522E6"/>
    <w:rsid w:val="00A52303"/>
    <w:rsid w:val="00A52325"/>
    <w:rsid w:val="00A52501"/>
    <w:rsid w:val="00A5252C"/>
    <w:rsid w:val="00A527B2"/>
    <w:rsid w:val="00A527B7"/>
    <w:rsid w:val="00A52822"/>
    <w:rsid w:val="00A5283D"/>
    <w:rsid w:val="00A528A8"/>
    <w:rsid w:val="00A52938"/>
    <w:rsid w:val="00A529CB"/>
    <w:rsid w:val="00A52B1E"/>
    <w:rsid w:val="00A52C48"/>
    <w:rsid w:val="00A52DF8"/>
    <w:rsid w:val="00A53073"/>
    <w:rsid w:val="00A531E8"/>
    <w:rsid w:val="00A532AF"/>
    <w:rsid w:val="00A53397"/>
    <w:rsid w:val="00A533E4"/>
    <w:rsid w:val="00A533F2"/>
    <w:rsid w:val="00A5355C"/>
    <w:rsid w:val="00A53698"/>
    <w:rsid w:val="00A53720"/>
    <w:rsid w:val="00A537DD"/>
    <w:rsid w:val="00A537E4"/>
    <w:rsid w:val="00A538CE"/>
    <w:rsid w:val="00A53A24"/>
    <w:rsid w:val="00A53B7B"/>
    <w:rsid w:val="00A53BF7"/>
    <w:rsid w:val="00A53C82"/>
    <w:rsid w:val="00A53CE7"/>
    <w:rsid w:val="00A53D55"/>
    <w:rsid w:val="00A53DB2"/>
    <w:rsid w:val="00A53FB3"/>
    <w:rsid w:val="00A53FEE"/>
    <w:rsid w:val="00A54004"/>
    <w:rsid w:val="00A5401E"/>
    <w:rsid w:val="00A54036"/>
    <w:rsid w:val="00A54041"/>
    <w:rsid w:val="00A541E2"/>
    <w:rsid w:val="00A541F7"/>
    <w:rsid w:val="00A54209"/>
    <w:rsid w:val="00A5428E"/>
    <w:rsid w:val="00A54291"/>
    <w:rsid w:val="00A544F5"/>
    <w:rsid w:val="00A5458C"/>
    <w:rsid w:val="00A54808"/>
    <w:rsid w:val="00A548DE"/>
    <w:rsid w:val="00A54A95"/>
    <w:rsid w:val="00A54AAF"/>
    <w:rsid w:val="00A54ACF"/>
    <w:rsid w:val="00A54AD3"/>
    <w:rsid w:val="00A54B63"/>
    <w:rsid w:val="00A54D20"/>
    <w:rsid w:val="00A54DCF"/>
    <w:rsid w:val="00A54E7F"/>
    <w:rsid w:val="00A55004"/>
    <w:rsid w:val="00A55045"/>
    <w:rsid w:val="00A55095"/>
    <w:rsid w:val="00A552AA"/>
    <w:rsid w:val="00A553A7"/>
    <w:rsid w:val="00A553CB"/>
    <w:rsid w:val="00A55415"/>
    <w:rsid w:val="00A55688"/>
    <w:rsid w:val="00A55834"/>
    <w:rsid w:val="00A5587D"/>
    <w:rsid w:val="00A55AD0"/>
    <w:rsid w:val="00A55B26"/>
    <w:rsid w:val="00A55B87"/>
    <w:rsid w:val="00A55BE4"/>
    <w:rsid w:val="00A55CBA"/>
    <w:rsid w:val="00A55D0D"/>
    <w:rsid w:val="00A55E83"/>
    <w:rsid w:val="00A56049"/>
    <w:rsid w:val="00A5609F"/>
    <w:rsid w:val="00A56180"/>
    <w:rsid w:val="00A561E7"/>
    <w:rsid w:val="00A56256"/>
    <w:rsid w:val="00A56265"/>
    <w:rsid w:val="00A56521"/>
    <w:rsid w:val="00A5657C"/>
    <w:rsid w:val="00A56633"/>
    <w:rsid w:val="00A566F0"/>
    <w:rsid w:val="00A567B4"/>
    <w:rsid w:val="00A56A2D"/>
    <w:rsid w:val="00A56D96"/>
    <w:rsid w:val="00A56DA4"/>
    <w:rsid w:val="00A56DE7"/>
    <w:rsid w:val="00A56EAD"/>
    <w:rsid w:val="00A5706A"/>
    <w:rsid w:val="00A57073"/>
    <w:rsid w:val="00A570E0"/>
    <w:rsid w:val="00A5717F"/>
    <w:rsid w:val="00A57193"/>
    <w:rsid w:val="00A572DB"/>
    <w:rsid w:val="00A57385"/>
    <w:rsid w:val="00A57573"/>
    <w:rsid w:val="00A57633"/>
    <w:rsid w:val="00A577B0"/>
    <w:rsid w:val="00A57852"/>
    <w:rsid w:val="00A578AB"/>
    <w:rsid w:val="00A57984"/>
    <w:rsid w:val="00A579DF"/>
    <w:rsid w:val="00A57BC8"/>
    <w:rsid w:val="00A57D08"/>
    <w:rsid w:val="00A600DB"/>
    <w:rsid w:val="00A60106"/>
    <w:rsid w:val="00A601ED"/>
    <w:rsid w:val="00A602D1"/>
    <w:rsid w:val="00A60332"/>
    <w:rsid w:val="00A605F8"/>
    <w:rsid w:val="00A60751"/>
    <w:rsid w:val="00A60803"/>
    <w:rsid w:val="00A6086A"/>
    <w:rsid w:val="00A608FC"/>
    <w:rsid w:val="00A60A90"/>
    <w:rsid w:val="00A60B1B"/>
    <w:rsid w:val="00A60B27"/>
    <w:rsid w:val="00A60B2A"/>
    <w:rsid w:val="00A60B46"/>
    <w:rsid w:val="00A60B50"/>
    <w:rsid w:val="00A60CFF"/>
    <w:rsid w:val="00A60D64"/>
    <w:rsid w:val="00A60D96"/>
    <w:rsid w:val="00A60F30"/>
    <w:rsid w:val="00A60FE4"/>
    <w:rsid w:val="00A60FFD"/>
    <w:rsid w:val="00A61046"/>
    <w:rsid w:val="00A6106C"/>
    <w:rsid w:val="00A610CB"/>
    <w:rsid w:val="00A61272"/>
    <w:rsid w:val="00A612D5"/>
    <w:rsid w:val="00A6132C"/>
    <w:rsid w:val="00A6136A"/>
    <w:rsid w:val="00A61373"/>
    <w:rsid w:val="00A61442"/>
    <w:rsid w:val="00A6163B"/>
    <w:rsid w:val="00A616AD"/>
    <w:rsid w:val="00A61749"/>
    <w:rsid w:val="00A619EC"/>
    <w:rsid w:val="00A61A6D"/>
    <w:rsid w:val="00A61A94"/>
    <w:rsid w:val="00A61B8A"/>
    <w:rsid w:val="00A61C0C"/>
    <w:rsid w:val="00A61C3F"/>
    <w:rsid w:val="00A61D1E"/>
    <w:rsid w:val="00A61DB6"/>
    <w:rsid w:val="00A61F01"/>
    <w:rsid w:val="00A61F03"/>
    <w:rsid w:val="00A621D6"/>
    <w:rsid w:val="00A622FA"/>
    <w:rsid w:val="00A6239B"/>
    <w:rsid w:val="00A6246E"/>
    <w:rsid w:val="00A6248B"/>
    <w:rsid w:val="00A62617"/>
    <w:rsid w:val="00A6271A"/>
    <w:rsid w:val="00A62749"/>
    <w:rsid w:val="00A627DB"/>
    <w:rsid w:val="00A62856"/>
    <w:rsid w:val="00A62A02"/>
    <w:rsid w:val="00A62ADB"/>
    <w:rsid w:val="00A62B9C"/>
    <w:rsid w:val="00A62BBB"/>
    <w:rsid w:val="00A62BD2"/>
    <w:rsid w:val="00A62C1E"/>
    <w:rsid w:val="00A62C7C"/>
    <w:rsid w:val="00A62CFE"/>
    <w:rsid w:val="00A630AD"/>
    <w:rsid w:val="00A630BC"/>
    <w:rsid w:val="00A6316F"/>
    <w:rsid w:val="00A632BD"/>
    <w:rsid w:val="00A63406"/>
    <w:rsid w:val="00A63498"/>
    <w:rsid w:val="00A635DE"/>
    <w:rsid w:val="00A6368D"/>
    <w:rsid w:val="00A6371F"/>
    <w:rsid w:val="00A637C1"/>
    <w:rsid w:val="00A63895"/>
    <w:rsid w:val="00A639E4"/>
    <w:rsid w:val="00A63AE3"/>
    <w:rsid w:val="00A63B17"/>
    <w:rsid w:val="00A63B7C"/>
    <w:rsid w:val="00A63BCE"/>
    <w:rsid w:val="00A63BE8"/>
    <w:rsid w:val="00A63C04"/>
    <w:rsid w:val="00A63C0C"/>
    <w:rsid w:val="00A63DE5"/>
    <w:rsid w:val="00A63DEA"/>
    <w:rsid w:val="00A63FAA"/>
    <w:rsid w:val="00A63FD9"/>
    <w:rsid w:val="00A64070"/>
    <w:rsid w:val="00A6417A"/>
    <w:rsid w:val="00A641DC"/>
    <w:rsid w:val="00A64319"/>
    <w:rsid w:val="00A6437D"/>
    <w:rsid w:val="00A643C9"/>
    <w:rsid w:val="00A64566"/>
    <w:rsid w:val="00A645FC"/>
    <w:rsid w:val="00A647B6"/>
    <w:rsid w:val="00A64896"/>
    <w:rsid w:val="00A649E1"/>
    <w:rsid w:val="00A64D1C"/>
    <w:rsid w:val="00A64E35"/>
    <w:rsid w:val="00A64EFC"/>
    <w:rsid w:val="00A64F09"/>
    <w:rsid w:val="00A64F2C"/>
    <w:rsid w:val="00A64F5B"/>
    <w:rsid w:val="00A64FEC"/>
    <w:rsid w:val="00A65009"/>
    <w:rsid w:val="00A65137"/>
    <w:rsid w:val="00A6517D"/>
    <w:rsid w:val="00A651A3"/>
    <w:rsid w:val="00A651D2"/>
    <w:rsid w:val="00A65370"/>
    <w:rsid w:val="00A656BA"/>
    <w:rsid w:val="00A656FB"/>
    <w:rsid w:val="00A65764"/>
    <w:rsid w:val="00A65871"/>
    <w:rsid w:val="00A65A11"/>
    <w:rsid w:val="00A65BA0"/>
    <w:rsid w:val="00A65CB2"/>
    <w:rsid w:val="00A65D46"/>
    <w:rsid w:val="00A65DF8"/>
    <w:rsid w:val="00A65F32"/>
    <w:rsid w:val="00A66131"/>
    <w:rsid w:val="00A6613A"/>
    <w:rsid w:val="00A66195"/>
    <w:rsid w:val="00A6624A"/>
    <w:rsid w:val="00A66272"/>
    <w:rsid w:val="00A6632E"/>
    <w:rsid w:val="00A66381"/>
    <w:rsid w:val="00A66533"/>
    <w:rsid w:val="00A66673"/>
    <w:rsid w:val="00A6678D"/>
    <w:rsid w:val="00A667F6"/>
    <w:rsid w:val="00A668EC"/>
    <w:rsid w:val="00A6690F"/>
    <w:rsid w:val="00A66943"/>
    <w:rsid w:val="00A66A1A"/>
    <w:rsid w:val="00A66A46"/>
    <w:rsid w:val="00A66A7B"/>
    <w:rsid w:val="00A66ACF"/>
    <w:rsid w:val="00A66B17"/>
    <w:rsid w:val="00A66B81"/>
    <w:rsid w:val="00A66C50"/>
    <w:rsid w:val="00A66EE7"/>
    <w:rsid w:val="00A67090"/>
    <w:rsid w:val="00A67097"/>
    <w:rsid w:val="00A67110"/>
    <w:rsid w:val="00A67113"/>
    <w:rsid w:val="00A67151"/>
    <w:rsid w:val="00A672AC"/>
    <w:rsid w:val="00A672AF"/>
    <w:rsid w:val="00A672FA"/>
    <w:rsid w:val="00A67307"/>
    <w:rsid w:val="00A67396"/>
    <w:rsid w:val="00A6743B"/>
    <w:rsid w:val="00A674FB"/>
    <w:rsid w:val="00A675A6"/>
    <w:rsid w:val="00A676A4"/>
    <w:rsid w:val="00A67729"/>
    <w:rsid w:val="00A6775B"/>
    <w:rsid w:val="00A67929"/>
    <w:rsid w:val="00A679F9"/>
    <w:rsid w:val="00A67A07"/>
    <w:rsid w:val="00A67BB8"/>
    <w:rsid w:val="00A67D39"/>
    <w:rsid w:val="00A67E76"/>
    <w:rsid w:val="00A67F3B"/>
    <w:rsid w:val="00A67F70"/>
    <w:rsid w:val="00A702C4"/>
    <w:rsid w:val="00A704B9"/>
    <w:rsid w:val="00A70673"/>
    <w:rsid w:val="00A7084C"/>
    <w:rsid w:val="00A70868"/>
    <w:rsid w:val="00A70A17"/>
    <w:rsid w:val="00A70B76"/>
    <w:rsid w:val="00A70C02"/>
    <w:rsid w:val="00A70CF7"/>
    <w:rsid w:val="00A70E97"/>
    <w:rsid w:val="00A70F1D"/>
    <w:rsid w:val="00A71055"/>
    <w:rsid w:val="00A7107E"/>
    <w:rsid w:val="00A7112C"/>
    <w:rsid w:val="00A7121C"/>
    <w:rsid w:val="00A71379"/>
    <w:rsid w:val="00A713E6"/>
    <w:rsid w:val="00A71492"/>
    <w:rsid w:val="00A7149E"/>
    <w:rsid w:val="00A715C3"/>
    <w:rsid w:val="00A71656"/>
    <w:rsid w:val="00A718A0"/>
    <w:rsid w:val="00A71908"/>
    <w:rsid w:val="00A719AB"/>
    <w:rsid w:val="00A71A88"/>
    <w:rsid w:val="00A71C2B"/>
    <w:rsid w:val="00A71CBD"/>
    <w:rsid w:val="00A71CC6"/>
    <w:rsid w:val="00A71D0C"/>
    <w:rsid w:val="00A71D2A"/>
    <w:rsid w:val="00A71FC8"/>
    <w:rsid w:val="00A720D8"/>
    <w:rsid w:val="00A720F0"/>
    <w:rsid w:val="00A721E5"/>
    <w:rsid w:val="00A722A7"/>
    <w:rsid w:val="00A722C1"/>
    <w:rsid w:val="00A723A9"/>
    <w:rsid w:val="00A72471"/>
    <w:rsid w:val="00A7247C"/>
    <w:rsid w:val="00A7248D"/>
    <w:rsid w:val="00A724AB"/>
    <w:rsid w:val="00A7265A"/>
    <w:rsid w:val="00A726BB"/>
    <w:rsid w:val="00A7272C"/>
    <w:rsid w:val="00A72B1C"/>
    <w:rsid w:val="00A72BB7"/>
    <w:rsid w:val="00A72BDF"/>
    <w:rsid w:val="00A72CF6"/>
    <w:rsid w:val="00A72D9B"/>
    <w:rsid w:val="00A72FA9"/>
    <w:rsid w:val="00A73070"/>
    <w:rsid w:val="00A730E9"/>
    <w:rsid w:val="00A7319F"/>
    <w:rsid w:val="00A732F9"/>
    <w:rsid w:val="00A73341"/>
    <w:rsid w:val="00A733B0"/>
    <w:rsid w:val="00A734C4"/>
    <w:rsid w:val="00A7359B"/>
    <w:rsid w:val="00A736A2"/>
    <w:rsid w:val="00A739E6"/>
    <w:rsid w:val="00A73A8A"/>
    <w:rsid w:val="00A73B88"/>
    <w:rsid w:val="00A73B91"/>
    <w:rsid w:val="00A73BBC"/>
    <w:rsid w:val="00A73BCD"/>
    <w:rsid w:val="00A73D07"/>
    <w:rsid w:val="00A73DB9"/>
    <w:rsid w:val="00A73E49"/>
    <w:rsid w:val="00A73EBD"/>
    <w:rsid w:val="00A73F1C"/>
    <w:rsid w:val="00A73F46"/>
    <w:rsid w:val="00A740B0"/>
    <w:rsid w:val="00A7413A"/>
    <w:rsid w:val="00A741DC"/>
    <w:rsid w:val="00A741E4"/>
    <w:rsid w:val="00A742D9"/>
    <w:rsid w:val="00A743FB"/>
    <w:rsid w:val="00A74445"/>
    <w:rsid w:val="00A74532"/>
    <w:rsid w:val="00A7457B"/>
    <w:rsid w:val="00A74757"/>
    <w:rsid w:val="00A747A2"/>
    <w:rsid w:val="00A747B6"/>
    <w:rsid w:val="00A74868"/>
    <w:rsid w:val="00A74A69"/>
    <w:rsid w:val="00A74A99"/>
    <w:rsid w:val="00A74AF8"/>
    <w:rsid w:val="00A74BA5"/>
    <w:rsid w:val="00A74BE5"/>
    <w:rsid w:val="00A74CB2"/>
    <w:rsid w:val="00A74E15"/>
    <w:rsid w:val="00A74E25"/>
    <w:rsid w:val="00A74E84"/>
    <w:rsid w:val="00A751A9"/>
    <w:rsid w:val="00A751E6"/>
    <w:rsid w:val="00A753F9"/>
    <w:rsid w:val="00A75487"/>
    <w:rsid w:val="00A754C2"/>
    <w:rsid w:val="00A75545"/>
    <w:rsid w:val="00A7554E"/>
    <w:rsid w:val="00A7559E"/>
    <w:rsid w:val="00A75742"/>
    <w:rsid w:val="00A7586D"/>
    <w:rsid w:val="00A75DD7"/>
    <w:rsid w:val="00A75EE6"/>
    <w:rsid w:val="00A75FD2"/>
    <w:rsid w:val="00A75FFB"/>
    <w:rsid w:val="00A76138"/>
    <w:rsid w:val="00A76215"/>
    <w:rsid w:val="00A76226"/>
    <w:rsid w:val="00A76260"/>
    <w:rsid w:val="00A7628D"/>
    <w:rsid w:val="00A76397"/>
    <w:rsid w:val="00A7642C"/>
    <w:rsid w:val="00A76636"/>
    <w:rsid w:val="00A7668A"/>
    <w:rsid w:val="00A766C4"/>
    <w:rsid w:val="00A766DA"/>
    <w:rsid w:val="00A7686B"/>
    <w:rsid w:val="00A76B72"/>
    <w:rsid w:val="00A76C43"/>
    <w:rsid w:val="00A76CDD"/>
    <w:rsid w:val="00A76CED"/>
    <w:rsid w:val="00A76DCF"/>
    <w:rsid w:val="00A76EE7"/>
    <w:rsid w:val="00A76F1C"/>
    <w:rsid w:val="00A76F35"/>
    <w:rsid w:val="00A76F9D"/>
    <w:rsid w:val="00A770CF"/>
    <w:rsid w:val="00A771D0"/>
    <w:rsid w:val="00A771EA"/>
    <w:rsid w:val="00A77256"/>
    <w:rsid w:val="00A7735A"/>
    <w:rsid w:val="00A773E7"/>
    <w:rsid w:val="00A7745F"/>
    <w:rsid w:val="00A77782"/>
    <w:rsid w:val="00A7796F"/>
    <w:rsid w:val="00A77979"/>
    <w:rsid w:val="00A779E0"/>
    <w:rsid w:val="00A77A42"/>
    <w:rsid w:val="00A77B7D"/>
    <w:rsid w:val="00A77CAA"/>
    <w:rsid w:val="00A77D60"/>
    <w:rsid w:val="00A801C8"/>
    <w:rsid w:val="00A8022E"/>
    <w:rsid w:val="00A80238"/>
    <w:rsid w:val="00A8045B"/>
    <w:rsid w:val="00A804CE"/>
    <w:rsid w:val="00A80501"/>
    <w:rsid w:val="00A806D3"/>
    <w:rsid w:val="00A806F5"/>
    <w:rsid w:val="00A808FF"/>
    <w:rsid w:val="00A80ACB"/>
    <w:rsid w:val="00A80B59"/>
    <w:rsid w:val="00A80BFE"/>
    <w:rsid w:val="00A80C28"/>
    <w:rsid w:val="00A80C81"/>
    <w:rsid w:val="00A80CDD"/>
    <w:rsid w:val="00A80DDE"/>
    <w:rsid w:val="00A80E04"/>
    <w:rsid w:val="00A80F8B"/>
    <w:rsid w:val="00A80FEC"/>
    <w:rsid w:val="00A8104F"/>
    <w:rsid w:val="00A8117D"/>
    <w:rsid w:val="00A81236"/>
    <w:rsid w:val="00A812E7"/>
    <w:rsid w:val="00A8168A"/>
    <w:rsid w:val="00A81720"/>
    <w:rsid w:val="00A817B5"/>
    <w:rsid w:val="00A817C7"/>
    <w:rsid w:val="00A81905"/>
    <w:rsid w:val="00A81A52"/>
    <w:rsid w:val="00A81ABC"/>
    <w:rsid w:val="00A81AC5"/>
    <w:rsid w:val="00A81AEE"/>
    <w:rsid w:val="00A81BF9"/>
    <w:rsid w:val="00A81C25"/>
    <w:rsid w:val="00A81DC9"/>
    <w:rsid w:val="00A8201F"/>
    <w:rsid w:val="00A82040"/>
    <w:rsid w:val="00A82048"/>
    <w:rsid w:val="00A8214A"/>
    <w:rsid w:val="00A82159"/>
    <w:rsid w:val="00A82281"/>
    <w:rsid w:val="00A822D1"/>
    <w:rsid w:val="00A82512"/>
    <w:rsid w:val="00A8257B"/>
    <w:rsid w:val="00A825E3"/>
    <w:rsid w:val="00A82657"/>
    <w:rsid w:val="00A8274D"/>
    <w:rsid w:val="00A82760"/>
    <w:rsid w:val="00A828B5"/>
    <w:rsid w:val="00A82BB2"/>
    <w:rsid w:val="00A82D6E"/>
    <w:rsid w:val="00A82DE6"/>
    <w:rsid w:val="00A82FB0"/>
    <w:rsid w:val="00A830BD"/>
    <w:rsid w:val="00A830DE"/>
    <w:rsid w:val="00A83242"/>
    <w:rsid w:val="00A833C1"/>
    <w:rsid w:val="00A834D5"/>
    <w:rsid w:val="00A836B1"/>
    <w:rsid w:val="00A838A7"/>
    <w:rsid w:val="00A838CF"/>
    <w:rsid w:val="00A839CF"/>
    <w:rsid w:val="00A83A2D"/>
    <w:rsid w:val="00A83A71"/>
    <w:rsid w:val="00A83AF9"/>
    <w:rsid w:val="00A83B88"/>
    <w:rsid w:val="00A83C04"/>
    <w:rsid w:val="00A83C38"/>
    <w:rsid w:val="00A83CD6"/>
    <w:rsid w:val="00A83F5F"/>
    <w:rsid w:val="00A83F9F"/>
    <w:rsid w:val="00A83FD4"/>
    <w:rsid w:val="00A84097"/>
    <w:rsid w:val="00A840C8"/>
    <w:rsid w:val="00A84177"/>
    <w:rsid w:val="00A841AF"/>
    <w:rsid w:val="00A841C9"/>
    <w:rsid w:val="00A84208"/>
    <w:rsid w:val="00A8423A"/>
    <w:rsid w:val="00A84298"/>
    <w:rsid w:val="00A84508"/>
    <w:rsid w:val="00A845BD"/>
    <w:rsid w:val="00A84614"/>
    <w:rsid w:val="00A84665"/>
    <w:rsid w:val="00A846B3"/>
    <w:rsid w:val="00A846E4"/>
    <w:rsid w:val="00A847E5"/>
    <w:rsid w:val="00A84989"/>
    <w:rsid w:val="00A84AE2"/>
    <w:rsid w:val="00A84BDA"/>
    <w:rsid w:val="00A84C3F"/>
    <w:rsid w:val="00A84D2A"/>
    <w:rsid w:val="00A84D36"/>
    <w:rsid w:val="00A84DA4"/>
    <w:rsid w:val="00A84DE7"/>
    <w:rsid w:val="00A84E4A"/>
    <w:rsid w:val="00A84F43"/>
    <w:rsid w:val="00A85035"/>
    <w:rsid w:val="00A851B3"/>
    <w:rsid w:val="00A851F9"/>
    <w:rsid w:val="00A85292"/>
    <w:rsid w:val="00A852FA"/>
    <w:rsid w:val="00A8531A"/>
    <w:rsid w:val="00A85331"/>
    <w:rsid w:val="00A85565"/>
    <w:rsid w:val="00A85598"/>
    <w:rsid w:val="00A856AC"/>
    <w:rsid w:val="00A856D7"/>
    <w:rsid w:val="00A85715"/>
    <w:rsid w:val="00A85747"/>
    <w:rsid w:val="00A857B5"/>
    <w:rsid w:val="00A859F5"/>
    <w:rsid w:val="00A85AFE"/>
    <w:rsid w:val="00A85B4A"/>
    <w:rsid w:val="00A85B5E"/>
    <w:rsid w:val="00A85D68"/>
    <w:rsid w:val="00A85E32"/>
    <w:rsid w:val="00A85ED5"/>
    <w:rsid w:val="00A85ED8"/>
    <w:rsid w:val="00A86004"/>
    <w:rsid w:val="00A86036"/>
    <w:rsid w:val="00A861C1"/>
    <w:rsid w:val="00A8621A"/>
    <w:rsid w:val="00A8647A"/>
    <w:rsid w:val="00A865AB"/>
    <w:rsid w:val="00A86623"/>
    <w:rsid w:val="00A866CD"/>
    <w:rsid w:val="00A869B0"/>
    <w:rsid w:val="00A86A1E"/>
    <w:rsid w:val="00A86B2A"/>
    <w:rsid w:val="00A86C18"/>
    <w:rsid w:val="00A86D57"/>
    <w:rsid w:val="00A86E6A"/>
    <w:rsid w:val="00A86E6E"/>
    <w:rsid w:val="00A86E9F"/>
    <w:rsid w:val="00A87033"/>
    <w:rsid w:val="00A871BC"/>
    <w:rsid w:val="00A87277"/>
    <w:rsid w:val="00A872EE"/>
    <w:rsid w:val="00A87357"/>
    <w:rsid w:val="00A8744B"/>
    <w:rsid w:val="00A874B8"/>
    <w:rsid w:val="00A874E6"/>
    <w:rsid w:val="00A87531"/>
    <w:rsid w:val="00A8759A"/>
    <w:rsid w:val="00A87717"/>
    <w:rsid w:val="00A8775D"/>
    <w:rsid w:val="00A87895"/>
    <w:rsid w:val="00A87977"/>
    <w:rsid w:val="00A87A43"/>
    <w:rsid w:val="00A87A9B"/>
    <w:rsid w:val="00A87BB5"/>
    <w:rsid w:val="00A87C5C"/>
    <w:rsid w:val="00A87CA8"/>
    <w:rsid w:val="00A87CF1"/>
    <w:rsid w:val="00A87D20"/>
    <w:rsid w:val="00A87D71"/>
    <w:rsid w:val="00A87E79"/>
    <w:rsid w:val="00A87F07"/>
    <w:rsid w:val="00A87F4D"/>
    <w:rsid w:val="00A87F60"/>
    <w:rsid w:val="00A87FB6"/>
    <w:rsid w:val="00A90110"/>
    <w:rsid w:val="00A90151"/>
    <w:rsid w:val="00A903C7"/>
    <w:rsid w:val="00A903CD"/>
    <w:rsid w:val="00A903E4"/>
    <w:rsid w:val="00A90418"/>
    <w:rsid w:val="00A90495"/>
    <w:rsid w:val="00A904DC"/>
    <w:rsid w:val="00A90579"/>
    <w:rsid w:val="00A90726"/>
    <w:rsid w:val="00A90870"/>
    <w:rsid w:val="00A908DC"/>
    <w:rsid w:val="00A90915"/>
    <w:rsid w:val="00A9098E"/>
    <w:rsid w:val="00A90AD1"/>
    <w:rsid w:val="00A90BB9"/>
    <w:rsid w:val="00A90BC1"/>
    <w:rsid w:val="00A90C53"/>
    <w:rsid w:val="00A90D7F"/>
    <w:rsid w:val="00A90E81"/>
    <w:rsid w:val="00A91023"/>
    <w:rsid w:val="00A91065"/>
    <w:rsid w:val="00A911A8"/>
    <w:rsid w:val="00A91251"/>
    <w:rsid w:val="00A915FE"/>
    <w:rsid w:val="00A9160C"/>
    <w:rsid w:val="00A91627"/>
    <w:rsid w:val="00A917BB"/>
    <w:rsid w:val="00A918B9"/>
    <w:rsid w:val="00A91BF2"/>
    <w:rsid w:val="00A91C92"/>
    <w:rsid w:val="00A91E24"/>
    <w:rsid w:val="00A91F71"/>
    <w:rsid w:val="00A92096"/>
    <w:rsid w:val="00A92100"/>
    <w:rsid w:val="00A921E5"/>
    <w:rsid w:val="00A9240E"/>
    <w:rsid w:val="00A9247B"/>
    <w:rsid w:val="00A925CA"/>
    <w:rsid w:val="00A92608"/>
    <w:rsid w:val="00A92673"/>
    <w:rsid w:val="00A926EB"/>
    <w:rsid w:val="00A9286D"/>
    <w:rsid w:val="00A9292A"/>
    <w:rsid w:val="00A92A32"/>
    <w:rsid w:val="00A92AD1"/>
    <w:rsid w:val="00A92AE0"/>
    <w:rsid w:val="00A92B1E"/>
    <w:rsid w:val="00A92B6E"/>
    <w:rsid w:val="00A92BF5"/>
    <w:rsid w:val="00A92C27"/>
    <w:rsid w:val="00A92FA1"/>
    <w:rsid w:val="00A92FC9"/>
    <w:rsid w:val="00A93085"/>
    <w:rsid w:val="00A9326E"/>
    <w:rsid w:val="00A93440"/>
    <w:rsid w:val="00A93441"/>
    <w:rsid w:val="00A9346B"/>
    <w:rsid w:val="00A934A2"/>
    <w:rsid w:val="00A9354C"/>
    <w:rsid w:val="00A93565"/>
    <w:rsid w:val="00A9357A"/>
    <w:rsid w:val="00A935E8"/>
    <w:rsid w:val="00A935F2"/>
    <w:rsid w:val="00A93758"/>
    <w:rsid w:val="00A937E9"/>
    <w:rsid w:val="00A93858"/>
    <w:rsid w:val="00A93A17"/>
    <w:rsid w:val="00A93AD9"/>
    <w:rsid w:val="00A93ADC"/>
    <w:rsid w:val="00A93B4F"/>
    <w:rsid w:val="00A93B5B"/>
    <w:rsid w:val="00A93C4E"/>
    <w:rsid w:val="00A93D32"/>
    <w:rsid w:val="00A93EA6"/>
    <w:rsid w:val="00A93F00"/>
    <w:rsid w:val="00A93F4F"/>
    <w:rsid w:val="00A93F93"/>
    <w:rsid w:val="00A93F95"/>
    <w:rsid w:val="00A93FCD"/>
    <w:rsid w:val="00A942D9"/>
    <w:rsid w:val="00A94A96"/>
    <w:rsid w:val="00A94ACE"/>
    <w:rsid w:val="00A94AF5"/>
    <w:rsid w:val="00A94B30"/>
    <w:rsid w:val="00A94B6B"/>
    <w:rsid w:val="00A94E4C"/>
    <w:rsid w:val="00A94E7C"/>
    <w:rsid w:val="00A94EB5"/>
    <w:rsid w:val="00A94F49"/>
    <w:rsid w:val="00A94F9F"/>
    <w:rsid w:val="00A9500E"/>
    <w:rsid w:val="00A951CD"/>
    <w:rsid w:val="00A951F1"/>
    <w:rsid w:val="00A954F3"/>
    <w:rsid w:val="00A958B9"/>
    <w:rsid w:val="00A9599F"/>
    <w:rsid w:val="00A959DB"/>
    <w:rsid w:val="00A95BB0"/>
    <w:rsid w:val="00A95BB9"/>
    <w:rsid w:val="00A95C18"/>
    <w:rsid w:val="00A95DF4"/>
    <w:rsid w:val="00A95F4C"/>
    <w:rsid w:val="00A95FF5"/>
    <w:rsid w:val="00A9602B"/>
    <w:rsid w:val="00A961B7"/>
    <w:rsid w:val="00A9639C"/>
    <w:rsid w:val="00A963D0"/>
    <w:rsid w:val="00A96411"/>
    <w:rsid w:val="00A9641F"/>
    <w:rsid w:val="00A96692"/>
    <w:rsid w:val="00A966AB"/>
    <w:rsid w:val="00A96795"/>
    <w:rsid w:val="00A9680A"/>
    <w:rsid w:val="00A968DB"/>
    <w:rsid w:val="00A96B16"/>
    <w:rsid w:val="00A96B35"/>
    <w:rsid w:val="00A96B5E"/>
    <w:rsid w:val="00A96BF0"/>
    <w:rsid w:val="00A96C84"/>
    <w:rsid w:val="00A96E78"/>
    <w:rsid w:val="00A9705F"/>
    <w:rsid w:val="00A970EB"/>
    <w:rsid w:val="00A97370"/>
    <w:rsid w:val="00A97532"/>
    <w:rsid w:val="00A97615"/>
    <w:rsid w:val="00A97674"/>
    <w:rsid w:val="00A9792D"/>
    <w:rsid w:val="00A97CC2"/>
    <w:rsid w:val="00A97D4D"/>
    <w:rsid w:val="00A97E89"/>
    <w:rsid w:val="00A97FF5"/>
    <w:rsid w:val="00AA0064"/>
    <w:rsid w:val="00AA01B0"/>
    <w:rsid w:val="00AA01F8"/>
    <w:rsid w:val="00AA0238"/>
    <w:rsid w:val="00AA034F"/>
    <w:rsid w:val="00AA03D7"/>
    <w:rsid w:val="00AA041A"/>
    <w:rsid w:val="00AA0478"/>
    <w:rsid w:val="00AA05D8"/>
    <w:rsid w:val="00AA0615"/>
    <w:rsid w:val="00AA0825"/>
    <w:rsid w:val="00AA0A07"/>
    <w:rsid w:val="00AA0A09"/>
    <w:rsid w:val="00AA0AE2"/>
    <w:rsid w:val="00AA0BC9"/>
    <w:rsid w:val="00AA0C07"/>
    <w:rsid w:val="00AA0D74"/>
    <w:rsid w:val="00AA0E1C"/>
    <w:rsid w:val="00AA0EE7"/>
    <w:rsid w:val="00AA1019"/>
    <w:rsid w:val="00AA10BE"/>
    <w:rsid w:val="00AA10D8"/>
    <w:rsid w:val="00AA11A3"/>
    <w:rsid w:val="00AA11C1"/>
    <w:rsid w:val="00AA1219"/>
    <w:rsid w:val="00AA1343"/>
    <w:rsid w:val="00AA144B"/>
    <w:rsid w:val="00AA1450"/>
    <w:rsid w:val="00AA1775"/>
    <w:rsid w:val="00AA17C4"/>
    <w:rsid w:val="00AA1958"/>
    <w:rsid w:val="00AA19AD"/>
    <w:rsid w:val="00AA1A97"/>
    <w:rsid w:val="00AA1BC7"/>
    <w:rsid w:val="00AA1CB4"/>
    <w:rsid w:val="00AA1F42"/>
    <w:rsid w:val="00AA1F48"/>
    <w:rsid w:val="00AA1F67"/>
    <w:rsid w:val="00AA202E"/>
    <w:rsid w:val="00AA20FB"/>
    <w:rsid w:val="00AA229E"/>
    <w:rsid w:val="00AA23A9"/>
    <w:rsid w:val="00AA2402"/>
    <w:rsid w:val="00AA245D"/>
    <w:rsid w:val="00AA249E"/>
    <w:rsid w:val="00AA255B"/>
    <w:rsid w:val="00AA2599"/>
    <w:rsid w:val="00AA25B6"/>
    <w:rsid w:val="00AA2641"/>
    <w:rsid w:val="00AA2755"/>
    <w:rsid w:val="00AA27B2"/>
    <w:rsid w:val="00AA2928"/>
    <w:rsid w:val="00AA2A8D"/>
    <w:rsid w:val="00AA2BA4"/>
    <w:rsid w:val="00AA2BD4"/>
    <w:rsid w:val="00AA2C82"/>
    <w:rsid w:val="00AA2D73"/>
    <w:rsid w:val="00AA2DB5"/>
    <w:rsid w:val="00AA2DFC"/>
    <w:rsid w:val="00AA2E01"/>
    <w:rsid w:val="00AA2E2D"/>
    <w:rsid w:val="00AA2E5D"/>
    <w:rsid w:val="00AA31A6"/>
    <w:rsid w:val="00AA3229"/>
    <w:rsid w:val="00AA322E"/>
    <w:rsid w:val="00AA32F3"/>
    <w:rsid w:val="00AA33BE"/>
    <w:rsid w:val="00AA3427"/>
    <w:rsid w:val="00AA351B"/>
    <w:rsid w:val="00AA35BE"/>
    <w:rsid w:val="00AA35D5"/>
    <w:rsid w:val="00AA368D"/>
    <w:rsid w:val="00AA37CF"/>
    <w:rsid w:val="00AA387F"/>
    <w:rsid w:val="00AA38CC"/>
    <w:rsid w:val="00AA3923"/>
    <w:rsid w:val="00AA3977"/>
    <w:rsid w:val="00AA39E7"/>
    <w:rsid w:val="00AA3C3D"/>
    <w:rsid w:val="00AA3CEE"/>
    <w:rsid w:val="00AA3E11"/>
    <w:rsid w:val="00AA3EB9"/>
    <w:rsid w:val="00AA3EFE"/>
    <w:rsid w:val="00AA3F86"/>
    <w:rsid w:val="00AA3FC7"/>
    <w:rsid w:val="00AA4012"/>
    <w:rsid w:val="00AA4099"/>
    <w:rsid w:val="00AA4196"/>
    <w:rsid w:val="00AA424B"/>
    <w:rsid w:val="00AA425C"/>
    <w:rsid w:val="00AA4263"/>
    <w:rsid w:val="00AA42EF"/>
    <w:rsid w:val="00AA4316"/>
    <w:rsid w:val="00AA436D"/>
    <w:rsid w:val="00AA43A3"/>
    <w:rsid w:val="00AA459D"/>
    <w:rsid w:val="00AA4713"/>
    <w:rsid w:val="00AA4819"/>
    <w:rsid w:val="00AA4862"/>
    <w:rsid w:val="00AA4A65"/>
    <w:rsid w:val="00AA4B9B"/>
    <w:rsid w:val="00AA4BCB"/>
    <w:rsid w:val="00AA4BDA"/>
    <w:rsid w:val="00AA4D18"/>
    <w:rsid w:val="00AA5028"/>
    <w:rsid w:val="00AA5070"/>
    <w:rsid w:val="00AA5074"/>
    <w:rsid w:val="00AA5432"/>
    <w:rsid w:val="00AA54BD"/>
    <w:rsid w:val="00AA5633"/>
    <w:rsid w:val="00AA565D"/>
    <w:rsid w:val="00AA5746"/>
    <w:rsid w:val="00AA5781"/>
    <w:rsid w:val="00AA5787"/>
    <w:rsid w:val="00AA578A"/>
    <w:rsid w:val="00AA582B"/>
    <w:rsid w:val="00AA5911"/>
    <w:rsid w:val="00AA59C8"/>
    <w:rsid w:val="00AA59F2"/>
    <w:rsid w:val="00AA5BF1"/>
    <w:rsid w:val="00AA5C61"/>
    <w:rsid w:val="00AA5C8A"/>
    <w:rsid w:val="00AA5D5C"/>
    <w:rsid w:val="00AA5D89"/>
    <w:rsid w:val="00AA5EF1"/>
    <w:rsid w:val="00AA5F51"/>
    <w:rsid w:val="00AA62B2"/>
    <w:rsid w:val="00AA64C9"/>
    <w:rsid w:val="00AA6533"/>
    <w:rsid w:val="00AA6668"/>
    <w:rsid w:val="00AA6710"/>
    <w:rsid w:val="00AA677C"/>
    <w:rsid w:val="00AA67E0"/>
    <w:rsid w:val="00AA67EB"/>
    <w:rsid w:val="00AA6992"/>
    <w:rsid w:val="00AA69DE"/>
    <w:rsid w:val="00AA6C38"/>
    <w:rsid w:val="00AA6C6A"/>
    <w:rsid w:val="00AA6D3F"/>
    <w:rsid w:val="00AA6D74"/>
    <w:rsid w:val="00AA6D8A"/>
    <w:rsid w:val="00AA6F6C"/>
    <w:rsid w:val="00AA7130"/>
    <w:rsid w:val="00AA7152"/>
    <w:rsid w:val="00AA7273"/>
    <w:rsid w:val="00AA7332"/>
    <w:rsid w:val="00AA7353"/>
    <w:rsid w:val="00AA7458"/>
    <w:rsid w:val="00AA755F"/>
    <w:rsid w:val="00AA7671"/>
    <w:rsid w:val="00AA76BF"/>
    <w:rsid w:val="00AA76CA"/>
    <w:rsid w:val="00AA7789"/>
    <w:rsid w:val="00AA7857"/>
    <w:rsid w:val="00AA79DC"/>
    <w:rsid w:val="00AA79E4"/>
    <w:rsid w:val="00AA7AFD"/>
    <w:rsid w:val="00AA7BF7"/>
    <w:rsid w:val="00AA7C43"/>
    <w:rsid w:val="00AA7D63"/>
    <w:rsid w:val="00AA7F38"/>
    <w:rsid w:val="00AA7F59"/>
    <w:rsid w:val="00AA7FBB"/>
    <w:rsid w:val="00AB003F"/>
    <w:rsid w:val="00AB005F"/>
    <w:rsid w:val="00AB035D"/>
    <w:rsid w:val="00AB038C"/>
    <w:rsid w:val="00AB048E"/>
    <w:rsid w:val="00AB0597"/>
    <w:rsid w:val="00AB07EA"/>
    <w:rsid w:val="00AB081C"/>
    <w:rsid w:val="00AB089C"/>
    <w:rsid w:val="00AB09C4"/>
    <w:rsid w:val="00AB0E1C"/>
    <w:rsid w:val="00AB0EBC"/>
    <w:rsid w:val="00AB0F0A"/>
    <w:rsid w:val="00AB0F36"/>
    <w:rsid w:val="00AB0FBD"/>
    <w:rsid w:val="00AB0FC0"/>
    <w:rsid w:val="00AB123F"/>
    <w:rsid w:val="00AB124F"/>
    <w:rsid w:val="00AB1269"/>
    <w:rsid w:val="00AB1408"/>
    <w:rsid w:val="00AB15EA"/>
    <w:rsid w:val="00AB17C9"/>
    <w:rsid w:val="00AB190A"/>
    <w:rsid w:val="00AB1A42"/>
    <w:rsid w:val="00AB1C52"/>
    <w:rsid w:val="00AB1D21"/>
    <w:rsid w:val="00AB1D26"/>
    <w:rsid w:val="00AB1D37"/>
    <w:rsid w:val="00AB1FFF"/>
    <w:rsid w:val="00AB20C5"/>
    <w:rsid w:val="00AB2182"/>
    <w:rsid w:val="00AB2192"/>
    <w:rsid w:val="00AB2371"/>
    <w:rsid w:val="00AB23F1"/>
    <w:rsid w:val="00AB25E8"/>
    <w:rsid w:val="00AB293F"/>
    <w:rsid w:val="00AB29E1"/>
    <w:rsid w:val="00AB2AC7"/>
    <w:rsid w:val="00AB2B68"/>
    <w:rsid w:val="00AB2B9C"/>
    <w:rsid w:val="00AB2BF8"/>
    <w:rsid w:val="00AB2C01"/>
    <w:rsid w:val="00AB2C38"/>
    <w:rsid w:val="00AB2CA3"/>
    <w:rsid w:val="00AB2D10"/>
    <w:rsid w:val="00AB2D5D"/>
    <w:rsid w:val="00AB2D61"/>
    <w:rsid w:val="00AB30A0"/>
    <w:rsid w:val="00AB30E4"/>
    <w:rsid w:val="00AB320C"/>
    <w:rsid w:val="00AB32C5"/>
    <w:rsid w:val="00AB342C"/>
    <w:rsid w:val="00AB343E"/>
    <w:rsid w:val="00AB3469"/>
    <w:rsid w:val="00AB3659"/>
    <w:rsid w:val="00AB3692"/>
    <w:rsid w:val="00AB36B0"/>
    <w:rsid w:val="00AB36B3"/>
    <w:rsid w:val="00AB3764"/>
    <w:rsid w:val="00AB3812"/>
    <w:rsid w:val="00AB3841"/>
    <w:rsid w:val="00AB38EB"/>
    <w:rsid w:val="00AB3931"/>
    <w:rsid w:val="00AB3A0D"/>
    <w:rsid w:val="00AB3A43"/>
    <w:rsid w:val="00AB3A6F"/>
    <w:rsid w:val="00AB3C2D"/>
    <w:rsid w:val="00AB3E06"/>
    <w:rsid w:val="00AB413B"/>
    <w:rsid w:val="00AB4173"/>
    <w:rsid w:val="00AB4257"/>
    <w:rsid w:val="00AB45E4"/>
    <w:rsid w:val="00AB4654"/>
    <w:rsid w:val="00AB4743"/>
    <w:rsid w:val="00AB493D"/>
    <w:rsid w:val="00AB49C1"/>
    <w:rsid w:val="00AB4B1E"/>
    <w:rsid w:val="00AB4B8C"/>
    <w:rsid w:val="00AB4C02"/>
    <w:rsid w:val="00AB4C7E"/>
    <w:rsid w:val="00AB4C8B"/>
    <w:rsid w:val="00AB50BF"/>
    <w:rsid w:val="00AB50EA"/>
    <w:rsid w:val="00AB5125"/>
    <w:rsid w:val="00AB5239"/>
    <w:rsid w:val="00AB52DF"/>
    <w:rsid w:val="00AB53FF"/>
    <w:rsid w:val="00AB5559"/>
    <w:rsid w:val="00AB55E8"/>
    <w:rsid w:val="00AB55F9"/>
    <w:rsid w:val="00AB56A3"/>
    <w:rsid w:val="00AB56F3"/>
    <w:rsid w:val="00AB5820"/>
    <w:rsid w:val="00AB58A0"/>
    <w:rsid w:val="00AB59A2"/>
    <w:rsid w:val="00AB5B29"/>
    <w:rsid w:val="00AB5BF4"/>
    <w:rsid w:val="00AB5C25"/>
    <w:rsid w:val="00AB5C75"/>
    <w:rsid w:val="00AB5D54"/>
    <w:rsid w:val="00AB5E26"/>
    <w:rsid w:val="00AB5F4C"/>
    <w:rsid w:val="00AB5F92"/>
    <w:rsid w:val="00AB605A"/>
    <w:rsid w:val="00AB6065"/>
    <w:rsid w:val="00AB6078"/>
    <w:rsid w:val="00AB61CB"/>
    <w:rsid w:val="00AB6222"/>
    <w:rsid w:val="00AB6266"/>
    <w:rsid w:val="00AB637C"/>
    <w:rsid w:val="00AB66C8"/>
    <w:rsid w:val="00AB66CE"/>
    <w:rsid w:val="00AB6748"/>
    <w:rsid w:val="00AB67A8"/>
    <w:rsid w:val="00AB67FE"/>
    <w:rsid w:val="00AB6842"/>
    <w:rsid w:val="00AB686C"/>
    <w:rsid w:val="00AB690C"/>
    <w:rsid w:val="00AB69C4"/>
    <w:rsid w:val="00AB6A4C"/>
    <w:rsid w:val="00AB6B37"/>
    <w:rsid w:val="00AB6B6F"/>
    <w:rsid w:val="00AB6C13"/>
    <w:rsid w:val="00AB6C8A"/>
    <w:rsid w:val="00AB6D68"/>
    <w:rsid w:val="00AB6D77"/>
    <w:rsid w:val="00AB6D7B"/>
    <w:rsid w:val="00AB6DDA"/>
    <w:rsid w:val="00AB6F0C"/>
    <w:rsid w:val="00AB6FEE"/>
    <w:rsid w:val="00AB6FF7"/>
    <w:rsid w:val="00AB7125"/>
    <w:rsid w:val="00AB7162"/>
    <w:rsid w:val="00AB71FA"/>
    <w:rsid w:val="00AB7217"/>
    <w:rsid w:val="00AB7254"/>
    <w:rsid w:val="00AB7346"/>
    <w:rsid w:val="00AB754D"/>
    <w:rsid w:val="00AB7638"/>
    <w:rsid w:val="00AB769F"/>
    <w:rsid w:val="00AB76B4"/>
    <w:rsid w:val="00AB76E3"/>
    <w:rsid w:val="00AB771B"/>
    <w:rsid w:val="00AB7821"/>
    <w:rsid w:val="00AB7962"/>
    <w:rsid w:val="00AB79B9"/>
    <w:rsid w:val="00AB7D64"/>
    <w:rsid w:val="00AC0170"/>
    <w:rsid w:val="00AC01B7"/>
    <w:rsid w:val="00AC01C4"/>
    <w:rsid w:val="00AC02DA"/>
    <w:rsid w:val="00AC038A"/>
    <w:rsid w:val="00AC0452"/>
    <w:rsid w:val="00AC05AF"/>
    <w:rsid w:val="00AC05D3"/>
    <w:rsid w:val="00AC069C"/>
    <w:rsid w:val="00AC0747"/>
    <w:rsid w:val="00AC074C"/>
    <w:rsid w:val="00AC0955"/>
    <w:rsid w:val="00AC0A1B"/>
    <w:rsid w:val="00AC0A26"/>
    <w:rsid w:val="00AC0C78"/>
    <w:rsid w:val="00AC0D09"/>
    <w:rsid w:val="00AC0DAF"/>
    <w:rsid w:val="00AC0E02"/>
    <w:rsid w:val="00AC0E25"/>
    <w:rsid w:val="00AC0FE1"/>
    <w:rsid w:val="00AC1147"/>
    <w:rsid w:val="00AC1307"/>
    <w:rsid w:val="00AC1525"/>
    <w:rsid w:val="00AC157D"/>
    <w:rsid w:val="00AC16A0"/>
    <w:rsid w:val="00AC1701"/>
    <w:rsid w:val="00AC18AD"/>
    <w:rsid w:val="00AC18E3"/>
    <w:rsid w:val="00AC1A9A"/>
    <w:rsid w:val="00AC1AA3"/>
    <w:rsid w:val="00AC1ACC"/>
    <w:rsid w:val="00AC1B06"/>
    <w:rsid w:val="00AC1B0D"/>
    <w:rsid w:val="00AC1C2D"/>
    <w:rsid w:val="00AC1C90"/>
    <w:rsid w:val="00AC1CBC"/>
    <w:rsid w:val="00AC1CF8"/>
    <w:rsid w:val="00AC20C2"/>
    <w:rsid w:val="00AC21BE"/>
    <w:rsid w:val="00AC21C1"/>
    <w:rsid w:val="00AC220D"/>
    <w:rsid w:val="00AC2300"/>
    <w:rsid w:val="00AC2304"/>
    <w:rsid w:val="00AC23CD"/>
    <w:rsid w:val="00AC244F"/>
    <w:rsid w:val="00AC24B1"/>
    <w:rsid w:val="00AC24E5"/>
    <w:rsid w:val="00AC26B0"/>
    <w:rsid w:val="00AC2860"/>
    <w:rsid w:val="00AC2BC1"/>
    <w:rsid w:val="00AC2C14"/>
    <w:rsid w:val="00AC2C68"/>
    <w:rsid w:val="00AC2C75"/>
    <w:rsid w:val="00AC2C97"/>
    <w:rsid w:val="00AC2CBE"/>
    <w:rsid w:val="00AC2CD4"/>
    <w:rsid w:val="00AC2CD6"/>
    <w:rsid w:val="00AC2D0C"/>
    <w:rsid w:val="00AC2D24"/>
    <w:rsid w:val="00AC2D45"/>
    <w:rsid w:val="00AC2D79"/>
    <w:rsid w:val="00AC2DEF"/>
    <w:rsid w:val="00AC2F21"/>
    <w:rsid w:val="00AC307F"/>
    <w:rsid w:val="00AC3227"/>
    <w:rsid w:val="00AC33A7"/>
    <w:rsid w:val="00AC345B"/>
    <w:rsid w:val="00AC3710"/>
    <w:rsid w:val="00AC3734"/>
    <w:rsid w:val="00AC3735"/>
    <w:rsid w:val="00AC37C2"/>
    <w:rsid w:val="00AC37E6"/>
    <w:rsid w:val="00AC381D"/>
    <w:rsid w:val="00AC3826"/>
    <w:rsid w:val="00AC38A4"/>
    <w:rsid w:val="00AC38EE"/>
    <w:rsid w:val="00AC391C"/>
    <w:rsid w:val="00AC3AC8"/>
    <w:rsid w:val="00AC3E0E"/>
    <w:rsid w:val="00AC3E90"/>
    <w:rsid w:val="00AC3FAC"/>
    <w:rsid w:val="00AC3FF5"/>
    <w:rsid w:val="00AC4007"/>
    <w:rsid w:val="00AC4123"/>
    <w:rsid w:val="00AC423E"/>
    <w:rsid w:val="00AC43D3"/>
    <w:rsid w:val="00AC4413"/>
    <w:rsid w:val="00AC45A3"/>
    <w:rsid w:val="00AC461E"/>
    <w:rsid w:val="00AC47B9"/>
    <w:rsid w:val="00AC48AF"/>
    <w:rsid w:val="00AC4A67"/>
    <w:rsid w:val="00AC4B96"/>
    <w:rsid w:val="00AC4C4D"/>
    <w:rsid w:val="00AC4C5F"/>
    <w:rsid w:val="00AC4C76"/>
    <w:rsid w:val="00AC4D81"/>
    <w:rsid w:val="00AC4DB6"/>
    <w:rsid w:val="00AC4DBC"/>
    <w:rsid w:val="00AC50E2"/>
    <w:rsid w:val="00AC520B"/>
    <w:rsid w:val="00AC5227"/>
    <w:rsid w:val="00AC56AA"/>
    <w:rsid w:val="00AC56F2"/>
    <w:rsid w:val="00AC5733"/>
    <w:rsid w:val="00AC5826"/>
    <w:rsid w:val="00AC59AC"/>
    <w:rsid w:val="00AC59D0"/>
    <w:rsid w:val="00AC59E7"/>
    <w:rsid w:val="00AC5A00"/>
    <w:rsid w:val="00AC5B18"/>
    <w:rsid w:val="00AC5B76"/>
    <w:rsid w:val="00AC5BB8"/>
    <w:rsid w:val="00AC5BBE"/>
    <w:rsid w:val="00AC5D3D"/>
    <w:rsid w:val="00AC5D69"/>
    <w:rsid w:val="00AC5FFE"/>
    <w:rsid w:val="00AC6162"/>
    <w:rsid w:val="00AC61E7"/>
    <w:rsid w:val="00AC630B"/>
    <w:rsid w:val="00AC6321"/>
    <w:rsid w:val="00AC6393"/>
    <w:rsid w:val="00AC650A"/>
    <w:rsid w:val="00AC6560"/>
    <w:rsid w:val="00AC65D6"/>
    <w:rsid w:val="00AC6679"/>
    <w:rsid w:val="00AC68A6"/>
    <w:rsid w:val="00AC6A4A"/>
    <w:rsid w:val="00AC6C25"/>
    <w:rsid w:val="00AC6D07"/>
    <w:rsid w:val="00AC6D4A"/>
    <w:rsid w:val="00AC6DD1"/>
    <w:rsid w:val="00AC6E0C"/>
    <w:rsid w:val="00AC6E84"/>
    <w:rsid w:val="00AC6F48"/>
    <w:rsid w:val="00AC71A2"/>
    <w:rsid w:val="00AC71AB"/>
    <w:rsid w:val="00AC71FA"/>
    <w:rsid w:val="00AC7248"/>
    <w:rsid w:val="00AC72B2"/>
    <w:rsid w:val="00AC72C6"/>
    <w:rsid w:val="00AC736E"/>
    <w:rsid w:val="00AC76EB"/>
    <w:rsid w:val="00AC790E"/>
    <w:rsid w:val="00AC79B3"/>
    <w:rsid w:val="00AC79F0"/>
    <w:rsid w:val="00AC7A0A"/>
    <w:rsid w:val="00AC7B16"/>
    <w:rsid w:val="00AC7B74"/>
    <w:rsid w:val="00AC7ED7"/>
    <w:rsid w:val="00AD001F"/>
    <w:rsid w:val="00AD010D"/>
    <w:rsid w:val="00AD03C8"/>
    <w:rsid w:val="00AD041E"/>
    <w:rsid w:val="00AD042A"/>
    <w:rsid w:val="00AD04D2"/>
    <w:rsid w:val="00AD0503"/>
    <w:rsid w:val="00AD0640"/>
    <w:rsid w:val="00AD065C"/>
    <w:rsid w:val="00AD0794"/>
    <w:rsid w:val="00AD07B9"/>
    <w:rsid w:val="00AD0863"/>
    <w:rsid w:val="00AD095E"/>
    <w:rsid w:val="00AD0AD4"/>
    <w:rsid w:val="00AD0C18"/>
    <w:rsid w:val="00AD0C78"/>
    <w:rsid w:val="00AD0C98"/>
    <w:rsid w:val="00AD0E54"/>
    <w:rsid w:val="00AD0E67"/>
    <w:rsid w:val="00AD0E7C"/>
    <w:rsid w:val="00AD0F60"/>
    <w:rsid w:val="00AD0FB2"/>
    <w:rsid w:val="00AD0FC3"/>
    <w:rsid w:val="00AD135B"/>
    <w:rsid w:val="00AD136B"/>
    <w:rsid w:val="00AD1398"/>
    <w:rsid w:val="00AD1403"/>
    <w:rsid w:val="00AD14B4"/>
    <w:rsid w:val="00AD16E7"/>
    <w:rsid w:val="00AD17E1"/>
    <w:rsid w:val="00AD1837"/>
    <w:rsid w:val="00AD1950"/>
    <w:rsid w:val="00AD19BA"/>
    <w:rsid w:val="00AD1ABB"/>
    <w:rsid w:val="00AD1DA8"/>
    <w:rsid w:val="00AD1F26"/>
    <w:rsid w:val="00AD1F87"/>
    <w:rsid w:val="00AD2172"/>
    <w:rsid w:val="00AD2323"/>
    <w:rsid w:val="00AD236E"/>
    <w:rsid w:val="00AD241A"/>
    <w:rsid w:val="00AD249B"/>
    <w:rsid w:val="00AD2794"/>
    <w:rsid w:val="00AD286A"/>
    <w:rsid w:val="00AD28BE"/>
    <w:rsid w:val="00AD2972"/>
    <w:rsid w:val="00AD2AF1"/>
    <w:rsid w:val="00AD2B0D"/>
    <w:rsid w:val="00AD2B31"/>
    <w:rsid w:val="00AD2B6D"/>
    <w:rsid w:val="00AD2C28"/>
    <w:rsid w:val="00AD2F9E"/>
    <w:rsid w:val="00AD3010"/>
    <w:rsid w:val="00AD320D"/>
    <w:rsid w:val="00AD3218"/>
    <w:rsid w:val="00AD3273"/>
    <w:rsid w:val="00AD3490"/>
    <w:rsid w:val="00AD352E"/>
    <w:rsid w:val="00AD39F7"/>
    <w:rsid w:val="00AD3B05"/>
    <w:rsid w:val="00AD3B52"/>
    <w:rsid w:val="00AD3C64"/>
    <w:rsid w:val="00AD3CB1"/>
    <w:rsid w:val="00AD3CB4"/>
    <w:rsid w:val="00AD3CDF"/>
    <w:rsid w:val="00AD3E9D"/>
    <w:rsid w:val="00AD3F6B"/>
    <w:rsid w:val="00AD3F7A"/>
    <w:rsid w:val="00AD40EA"/>
    <w:rsid w:val="00AD4180"/>
    <w:rsid w:val="00AD4192"/>
    <w:rsid w:val="00AD41EB"/>
    <w:rsid w:val="00AD4770"/>
    <w:rsid w:val="00AD4AAD"/>
    <w:rsid w:val="00AD4BED"/>
    <w:rsid w:val="00AD4D60"/>
    <w:rsid w:val="00AD4DB8"/>
    <w:rsid w:val="00AD4E66"/>
    <w:rsid w:val="00AD504F"/>
    <w:rsid w:val="00AD5089"/>
    <w:rsid w:val="00AD50C6"/>
    <w:rsid w:val="00AD512E"/>
    <w:rsid w:val="00AD519D"/>
    <w:rsid w:val="00AD528D"/>
    <w:rsid w:val="00AD53C2"/>
    <w:rsid w:val="00AD549A"/>
    <w:rsid w:val="00AD557F"/>
    <w:rsid w:val="00AD5662"/>
    <w:rsid w:val="00AD574B"/>
    <w:rsid w:val="00AD576B"/>
    <w:rsid w:val="00AD57F3"/>
    <w:rsid w:val="00AD586B"/>
    <w:rsid w:val="00AD58D4"/>
    <w:rsid w:val="00AD5AC7"/>
    <w:rsid w:val="00AD5AE7"/>
    <w:rsid w:val="00AD5AF1"/>
    <w:rsid w:val="00AD5D52"/>
    <w:rsid w:val="00AD5EBC"/>
    <w:rsid w:val="00AD5F0E"/>
    <w:rsid w:val="00AD60B4"/>
    <w:rsid w:val="00AD61F1"/>
    <w:rsid w:val="00AD6224"/>
    <w:rsid w:val="00AD638C"/>
    <w:rsid w:val="00AD63A6"/>
    <w:rsid w:val="00AD669F"/>
    <w:rsid w:val="00AD672D"/>
    <w:rsid w:val="00AD6761"/>
    <w:rsid w:val="00AD677B"/>
    <w:rsid w:val="00AD677E"/>
    <w:rsid w:val="00AD67C9"/>
    <w:rsid w:val="00AD68B9"/>
    <w:rsid w:val="00AD68E6"/>
    <w:rsid w:val="00AD69F4"/>
    <w:rsid w:val="00AD69F7"/>
    <w:rsid w:val="00AD6A11"/>
    <w:rsid w:val="00AD6B17"/>
    <w:rsid w:val="00AD6BB9"/>
    <w:rsid w:val="00AD6CDE"/>
    <w:rsid w:val="00AD6D3C"/>
    <w:rsid w:val="00AD6EA2"/>
    <w:rsid w:val="00AD6F35"/>
    <w:rsid w:val="00AD7297"/>
    <w:rsid w:val="00AD72D9"/>
    <w:rsid w:val="00AD7398"/>
    <w:rsid w:val="00AD776B"/>
    <w:rsid w:val="00AD798E"/>
    <w:rsid w:val="00AD7A6E"/>
    <w:rsid w:val="00AD7BB7"/>
    <w:rsid w:val="00AD7DA2"/>
    <w:rsid w:val="00AD7EF3"/>
    <w:rsid w:val="00AE0173"/>
    <w:rsid w:val="00AE018C"/>
    <w:rsid w:val="00AE0192"/>
    <w:rsid w:val="00AE01CC"/>
    <w:rsid w:val="00AE01CF"/>
    <w:rsid w:val="00AE021F"/>
    <w:rsid w:val="00AE022E"/>
    <w:rsid w:val="00AE0270"/>
    <w:rsid w:val="00AE0278"/>
    <w:rsid w:val="00AE0313"/>
    <w:rsid w:val="00AE0352"/>
    <w:rsid w:val="00AE03DD"/>
    <w:rsid w:val="00AE05F8"/>
    <w:rsid w:val="00AE0717"/>
    <w:rsid w:val="00AE0811"/>
    <w:rsid w:val="00AE0922"/>
    <w:rsid w:val="00AE0969"/>
    <w:rsid w:val="00AE09E1"/>
    <w:rsid w:val="00AE0A5B"/>
    <w:rsid w:val="00AE0C7D"/>
    <w:rsid w:val="00AE0CEC"/>
    <w:rsid w:val="00AE0D38"/>
    <w:rsid w:val="00AE0D84"/>
    <w:rsid w:val="00AE0E3B"/>
    <w:rsid w:val="00AE1049"/>
    <w:rsid w:val="00AE1111"/>
    <w:rsid w:val="00AE135D"/>
    <w:rsid w:val="00AE136E"/>
    <w:rsid w:val="00AE1573"/>
    <w:rsid w:val="00AE1939"/>
    <w:rsid w:val="00AE19CE"/>
    <w:rsid w:val="00AE1A0D"/>
    <w:rsid w:val="00AE1A69"/>
    <w:rsid w:val="00AE1B98"/>
    <w:rsid w:val="00AE1BE2"/>
    <w:rsid w:val="00AE1C09"/>
    <w:rsid w:val="00AE1D57"/>
    <w:rsid w:val="00AE1D81"/>
    <w:rsid w:val="00AE1EAB"/>
    <w:rsid w:val="00AE1F32"/>
    <w:rsid w:val="00AE1F7C"/>
    <w:rsid w:val="00AE212F"/>
    <w:rsid w:val="00AE21C0"/>
    <w:rsid w:val="00AE2395"/>
    <w:rsid w:val="00AE2495"/>
    <w:rsid w:val="00AE24AB"/>
    <w:rsid w:val="00AE24BF"/>
    <w:rsid w:val="00AE2507"/>
    <w:rsid w:val="00AE253C"/>
    <w:rsid w:val="00AE2599"/>
    <w:rsid w:val="00AE25FC"/>
    <w:rsid w:val="00AE2788"/>
    <w:rsid w:val="00AE28E8"/>
    <w:rsid w:val="00AE28EC"/>
    <w:rsid w:val="00AE2977"/>
    <w:rsid w:val="00AE2A2D"/>
    <w:rsid w:val="00AE2CB8"/>
    <w:rsid w:val="00AE2D0A"/>
    <w:rsid w:val="00AE2D20"/>
    <w:rsid w:val="00AE2D27"/>
    <w:rsid w:val="00AE2D9B"/>
    <w:rsid w:val="00AE2ED6"/>
    <w:rsid w:val="00AE2F48"/>
    <w:rsid w:val="00AE3001"/>
    <w:rsid w:val="00AE30C6"/>
    <w:rsid w:val="00AE30D8"/>
    <w:rsid w:val="00AE341E"/>
    <w:rsid w:val="00AE34A1"/>
    <w:rsid w:val="00AE3502"/>
    <w:rsid w:val="00AE354E"/>
    <w:rsid w:val="00AE3606"/>
    <w:rsid w:val="00AE370F"/>
    <w:rsid w:val="00AE376C"/>
    <w:rsid w:val="00AE3826"/>
    <w:rsid w:val="00AE384D"/>
    <w:rsid w:val="00AE38B9"/>
    <w:rsid w:val="00AE3A7B"/>
    <w:rsid w:val="00AE3ABF"/>
    <w:rsid w:val="00AE3AF2"/>
    <w:rsid w:val="00AE3C39"/>
    <w:rsid w:val="00AE3C8B"/>
    <w:rsid w:val="00AE3D58"/>
    <w:rsid w:val="00AE3DFA"/>
    <w:rsid w:val="00AE428D"/>
    <w:rsid w:val="00AE429B"/>
    <w:rsid w:val="00AE42EA"/>
    <w:rsid w:val="00AE43CA"/>
    <w:rsid w:val="00AE4564"/>
    <w:rsid w:val="00AE45C9"/>
    <w:rsid w:val="00AE467D"/>
    <w:rsid w:val="00AE469A"/>
    <w:rsid w:val="00AE471A"/>
    <w:rsid w:val="00AE4851"/>
    <w:rsid w:val="00AE48D2"/>
    <w:rsid w:val="00AE48F1"/>
    <w:rsid w:val="00AE48FD"/>
    <w:rsid w:val="00AE49EE"/>
    <w:rsid w:val="00AE4A24"/>
    <w:rsid w:val="00AE4BD1"/>
    <w:rsid w:val="00AE4C37"/>
    <w:rsid w:val="00AE4C53"/>
    <w:rsid w:val="00AE4CA5"/>
    <w:rsid w:val="00AE4E58"/>
    <w:rsid w:val="00AE4EF5"/>
    <w:rsid w:val="00AE4F1B"/>
    <w:rsid w:val="00AE4FB0"/>
    <w:rsid w:val="00AE50D2"/>
    <w:rsid w:val="00AE51FF"/>
    <w:rsid w:val="00AE52CE"/>
    <w:rsid w:val="00AE52F1"/>
    <w:rsid w:val="00AE5406"/>
    <w:rsid w:val="00AE549D"/>
    <w:rsid w:val="00AE54EA"/>
    <w:rsid w:val="00AE5571"/>
    <w:rsid w:val="00AE575E"/>
    <w:rsid w:val="00AE577D"/>
    <w:rsid w:val="00AE596C"/>
    <w:rsid w:val="00AE5A2A"/>
    <w:rsid w:val="00AE5BC1"/>
    <w:rsid w:val="00AE5EAA"/>
    <w:rsid w:val="00AE5F31"/>
    <w:rsid w:val="00AE5FD5"/>
    <w:rsid w:val="00AE604B"/>
    <w:rsid w:val="00AE6061"/>
    <w:rsid w:val="00AE6096"/>
    <w:rsid w:val="00AE60BC"/>
    <w:rsid w:val="00AE644D"/>
    <w:rsid w:val="00AE65E6"/>
    <w:rsid w:val="00AE668A"/>
    <w:rsid w:val="00AE66B2"/>
    <w:rsid w:val="00AE68D9"/>
    <w:rsid w:val="00AE6957"/>
    <w:rsid w:val="00AE69A0"/>
    <w:rsid w:val="00AE69E9"/>
    <w:rsid w:val="00AE6AAE"/>
    <w:rsid w:val="00AE6C3F"/>
    <w:rsid w:val="00AE6CE3"/>
    <w:rsid w:val="00AE6D48"/>
    <w:rsid w:val="00AE6D5A"/>
    <w:rsid w:val="00AE6F20"/>
    <w:rsid w:val="00AE7004"/>
    <w:rsid w:val="00AE7017"/>
    <w:rsid w:val="00AE7056"/>
    <w:rsid w:val="00AE70E0"/>
    <w:rsid w:val="00AE71F6"/>
    <w:rsid w:val="00AE7222"/>
    <w:rsid w:val="00AE72E3"/>
    <w:rsid w:val="00AE7338"/>
    <w:rsid w:val="00AE73A7"/>
    <w:rsid w:val="00AE73D9"/>
    <w:rsid w:val="00AE7499"/>
    <w:rsid w:val="00AE74C0"/>
    <w:rsid w:val="00AE76C2"/>
    <w:rsid w:val="00AE77D3"/>
    <w:rsid w:val="00AE7893"/>
    <w:rsid w:val="00AE789F"/>
    <w:rsid w:val="00AE79E7"/>
    <w:rsid w:val="00AE79F5"/>
    <w:rsid w:val="00AE7A93"/>
    <w:rsid w:val="00AE7BD9"/>
    <w:rsid w:val="00AE7D2E"/>
    <w:rsid w:val="00AE7DAC"/>
    <w:rsid w:val="00AE7E1B"/>
    <w:rsid w:val="00AE7E24"/>
    <w:rsid w:val="00AE7F49"/>
    <w:rsid w:val="00AE7F89"/>
    <w:rsid w:val="00AF0054"/>
    <w:rsid w:val="00AF01E6"/>
    <w:rsid w:val="00AF02BC"/>
    <w:rsid w:val="00AF02EC"/>
    <w:rsid w:val="00AF034A"/>
    <w:rsid w:val="00AF0379"/>
    <w:rsid w:val="00AF03FA"/>
    <w:rsid w:val="00AF0411"/>
    <w:rsid w:val="00AF0512"/>
    <w:rsid w:val="00AF0655"/>
    <w:rsid w:val="00AF077F"/>
    <w:rsid w:val="00AF07DE"/>
    <w:rsid w:val="00AF08AB"/>
    <w:rsid w:val="00AF0910"/>
    <w:rsid w:val="00AF0BDC"/>
    <w:rsid w:val="00AF0BEF"/>
    <w:rsid w:val="00AF0C5A"/>
    <w:rsid w:val="00AF0D1C"/>
    <w:rsid w:val="00AF0D90"/>
    <w:rsid w:val="00AF0E97"/>
    <w:rsid w:val="00AF0F28"/>
    <w:rsid w:val="00AF0F61"/>
    <w:rsid w:val="00AF0F79"/>
    <w:rsid w:val="00AF0F93"/>
    <w:rsid w:val="00AF0FDB"/>
    <w:rsid w:val="00AF12B2"/>
    <w:rsid w:val="00AF1306"/>
    <w:rsid w:val="00AF1321"/>
    <w:rsid w:val="00AF136E"/>
    <w:rsid w:val="00AF13BE"/>
    <w:rsid w:val="00AF1679"/>
    <w:rsid w:val="00AF16A4"/>
    <w:rsid w:val="00AF1713"/>
    <w:rsid w:val="00AF17BF"/>
    <w:rsid w:val="00AF1876"/>
    <w:rsid w:val="00AF19C9"/>
    <w:rsid w:val="00AF19FA"/>
    <w:rsid w:val="00AF1C4F"/>
    <w:rsid w:val="00AF1F0B"/>
    <w:rsid w:val="00AF1F75"/>
    <w:rsid w:val="00AF1F8A"/>
    <w:rsid w:val="00AF1FF1"/>
    <w:rsid w:val="00AF20B9"/>
    <w:rsid w:val="00AF20D9"/>
    <w:rsid w:val="00AF20F8"/>
    <w:rsid w:val="00AF2165"/>
    <w:rsid w:val="00AF23A1"/>
    <w:rsid w:val="00AF23DB"/>
    <w:rsid w:val="00AF256D"/>
    <w:rsid w:val="00AF26E1"/>
    <w:rsid w:val="00AF2727"/>
    <w:rsid w:val="00AF284A"/>
    <w:rsid w:val="00AF2891"/>
    <w:rsid w:val="00AF28A6"/>
    <w:rsid w:val="00AF28F2"/>
    <w:rsid w:val="00AF29FA"/>
    <w:rsid w:val="00AF2A17"/>
    <w:rsid w:val="00AF2A8A"/>
    <w:rsid w:val="00AF2BCE"/>
    <w:rsid w:val="00AF2C58"/>
    <w:rsid w:val="00AF2C61"/>
    <w:rsid w:val="00AF2C8D"/>
    <w:rsid w:val="00AF2CCA"/>
    <w:rsid w:val="00AF2E03"/>
    <w:rsid w:val="00AF2EC4"/>
    <w:rsid w:val="00AF2F65"/>
    <w:rsid w:val="00AF301F"/>
    <w:rsid w:val="00AF3056"/>
    <w:rsid w:val="00AF3239"/>
    <w:rsid w:val="00AF32BC"/>
    <w:rsid w:val="00AF345F"/>
    <w:rsid w:val="00AF3514"/>
    <w:rsid w:val="00AF3595"/>
    <w:rsid w:val="00AF35AA"/>
    <w:rsid w:val="00AF35B8"/>
    <w:rsid w:val="00AF361E"/>
    <w:rsid w:val="00AF3659"/>
    <w:rsid w:val="00AF3925"/>
    <w:rsid w:val="00AF3A1F"/>
    <w:rsid w:val="00AF3B65"/>
    <w:rsid w:val="00AF3E28"/>
    <w:rsid w:val="00AF3E42"/>
    <w:rsid w:val="00AF3F81"/>
    <w:rsid w:val="00AF3FEC"/>
    <w:rsid w:val="00AF400A"/>
    <w:rsid w:val="00AF4026"/>
    <w:rsid w:val="00AF40D0"/>
    <w:rsid w:val="00AF4138"/>
    <w:rsid w:val="00AF419B"/>
    <w:rsid w:val="00AF429E"/>
    <w:rsid w:val="00AF42BB"/>
    <w:rsid w:val="00AF42E4"/>
    <w:rsid w:val="00AF43B0"/>
    <w:rsid w:val="00AF43F7"/>
    <w:rsid w:val="00AF44E1"/>
    <w:rsid w:val="00AF4565"/>
    <w:rsid w:val="00AF4670"/>
    <w:rsid w:val="00AF469A"/>
    <w:rsid w:val="00AF471D"/>
    <w:rsid w:val="00AF495F"/>
    <w:rsid w:val="00AF4A6A"/>
    <w:rsid w:val="00AF4B4F"/>
    <w:rsid w:val="00AF4B67"/>
    <w:rsid w:val="00AF4BA4"/>
    <w:rsid w:val="00AF4C93"/>
    <w:rsid w:val="00AF5049"/>
    <w:rsid w:val="00AF512E"/>
    <w:rsid w:val="00AF51CB"/>
    <w:rsid w:val="00AF53BD"/>
    <w:rsid w:val="00AF53FA"/>
    <w:rsid w:val="00AF545B"/>
    <w:rsid w:val="00AF568B"/>
    <w:rsid w:val="00AF596D"/>
    <w:rsid w:val="00AF5AE0"/>
    <w:rsid w:val="00AF5ECB"/>
    <w:rsid w:val="00AF5F78"/>
    <w:rsid w:val="00AF5FA1"/>
    <w:rsid w:val="00AF6051"/>
    <w:rsid w:val="00AF61AC"/>
    <w:rsid w:val="00AF620B"/>
    <w:rsid w:val="00AF6270"/>
    <w:rsid w:val="00AF627C"/>
    <w:rsid w:val="00AF629E"/>
    <w:rsid w:val="00AF6399"/>
    <w:rsid w:val="00AF6470"/>
    <w:rsid w:val="00AF65A0"/>
    <w:rsid w:val="00AF65F3"/>
    <w:rsid w:val="00AF6726"/>
    <w:rsid w:val="00AF6761"/>
    <w:rsid w:val="00AF6782"/>
    <w:rsid w:val="00AF684A"/>
    <w:rsid w:val="00AF6871"/>
    <w:rsid w:val="00AF69D8"/>
    <w:rsid w:val="00AF6AB1"/>
    <w:rsid w:val="00AF6B8D"/>
    <w:rsid w:val="00AF6D3E"/>
    <w:rsid w:val="00AF6E35"/>
    <w:rsid w:val="00AF6E50"/>
    <w:rsid w:val="00AF6F5C"/>
    <w:rsid w:val="00AF6FC5"/>
    <w:rsid w:val="00AF6FE9"/>
    <w:rsid w:val="00AF7078"/>
    <w:rsid w:val="00AF7194"/>
    <w:rsid w:val="00AF73B0"/>
    <w:rsid w:val="00AF73B1"/>
    <w:rsid w:val="00AF73FB"/>
    <w:rsid w:val="00AF7617"/>
    <w:rsid w:val="00AF770E"/>
    <w:rsid w:val="00AF7745"/>
    <w:rsid w:val="00AF7870"/>
    <w:rsid w:val="00AF79AF"/>
    <w:rsid w:val="00AF7A9D"/>
    <w:rsid w:val="00AF7B75"/>
    <w:rsid w:val="00AF7C5D"/>
    <w:rsid w:val="00AF7E9E"/>
    <w:rsid w:val="00B00078"/>
    <w:rsid w:val="00B0007A"/>
    <w:rsid w:val="00B0016F"/>
    <w:rsid w:val="00B0028D"/>
    <w:rsid w:val="00B002A9"/>
    <w:rsid w:val="00B002E6"/>
    <w:rsid w:val="00B00317"/>
    <w:rsid w:val="00B003C3"/>
    <w:rsid w:val="00B003F3"/>
    <w:rsid w:val="00B00692"/>
    <w:rsid w:val="00B00982"/>
    <w:rsid w:val="00B00B23"/>
    <w:rsid w:val="00B00C34"/>
    <w:rsid w:val="00B00CC3"/>
    <w:rsid w:val="00B00E0F"/>
    <w:rsid w:val="00B00E11"/>
    <w:rsid w:val="00B00F56"/>
    <w:rsid w:val="00B00F5D"/>
    <w:rsid w:val="00B01133"/>
    <w:rsid w:val="00B011D1"/>
    <w:rsid w:val="00B01213"/>
    <w:rsid w:val="00B01357"/>
    <w:rsid w:val="00B013F3"/>
    <w:rsid w:val="00B014BA"/>
    <w:rsid w:val="00B0159D"/>
    <w:rsid w:val="00B015B9"/>
    <w:rsid w:val="00B01744"/>
    <w:rsid w:val="00B0187F"/>
    <w:rsid w:val="00B01A81"/>
    <w:rsid w:val="00B01AFD"/>
    <w:rsid w:val="00B01BC9"/>
    <w:rsid w:val="00B01EB2"/>
    <w:rsid w:val="00B01EE6"/>
    <w:rsid w:val="00B01F73"/>
    <w:rsid w:val="00B021F1"/>
    <w:rsid w:val="00B02438"/>
    <w:rsid w:val="00B02685"/>
    <w:rsid w:val="00B026D3"/>
    <w:rsid w:val="00B02829"/>
    <w:rsid w:val="00B0291D"/>
    <w:rsid w:val="00B029EA"/>
    <w:rsid w:val="00B02A2C"/>
    <w:rsid w:val="00B02A3F"/>
    <w:rsid w:val="00B02A79"/>
    <w:rsid w:val="00B02B25"/>
    <w:rsid w:val="00B02C84"/>
    <w:rsid w:val="00B02D4A"/>
    <w:rsid w:val="00B02E27"/>
    <w:rsid w:val="00B02E41"/>
    <w:rsid w:val="00B02F5B"/>
    <w:rsid w:val="00B02FB6"/>
    <w:rsid w:val="00B0301C"/>
    <w:rsid w:val="00B030A9"/>
    <w:rsid w:val="00B030EB"/>
    <w:rsid w:val="00B0310C"/>
    <w:rsid w:val="00B0312C"/>
    <w:rsid w:val="00B0314D"/>
    <w:rsid w:val="00B031D6"/>
    <w:rsid w:val="00B03242"/>
    <w:rsid w:val="00B0337A"/>
    <w:rsid w:val="00B03413"/>
    <w:rsid w:val="00B036AB"/>
    <w:rsid w:val="00B03769"/>
    <w:rsid w:val="00B03848"/>
    <w:rsid w:val="00B038BE"/>
    <w:rsid w:val="00B039A7"/>
    <w:rsid w:val="00B03BCD"/>
    <w:rsid w:val="00B03DFA"/>
    <w:rsid w:val="00B03EC5"/>
    <w:rsid w:val="00B041D7"/>
    <w:rsid w:val="00B04277"/>
    <w:rsid w:val="00B0436A"/>
    <w:rsid w:val="00B044B7"/>
    <w:rsid w:val="00B04563"/>
    <w:rsid w:val="00B0464D"/>
    <w:rsid w:val="00B046C4"/>
    <w:rsid w:val="00B0471A"/>
    <w:rsid w:val="00B04751"/>
    <w:rsid w:val="00B04844"/>
    <w:rsid w:val="00B04998"/>
    <w:rsid w:val="00B049F5"/>
    <w:rsid w:val="00B04A54"/>
    <w:rsid w:val="00B04C06"/>
    <w:rsid w:val="00B04DC3"/>
    <w:rsid w:val="00B04DE1"/>
    <w:rsid w:val="00B04E3D"/>
    <w:rsid w:val="00B04F92"/>
    <w:rsid w:val="00B050A2"/>
    <w:rsid w:val="00B050D6"/>
    <w:rsid w:val="00B05111"/>
    <w:rsid w:val="00B0518D"/>
    <w:rsid w:val="00B051CC"/>
    <w:rsid w:val="00B05406"/>
    <w:rsid w:val="00B05567"/>
    <w:rsid w:val="00B056D3"/>
    <w:rsid w:val="00B0571A"/>
    <w:rsid w:val="00B0572B"/>
    <w:rsid w:val="00B0586A"/>
    <w:rsid w:val="00B059CB"/>
    <w:rsid w:val="00B059DF"/>
    <w:rsid w:val="00B05AF4"/>
    <w:rsid w:val="00B05B3D"/>
    <w:rsid w:val="00B05BD1"/>
    <w:rsid w:val="00B05E8E"/>
    <w:rsid w:val="00B05ED2"/>
    <w:rsid w:val="00B05F86"/>
    <w:rsid w:val="00B05FE7"/>
    <w:rsid w:val="00B062FE"/>
    <w:rsid w:val="00B06312"/>
    <w:rsid w:val="00B0640D"/>
    <w:rsid w:val="00B06632"/>
    <w:rsid w:val="00B066C5"/>
    <w:rsid w:val="00B06796"/>
    <w:rsid w:val="00B0687A"/>
    <w:rsid w:val="00B068D8"/>
    <w:rsid w:val="00B06940"/>
    <w:rsid w:val="00B069CF"/>
    <w:rsid w:val="00B06B3A"/>
    <w:rsid w:val="00B06B93"/>
    <w:rsid w:val="00B06BB4"/>
    <w:rsid w:val="00B06E68"/>
    <w:rsid w:val="00B0705C"/>
    <w:rsid w:val="00B0713E"/>
    <w:rsid w:val="00B071C5"/>
    <w:rsid w:val="00B07262"/>
    <w:rsid w:val="00B073A5"/>
    <w:rsid w:val="00B074F6"/>
    <w:rsid w:val="00B0759E"/>
    <w:rsid w:val="00B075AC"/>
    <w:rsid w:val="00B07644"/>
    <w:rsid w:val="00B07654"/>
    <w:rsid w:val="00B076EE"/>
    <w:rsid w:val="00B07710"/>
    <w:rsid w:val="00B077E7"/>
    <w:rsid w:val="00B079A8"/>
    <w:rsid w:val="00B07A75"/>
    <w:rsid w:val="00B07B65"/>
    <w:rsid w:val="00B07C3C"/>
    <w:rsid w:val="00B07C50"/>
    <w:rsid w:val="00B07F72"/>
    <w:rsid w:val="00B07FDF"/>
    <w:rsid w:val="00B10171"/>
    <w:rsid w:val="00B101D6"/>
    <w:rsid w:val="00B10248"/>
    <w:rsid w:val="00B1025D"/>
    <w:rsid w:val="00B1053E"/>
    <w:rsid w:val="00B10639"/>
    <w:rsid w:val="00B10688"/>
    <w:rsid w:val="00B10769"/>
    <w:rsid w:val="00B1088A"/>
    <w:rsid w:val="00B10977"/>
    <w:rsid w:val="00B10A75"/>
    <w:rsid w:val="00B10B69"/>
    <w:rsid w:val="00B10BEB"/>
    <w:rsid w:val="00B10E68"/>
    <w:rsid w:val="00B11058"/>
    <w:rsid w:val="00B11253"/>
    <w:rsid w:val="00B114DB"/>
    <w:rsid w:val="00B11508"/>
    <w:rsid w:val="00B1151F"/>
    <w:rsid w:val="00B115AC"/>
    <w:rsid w:val="00B1162B"/>
    <w:rsid w:val="00B11829"/>
    <w:rsid w:val="00B119B5"/>
    <w:rsid w:val="00B11A66"/>
    <w:rsid w:val="00B11C1F"/>
    <w:rsid w:val="00B11C87"/>
    <w:rsid w:val="00B11D0C"/>
    <w:rsid w:val="00B11E1D"/>
    <w:rsid w:val="00B11EB4"/>
    <w:rsid w:val="00B11FC7"/>
    <w:rsid w:val="00B12053"/>
    <w:rsid w:val="00B12113"/>
    <w:rsid w:val="00B12165"/>
    <w:rsid w:val="00B12230"/>
    <w:rsid w:val="00B12469"/>
    <w:rsid w:val="00B12692"/>
    <w:rsid w:val="00B126F9"/>
    <w:rsid w:val="00B1272D"/>
    <w:rsid w:val="00B12739"/>
    <w:rsid w:val="00B12764"/>
    <w:rsid w:val="00B127BE"/>
    <w:rsid w:val="00B12928"/>
    <w:rsid w:val="00B129A4"/>
    <w:rsid w:val="00B12A67"/>
    <w:rsid w:val="00B12B98"/>
    <w:rsid w:val="00B12CA5"/>
    <w:rsid w:val="00B12D7C"/>
    <w:rsid w:val="00B1301A"/>
    <w:rsid w:val="00B13020"/>
    <w:rsid w:val="00B1309C"/>
    <w:rsid w:val="00B13312"/>
    <w:rsid w:val="00B1351F"/>
    <w:rsid w:val="00B13854"/>
    <w:rsid w:val="00B13936"/>
    <w:rsid w:val="00B13A96"/>
    <w:rsid w:val="00B13C45"/>
    <w:rsid w:val="00B13E93"/>
    <w:rsid w:val="00B13F76"/>
    <w:rsid w:val="00B13F83"/>
    <w:rsid w:val="00B13FB9"/>
    <w:rsid w:val="00B1401D"/>
    <w:rsid w:val="00B1415F"/>
    <w:rsid w:val="00B14314"/>
    <w:rsid w:val="00B1431A"/>
    <w:rsid w:val="00B1438A"/>
    <w:rsid w:val="00B144AB"/>
    <w:rsid w:val="00B14548"/>
    <w:rsid w:val="00B1465E"/>
    <w:rsid w:val="00B146C2"/>
    <w:rsid w:val="00B14726"/>
    <w:rsid w:val="00B14736"/>
    <w:rsid w:val="00B1493C"/>
    <w:rsid w:val="00B14AF5"/>
    <w:rsid w:val="00B14E2F"/>
    <w:rsid w:val="00B14E90"/>
    <w:rsid w:val="00B1512F"/>
    <w:rsid w:val="00B15416"/>
    <w:rsid w:val="00B15448"/>
    <w:rsid w:val="00B154B7"/>
    <w:rsid w:val="00B155F2"/>
    <w:rsid w:val="00B15672"/>
    <w:rsid w:val="00B15691"/>
    <w:rsid w:val="00B157CD"/>
    <w:rsid w:val="00B159F0"/>
    <w:rsid w:val="00B15B33"/>
    <w:rsid w:val="00B15B4F"/>
    <w:rsid w:val="00B15CEC"/>
    <w:rsid w:val="00B15DBD"/>
    <w:rsid w:val="00B15F2A"/>
    <w:rsid w:val="00B15FC6"/>
    <w:rsid w:val="00B1602C"/>
    <w:rsid w:val="00B1617C"/>
    <w:rsid w:val="00B161A3"/>
    <w:rsid w:val="00B16277"/>
    <w:rsid w:val="00B16294"/>
    <w:rsid w:val="00B16408"/>
    <w:rsid w:val="00B16421"/>
    <w:rsid w:val="00B1651F"/>
    <w:rsid w:val="00B1660F"/>
    <w:rsid w:val="00B1662D"/>
    <w:rsid w:val="00B166A9"/>
    <w:rsid w:val="00B16834"/>
    <w:rsid w:val="00B16844"/>
    <w:rsid w:val="00B168DF"/>
    <w:rsid w:val="00B16902"/>
    <w:rsid w:val="00B16969"/>
    <w:rsid w:val="00B169A1"/>
    <w:rsid w:val="00B16BCB"/>
    <w:rsid w:val="00B16D67"/>
    <w:rsid w:val="00B16F39"/>
    <w:rsid w:val="00B16F9E"/>
    <w:rsid w:val="00B16FD0"/>
    <w:rsid w:val="00B16FE5"/>
    <w:rsid w:val="00B17064"/>
    <w:rsid w:val="00B1734C"/>
    <w:rsid w:val="00B175CB"/>
    <w:rsid w:val="00B1766E"/>
    <w:rsid w:val="00B1766F"/>
    <w:rsid w:val="00B17678"/>
    <w:rsid w:val="00B176F0"/>
    <w:rsid w:val="00B1792C"/>
    <w:rsid w:val="00B17A98"/>
    <w:rsid w:val="00B17A9B"/>
    <w:rsid w:val="00B17ADC"/>
    <w:rsid w:val="00B17C7D"/>
    <w:rsid w:val="00B17CA2"/>
    <w:rsid w:val="00B17E00"/>
    <w:rsid w:val="00B17FAF"/>
    <w:rsid w:val="00B20050"/>
    <w:rsid w:val="00B20287"/>
    <w:rsid w:val="00B20413"/>
    <w:rsid w:val="00B20429"/>
    <w:rsid w:val="00B2044A"/>
    <w:rsid w:val="00B204B5"/>
    <w:rsid w:val="00B204DE"/>
    <w:rsid w:val="00B20507"/>
    <w:rsid w:val="00B206C4"/>
    <w:rsid w:val="00B20743"/>
    <w:rsid w:val="00B2084F"/>
    <w:rsid w:val="00B20957"/>
    <w:rsid w:val="00B209F5"/>
    <w:rsid w:val="00B20BDF"/>
    <w:rsid w:val="00B20D29"/>
    <w:rsid w:val="00B20D58"/>
    <w:rsid w:val="00B20E7E"/>
    <w:rsid w:val="00B21085"/>
    <w:rsid w:val="00B210CD"/>
    <w:rsid w:val="00B211C1"/>
    <w:rsid w:val="00B21246"/>
    <w:rsid w:val="00B2135E"/>
    <w:rsid w:val="00B213CA"/>
    <w:rsid w:val="00B214F8"/>
    <w:rsid w:val="00B2155C"/>
    <w:rsid w:val="00B21575"/>
    <w:rsid w:val="00B21579"/>
    <w:rsid w:val="00B21BD2"/>
    <w:rsid w:val="00B21C5A"/>
    <w:rsid w:val="00B21DC4"/>
    <w:rsid w:val="00B21F49"/>
    <w:rsid w:val="00B21FC1"/>
    <w:rsid w:val="00B22062"/>
    <w:rsid w:val="00B22176"/>
    <w:rsid w:val="00B221A9"/>
    <w:rsid w:val="00B22421"/>
    <w:rsid w:val="00B226F0"/>
    <w:rsid w:val="00B226F4"/>
    <w:rsid w:val="00B22746"/>
    <w:rsid w:val="00B22800"/>
    <w:rsid w:val="00B2289D"/>
    <w:rsid w:val="00B228F3"/>
    <w:rsid w:val="00B22A0F"/>
    <w:rsid w:val="00B22A58"/>
    <w:rsid w:val="00B22AB0"/>
    <w:rsid w:val="00B22AF3"/>
    <w:rsid w:val="00B22B10"/>
    <w:rsid w:val="00B22B25"/>
    <w:rsid w:val="00B22C81"/>
    <w:rsid w:val="00B22C91"/>
    <w:rsid w:val="00B22CB9"/>
    <w:rsid w:val="00B22CBD"/>
    <w:rsid w:val="00B22CCE"/>
    <w:rsid w:val="00B22E56"/>
    <w:rsid w:val="00B22F3A"/>
    <w:rsid w:val="00B22F4A"/>
    <w:rsid w:val="00B23563"/>
    <w:rsid w:val="00B2362D"/>
    <w:rsid w:val="00B23933"/>
    <w:rsid w:val="00B239A8"/>
    <w:rsid w:val="00B23A14"/>
    <w:rsid w:val="00B23C47"/>
    <w:rsid w:val="00B23D54"/>
    <w:rsid w:val="00B23DB2"/>
    <w:rsid w:val="00B23F10"/>
    <w:rsid w:val="00B23FF6"/>
    <w:rsid w:val="00B24052"/>
    <w:rsid w:val="00B24060"/>
    <w:rsid w:val="00B240F5"/>
    <w:rsid w:val="00B2413F"/>
    <w:rsid w:val="00B241CC"/>
    <w:rsid w:val="00B242BD"/>
    <w:rsid w:val="00B24552"/>
    <w:rsid w:val="00B2469D"/>
    <w:rsid w:val="00B24756"/>
    <w:rsid w:val="00B24806"/>
    <w:rsid w:val="00B248DD"/>
    <w:rsid w:val="00B249D0"/>
    <w:rsid w:val="00B24A64"/>
    <w:rsid w:val="00B24AAA"/>
    <w:rsid w:val="00B24B92"/>
    <w:rsid w:val="00B24D54"/>
    <w:rsid w:val="00B24EDB"/>
    <w:rsid w:val="00B25324"/>
    <w:rsid w:val="00B2543E"/>
    <w:rsid w:val="00B2570B"/>
    <w:rsid w:val="00B258AF"/>
    <w:rsid w:val="00B258B5"/>
    <w:rsid w:val="00B2590D"/>
    <w:rsid w:val="00B25AA5"/>
    <w:rsid w:val="00B25B7D"/>
    <w:rsid w:val="00B25C1C"/>
    <w:rsid w:val="00B25D0F"/>
    <w:rsid w:val="00B25D16"/>
    <w:rsid w:val="00B25D4E"/>
    <w:rsid w:val="00B25E05"/>
    <w:rsid w:val="00B26101"/>
    <w:rsid w:val="00B263E0"/>
    <w:rsid w:val="00B263E6"/>
    <w:rsid w:val="00B2641C"/>
    <w:rsid w:val="00B264DB"/>
    <w:rsid w:val="00B2659F"/>
    <w:rsid w:val="00B266A7"/>
    <w:rsid w:val="00B2681A"/>
    <w:rsid w:val="00B268D2"/>
    <w:rsid w:val="00B26939"/>
    <w:rsid w:val="00B26A5E"/>
    <w:rsid w:val="00B26BF0"/>
    <w:rsid w:val="00B26C7C"/>
    <w:rsid w:val="00B26E17"/>
    <w:rsid w:val="00B26E4A"/>
    <w:rsid w:val="00B26EBA"/>
    <w:rsid w:val="00B26F07"/>
    <w:rsid w:val="00B2709A"/>
    <w:rsid w:val="00B27139"/>
    <w:rsid w:val="00B2722A"/>
    <w:rsid w:val="00B27348"/>
    <w:rsid w:val="00B273B2"/>
    <w:rsid w:val="00B27475"/>
    <w:rsid w:val="00B27553"/>
    <w:rsid w:val="00B2757D"/>
    <w:rsid w:val="00B275B5"/>
    <w:rsid w:val="00B27732"/>
    <w:rsid w:val="00B278F9"/>
    <w:rsid w:val="00B27DAF"/>
    <w:rsid w:val="00B3000B"/>
    <w:rsid w:val="00B30011"/>
    <w:rsid w:val="00B300A7"/>
    <w:rsid w:val="00B30233"/>
    <w:rsid w:val="00B3035E"/>
    <w:rsid w:val="00B303A7"/>
    <w:rsid w:val="00B303B7"/>
    <w:rsid w:val="00B30488"/>
    <w:rsid w:val="00B304AC"/>
    <w:rsid w:val="00B30512"/>
    <w:rsid w:val="00B3057B"/>
    <w:rsid w:val="00B305B2"/>
    <w:rsid w:val="00B30744"/>
    <w:rsid w:val="00B307C1"/>
    <w:rsid w:val="00B308E6"/>
    <w:rsid w:val="00B30AA5"/>
    <w:rsid w:val="00B30BA4"/>
    <w:rsid w:val="00B30D05"/>
    <w:rsid w:val="00B30E01"/>
    <w:rsid w:val="00B30E05"/>
    <w:rsid w:val="00B30E3E"/>
    <w:rsid w:val="00B30F0B"/>
    <w:rsid w:val="00B3104A"/>
    <w:rsid w:val="00B312FD"/>
    <w:rsid w:val="00B313C0"/>
    <w:rsid w:val="00B31404"/>
    <w:rsid w:val="00B3151C"/>
    <w:rsid w:val="00B31529"/>
    <w:rsid w:val="00B3170B"/>
    <w:rsid w:val="00B317C7"/>
    <w:rsid w:val="00B31835"/>
    <w:rsid w:val="00B3198A"/>
    <w:rsid w:val="00B319C3"/>
    <w:rsid w:val="00B31A88"/>
    <w:rsid w:val="00B31AB2"/>
    <w:rsid w:val="00B31C7C"/>
    <w:rsid w:val="00B31E1A"/>
    <w:rsid w:val="00B31EB2"/>
    <w:rsid w:val="00B31EEC"/>
    <w:rsid w:val="00B3208A"/>
    <w:rsid w:val="00B32150"/>
    <w:rsid w:val="00B32333"/>
    <w:rsid w:val="00B3249F"/>
    <w:rsid w:val="00B326A1"/>
    <w:rsid w:val="00B326EE"/>
    <w:rsid w:val="00B32840"/>
    <w:rsid w:val="00B32854"/>
    <w:rsid w:val="00B3292C"/>
    <w:rsid w:val="00B32A62"/>
    <w:rsid w:val="00B32E38"/>
    <w:rsid w:val="00B32E6E"/>
    <w:rsid w:val="00B32F63"/>
    <w:rsid w:val="00B331CF"/>
    <w:rsid w:val="00B331DE"/>
    <w:rsid w:val="00B33371"/>
    <w:rsid w:val="00B33373"/>
    <w:rsid w:val="00B33411"/>
    <w:rsid w:val="00B33419"/>
    <w:rsid w:val="00B3348E"/>
    <w:rsid w:val="00B335A9"/>
    <w:rsid w:val="00B33729"/>
    <w:rsid w:val="00B3377A"/>
    <w:rsid w:val="00B33789"/>
    <w:rsid w:val="00B337F8"/>
    <w:rsid w:val="00B33862"/>
    <w:rsid w:val="00B33868"/>
    <w:rsid w:val="00B33967"/>
    <w:rsid w:val="00B339DB"/>
    <w:rsid w:val="00B33A10"/>
    <w:rsid w:val="00B33AAC"/>
    <w:rsid w:val="00B33C1A"/>
    <w:rsid w:val="00B33C57"/>
    <w:rsid w:val="00B33CB9"/>
    <w:rsid w:val="00B33D62"/>
    <w:rsid w:val="00B33EDA"/>
    <w:rsid w:val="00B34006"/>
    <w:rsid w:val="00B341A7"/>
    <w:rsid w:val="00B34366"/>
    <w:rsid w:val="00B3445E"/>
    <w:rsid w:val="00B345B9"/>
    <w:rsid w:val="00B345EC"/>
    <w:rsid w:val="00B3467C"/>
    <w:rsid w:val="00B3475E"/>
    <w:rsid w:val="00B347FC"/>
    <w:rsid w:val="00B34827"/>
    <w:rsid w:val="00B3490E"/>
    <w:rsid w:val="00B3495E"/>
    <w:rsid w:val="00B349EE"/>
    <w:rsid w:val="00B34A5A"/>
    <w:rsid w:val="00B34A6B"/>
    <w:rsid w:val="00B34B7D"/>
    <w:rsid w:val="00B34C5E"/>
    <w:rsid w:val="00B34D50"/>
    <w:rsid w:val="00B34F4B"/>
    <w:rsid w:val="00B34F97"/>
    <w:rsid w:val="00B350B2"/>
    <w:rsid w:val="00B350E1"/>
    <w:rsid w:val="00B35135"/>
    <w:rsid w:val="00B352DE"/>
    <w:rsid w:val="00B35373"/>
    <w:rsid w:val="00B35578"/>
    <w:rsid w:val="00B355D1"/>
    <w:rsid w:val="00B355E2"/>
    <w:rsid w:val="00B3563A"/>
    <w:rsid w:val="00B35862"/>
    <w:rsid w:val="00B35A10"/>
    <w:rsid w:val="00B35B64"/>
    <w:rsid w:val="00B35BA9"/>
    <w:rsid w:val="00B35E7C"/>
    <w:rsid w:val="00B3607E"/>
    <w:rsid w:val="00B367AA"/>
    <w:rsid w:val="00B367AF"/>
    <w:rsid w:val="00B36848"/>
    <w:rsid w:val="00B36894"/>
    <w:rsid w:val="00B369D9"/>
    <w:rsid w:val="00B36A2E"/>
    <w:rsid w:val="00B36ABC"/>
    <w:rsid w:val="00B36AFA"/>
    <w:rsid w:val="00B36CA3"/>
    <w:rsid w:val="00B36D6D"/>
    <w:rsid w:val="00B36D96"/>
    <w:rsid w:val="00B36E66"/>
    <w:rsid w:val="00B36F20"/>
    <w:rsid w:val="00B36F51"/>
    <w:rsid w:val="00B36FAF"/>
    <w:rsid w:val="00B371D4"/>
    <w:rsid w:val="00B371EC"/>
    <w:rsid w:val="00B3720F"/>
    <w:rsid w:val="00B37345"/>
    <w:rsid w:val="00B374DB"/>
    <w:rsid w:val="00B37821"/>
    <w:rsid w:val="00B378AC"/>
    <w:rsid w:val="00B37912"/>
    <w:rsid w:val="00B37C73"/>
    <w:rsid w:val="00B37E36"/>
    <w:rsid w:val="00B40006"/>
    <w:rsid w:val="00B40188"/>
    <w:rsid w:val="00B4030D"/>
    <w:rsid w:val="00B403F8"/>
    <w:rsid w:val="00B40447"/>
    <w:rsid w:val="00B40534"/>
    <w:rsid w:val="00B408C9"/>
    <w:rsid w:val="00B409FB"/>
    <w:rsid w:val="00B40A40"/>
    <w:rsid w:val="00B40A5D"/>
    <w:rsid w:val="00B40CB9"/>
    <w:rsid w:val="00B40CC5"/>
    <w:rsid w:val="00B40D45"/>
    <w:rsid w:val="00B40D54"/>
    <w:rsid w:val="00B40DF6"/>
    <w:rsid w:val="00B40E99"/>
    <w:rsid w:val="00B40F74"/>
    <w:rsid w:val="00B40FCE"/>
    <w:rsid w:val="00B411D2"/>
    <w:rsid w:val="00B41250"/>
    <w:rsid w:val="00B412D4"/>
    <w:rsid w:val="00B413AF"/>
    <w:rsid w:val="00B413BB"/>
    <w:rsid w:val="00B41470"/>
    <w:rsid w:val="00B41566"/>
    <w:rsid w:val="00B4157C"/>
    <w:rsid w:val="00B41599"/>
    <w:rsid w:val="00B41846"/>
    <w:rsid w:val="00B41858"/>
    <w:rsid w:val="00B419EA"/>
    <w:rsid w:val="00B41B90"/>
    <w:rsid w:val="00B41BD0"/>
    <w:rsid w:val="00B41C55"/>
    <w:rsid w:val="00B41C97"/>
    <w:rsid w:val="00B42072"/>
    <w:rsid w:val="00B420D6"/>
    <w:rsid w:val="00B420FE"/>
    <w:rsid w:val="00B42444"/>
    <w:rsid w:val="00B42600"/>
    <w:rsid w:val="00B42AD4"/>
    <w:rsid w:val="00B42B2D"/>
    <w:rsid w:val="00B42B47"/>
    <w:rsid w:val="00B42BC7"/>
    <w:rsid w:val="00B42C0B"/>
    <w:rsid w:val="00B42CED"/>
    <w:rsid w:val="00B42D7D"/>
    <w:rsid w:val="00B42E88"/>
    <w:rsid w:val="00B42EB9"/>
    <w:rsid w:val="00B42F3B"/>
    <w:rsid w:val="00B42F76"/>
    <w:rsid w:val="00B42FF8"/>
    <w:rsid w:val="00B43045"/>
    <w:rsid w:val="00B43105"/>
    <w:rsid w:val="00B43136"/>
    <w:rsid w:val="00B4317A"/>
    <w:rsid w:val="00B431E1"/>
    <w:rsid w:val="00B43304"/>
    <w:rsid w:val="00B4333D"/>
    <w:rsid w:val="00B43434"/>
    <w:rsid w:val="00B43512"/>
    <w:rsid w:val="00B43778"/>
    <w:rsid w:val="00B437E4"/>
    <w:rsid w:val="00B43969"/>
    <w:rsid w:val="00B439B0"/>
    <w:rsid w:val="00B43B5D"/>
    <w:rsid w:val="00B43C36"/>
    <w:rsid w:val="00B43F2A"/>
    <w:rsid w:val="00B440AB"/>
    <w:rsid w:val="00B441FC"/>
    <w:rsid w:val="00B44218"/>
    <w:rsid w:val="00B44231"/>
    <w:rsid w:val="00B444C2"/>
    <w:rsid w:val="00B44538"/>
    <w:rsid w:val="00B44591"/>
    <w:rsid w:val="00B44651"/>
    <w:rsid w:val="00B44733"/>
    <w:rsid w:val="00B4473B"/>
    <w:rsid w:val="00B447A6"/>
    <w:rsid w:val="00B447FD"/>
    <w:rsid w:val="00B448A0"/>
    <w:rsid w:val="00B448B4"/>
    <w:rsid w:val="00B44C33"/>
    <w:rsid w:val="00B44C48"/>
    <w:rsid w:val="00B44F8B"/>
    <w:rsid w:val="00B44FEF"/>
    <w:rsid w:val="00B45399"/>
    <w:rsid w:val="00B453A5"/>
    <w:rsid w:val="00B45404"/>
    <w:rsid w:val="00B45517"/>
    <w:rsid w:val="00B455E4"/>
    <w:rsid w:val="00B45675"/>
    <w:rsid w:val="00B456D6"/>
    <w:rsid w:val="00B4594C"/>
    <w:rsid w:val="00B459F5"/>
    <w:rsid w:val="00B45A9C"/>
    <w:rsid w:val="00B45AD7"/>
    <w:rsid w:val="00B45B79"/>
    <w:rsid w:val="00B45BCE"/>
    <w:rsid w:val="00B45C96"/>
    <w:rsid w:val="00B45D87"/>
    <w:rsid w:val="00B45DE8"/>
    <w:rsid w:val="00B45E2C"/>
    <w:rsid w:val="00B45F62"/>
    <w:rsid w:val="00B45F9C"/>
    <w:rsid w:val="00B45FB6"/>
    <w:rsid w:val="00B45FF5"/>
    <w:rsid w:val="00B460AF"/>
    <w:rsid w:val="00B462E9"/>
    <w:rsid w:val="00B463B6"/>
    <w:rsid w:val="00B4648E"/>
    <w:rsid w:val="00B466EF"/>
    <w:rsid w:val="00B466FD"/>
    <w:rsid w:val="00B4673E"/>
    <w:rsid w:val="00B46751"/>
    <w:rsid w:val="00B46821"/>
    <w:rsid w:val="00B4686D"/>
    <w:rsid w:val="00B469FB"/>
    <w:rsid w:val="00B46BAC"/>
    <w:rsid w:val="00B47012"/>
    <w:rsid w:val="00B470F2"/>
    <w:rsid w:val="00B4737E"/>
    <w:rsid w:val="00B473E6"/>
    <w:rsid w:val="00B47454"/>
    <w:rsid w:val="00B4745F"/>
    <w:rsid w:val="00B4746A"/>
    <w:rsid w:val="00B4747A"/>
    <w:rsid w:val="00B474A1"/>
    <w:rsid w:val="00B4770A"/>
    <w:rsid w:val="00B47737"/>
    <w:rsid w:val="00B47787"/>
    <w:rsid w:val="00B4779E"/>
    <w:rsid w:val="00B47804"/>
    <w:rsid w:val="00B479AD"/>
    <w:rsid w:val="00B47A7D"/>
    <w:rsid w:val="00B47BFF"/>
    <w:rsid w:val="00B47D61"/>
    <w:rsid w:val="00B47F87"/>
    <w:rsid w:val="00B50108"/>
    <w:rsid w:val="00B50197"/>
    <w:rsid w:val="00B502EC"/>
    <w:rsid w:val="00B50322"/>
    <w:rsid w:val="00B50364"/>
    <w:rsid w:val="00B5038E"/>
    <w:rsid w:val="00B50407"/>
    <w:rsid w:val="00B504BF"/>
    <w:rsid w:val="00B509DD"/>
    <w:rsid w:val="00B50AD4"/>
    <w:rsid w:val="00B50B1B"/>
    <w:rsid w:val="00B50B9C"/>
    <w:rsid w:val="00B50C09"/>
    <w:rsid w:val="00B50C20"/>
    <w:rsid w:val="00B50C75"/>
    <w:rsid w:val="00B50DF1"/>
    <w:rsid w:val="00B50F76"/>
    <w:rsid w:val="00B51122"/>
    <w:rsid w:val="00B51236"/>
    <w:rsid w:val="00B51386"/>
    <w:rsid w:val="00B51669"/>
    <w:rsid w:val="00B516C6"/>
    <w:rsid w:val="00B516DE"/>
    <w:rsid w:val="00B5174E"/>
    <w:rsid w:val="00B517FF"/>
    <w:rsid w:val="00B5185A"/>
    <w:rsid w:val="00B518F9"/>
    <w:rsid w:val="00B5199B"/>
    <w:rsid w:val="00B51AD9"/>
    <w:rsid w:val="00B51B51"/>
    <w:rsid w:val="00B51C1F"/>
    <w:rsid w:val="00B51D6F"/>
    <w:rsid w:val="00B51D93"/>
    <w:rsid w:val="00B51D9E"/>
    <w:rsid w:val="00B51DB2"/>
    <w:rsid w:val="00B51E96"/>
    <w:rsid w:val="00B51EA6"/>
    <w:rsid w:val="00B51F39"/>
    <w:rsid w:val="00B5204C"/>
    <w:rsid w:val="00B52078"/>
    <w:rsid w:val="00B5220C"/>
    <w:rsid w:val="00B52261"/>
    <w:rsid w:val="00B52307"/>
    <w:rsid w:val="00B5246C"/>
    <w:rsid w:val="00B5250F"/>
    <w:rsid w:val="00B5256B"/>
    <w:rsid w:val="00B526A2"/>
    <w:rsid w:val="00B526AD"/>
    <w:rsid w:val="00B5271B"/>
    <w:rsid w:val="00B528DE"/>
    <w:rsid w:val="00B5291F"/>
    <w:rsid w:val="00B52A69"/>
    <w:rsid w:val="00B52AB1"/>
    <w:rsid w:val="00B52B9F"/>
    <w:rsid w:val="00B52C57"/>
    <w:rsid w:val="00B52D1F"/>
    <w:rsid w:val="00B52D79"/>
    <w:rsid w:val="00B52DA8"/>
    <w:rsid w:val="00B53017"/>
    <w:rsid w:val="00B5310D"/>
    <w:rsid w:val="00B531AA"/>
    <w:rsid w:val="00B5323A"/>
    <w:rsid w:val="00B532AB"/>
    <w:rsid w:val="00B534B3"/>
    <w:rsid w:val="00B53601"/>
    <w:rsid w:val="00B5365E"/>
    <w:rsid w:val="00B537B9"/>
    <w:rsid w:val="00B53852"/>
    <w:rsid w:val="00B53970"/>
    <w:rsid w:val="00B53A36"/>
    <w:rsid w:val="00B53CAD"/>
    <w:rsid w:val="00B53D16"/>
    <w:rsid w:val="00B53D7D"/>
    <w:rsid w:val="00B53F7B"/>
    <w:rsid w:val="00B5405C"/>
    <w:rsid w:val="00B540EE"/>
    <w:rsid w:val="00B541CF"/>
    <w:rsid w:val="00B541F8"/>
    <w:rsid w:val="00B542DC"/>
    <w:rsid w:val="00B543F8"/>
    <w:rsid w:val="00B54477"/>
    <w:rsid w:val="00B54528"/>
    <w:rsid w:val="00B54530"/>
    <w:rsid w:val="00B546F2"/>
    <w:rsid w:val="00B5473F"/>
    <w:rsid w:val="00B54742"/>
    <w:rsid w:val="00B547BC"/>
    <w:rsid w:val="00B54A0A"/>
    <w:rsid w:val="00B54AEE"/>
    <w:rsid w:val="00B54BD8"/>
    <w:rsid w:val="00B54C0D"/>
    <w:rsid w:val="00B54C51"/>
    <w:rsid w:val="00B54DB5"/>
    <w:rsid w:val="00B54DFB"/>
    <w:rsid w:val="00B54F5A"/>
    <w:rsid w:val="00B550E3"/>
    <w:rsid w:val="00B55109"/>
    <w:rsid w:val="00B5512C"/>
    <w:rsid w:val="00B55214"/>
    <w:rsid w:val="00B55533"/>
    <w:rsid w:val="00B5559C"/>
    <w:rsid w:val="00B555E2"/>
    <w:rsid w:val="00B55677"/>
    <w:rsid w:val="00B55737"/>
    <w:rsid w:val="00B557C4"/>
    <w:rsid w:val="00B55898"/>
    <w:rsid w:val="00B55977"/>
    <w:rsid w:val="00B55B33"/>
    <w:rsid w:val="00B55B44"/>
    <w:rsid w:val="00B55BA6"/>
    <w:rsid w:val="00B55C80"/>
    <w:rsid w:val="00B55CD6"/>
    <w:rsid w:val="00B55E01"/>
    <w:rsid w:val="00B55E95"/>
    <w:rsid w:val="00B55ED4"/>
    <w:rsid w:val="00B56112"/>
    <w:rsid w:val="00B562D8"/>
    <w:rsid w:val="00B562E2"/>
    <w:rsid w:val="00B56308"/>
    <w:rsid w:val="00B564DA"/>
    <w:rsid w:val="00B565AC"/>
    <w:rsid w:val="00B565E8"/>
    <w:rsid w:val="00B56608"/>
    <w:rsid w:val="00B56727"/>
    <w:rsid w:val="00B56785"/>
    <w:rsid w:val="00B56834"/>
    <w:rsid w:val="00B568D7"/>
    <w:rsid w:val="00B5693E"/>
    <w:rsid w:val="00B56971"/>
    <w:rsid w:val="00B56ABD"/>
    <w:rsid w:val="00B56AE3"/>
    <w:rsid w:val="00B56AE7"/>
    <w:rsid w:val="00B56BEA"/>
    <w:rsid w:val="00B56BF2"/>
    <w:rsid w:val="00B56D14"/>
    <w:rsid w:val="00B56D72"/>
    <w:rsid w:val="00B56D7A"/>
    <w:rsid w:val="00B56DA7"/>
    <w:rsid w:val="00B56DBE"/>
    <w:rsid w:val="00B56F63"/>
    <w:rsid w:val="00B56F90"/>
    <w:rsid w:val="00B57048"/>
    <w:rsid w:val="00B57055"/>
    <w:rsid w:val="00B5727E"/>
    <w:rsid w:val="00B57311"/>
    <w:rsid w:val="00B5739E"/>
    <w:rsid w:val="00B573A8"/>
    <w:rsid w:val="00B573F0"/>
    <w:rsid w:val="00B575C5"/>
    <w:rsid w:val="00B5766F"/>
    <w:rsid w:val="00B576A7"/>
    <w:rsid w:val="00B57746"/>
    <w:rsid w:val="00B57747"/>
    <w:rsid w:val="00B57825"/>
    <w:rsid w:val="00B57981"/>
    <w:rsid w:val="00B57C21"/>
    <w:rsid w:val="00B57E43"/>
    <w:rsid w:val="00B57E4F"/>
    <w:rsid w:val="00B57F32"/>
    <w:rsid w:val="00B57FC3"/>
    <w:rsid w:val="00B60207"/>
    <w:rsid w:val="00B6036D"/>
    <w:rsid w:val="00B60507"/>
    <w:rsid w:val="00B605CF"/>
    <w:rsid w:val="00B60612"/>
    <w:rsid w:val="00B60618"/>
    <w:rsid w:val="00B606CE"/>
    <w:rsid w:val="00B60711"/>
    <w:rsid w:val="00B6089A"/>
    <w:rsid w:val="00B6096C"/>
    <w:rsid w:val="00B609DF"/>
    <w:rsid w:val="00B60B64"/>
    <w:rsid w:val="00B60B8F"/>
    <w:rsid w:val="00B60B9D"/>
    <w:rsid w:val="00B60C0F"/>
    <w:rsid w:val="00B60C10"/>
    <w:rsid w:val="00B60C59"/>
    <w:rsid w:val="00B60E27"/>
    <w:rsid w:val="00B61037"/>
    <w:rsid w:val="00B61175"/>
    <w:rsid w:val="00B61389"/>
    <w:rsid w:val="00B614A0"/>
    <w:rsid w:val="00B61518"/>
    <w:rsid w:val="00B61587"/>
    <w:rsid w:val="00B615A6"/>
    <w:rsid w:val="00B61607"/>
    <w:rsid w:val="00B6172D"/>
    <w:rsid w:val="00B6175A"/>
    <w:rsid w:val="00B618D2"/>
    <w:rsid w:val="00B618FD"/>
    <w:rsid w:val="00B61C4A"/>
    <w:rsid w:val="00B61D66"/>
    <w:rsid w:val="00B61DB2"/>
    <w:rsid w:val="00B61DED"/>
    <w:rsid w:val="00B61E2F"/>
    <w:rsid w:val="00B61F1A"/>
    <w:rsid w:val="00B62061"/>
    <w:rsid w:val="00B620B7"/>
    <w:rsid w:val="00B62124"/>
    <w:rsid w:val="00B62168"/>
    <w:rsid w:val="00B621B5"/>
    <w:rsid w:val="00B62457"/>
    <w:rsid w:val="00B625A6"/>
    <w:rsid w:val="00B62CFF"/>
    <w:rsid w:val="00B62E3B"/>
    <w:rsid w:val="00B63078"/>
    <w:rsid w:val="00B63176"/>
    <w:rsid w:val="00B631B8"/>
    <w:rsid w:val="00B631DC"/>
    <w:rsid w:val="00B631F9"/>
    <w:rsid w:val="00B63245"/>
    <w:rsid w:val="00B63260"/>
    <w:rsid w:val="00B63291"/>
    <w:rsid w:val="00B63408"/>
    <w:rsid w:val="00B63442"/>
    <w:rsid w:val="00B635F9"/>
    <w:rsid w:val="00B63653"/>
    <w:rsid w:val="00B63733"/>
    <w:rsid w:val="00B6375A"/>
    <w:rsid w:val="00B637B2"/>
    <w:rsid w:val="00B6382B"/>
    <w:rsid w:val="00B63896"/>
    <w:rsid w:val="00B63B46"/>
    <w:rsid w:val="00B63BED"/>
    <w:rsid w:val="00B63E7B"/>
    <w:rsid w:val="00B63EC4"/>
    <w:rsid w:val="00B63FBE"/>
    <w:rsid w:val="00B63FC6"/>
    <w:rsid w:val="00B6410B"/>
    <w:rsid w:val="00B642C1"/>
    <w:rsid w:val="00B642C5"/>
    <w:rsid w:val="00B6455C"/>
    <w:rsid w:val="00B64595"/>
    <w:rsid w:val="00B6465F"/>
    <w:rsid w:val="00B64673"/>
    <w:rsid w:val="00B64719"/>
    <w:rsid w:val="00B648E3"/>
    <w:rsid w:val="00B64A49"/>
    <w:rsid w:val="00B64C91"/>
    <w:rsid w:val="00B64CF2"/>
    <w:rsid w:val="00B64D22"/>
    <w:rsid w:val="00B64D27"/>
    <w:rsid w:val="00B64EB3"/>
    <w:rsid w:val="00B64EB5"/>
    <w:rsid w:val="00B64FE4"/>
    <w:rsid w:val="00B653FA"/>
    <w:rsid w:val="00B654E1"/>
    <w:rsid w:val="00B655C3"/>
    <w:rsid w:val="00B656CB"/>
    <w:rsid w:val="00B658E6"/>
    <w:rsid w:val="00B658E7"/>
    <w:rsid w:val="00B659AD"/>
    <w:rsid w:val="00B65BF0"/>
    <w:rsid w:val="00B65C08"/>
    <w:rsid w:val="00B65C5C"/>
    <w:rsid w:val="00B65EB4"/>
    <w:rsid w:val="00B65F7C"/>
    <w:rsid w:val="00B6607D"/>
    <w:rsid w:val="00B6618A"/>
    <w:rsid w:val="00B661EE"/>
    <w:rsid w:val="00B6635F"/>
    <w:rsid w:val="00B66369"/>
    <w:rsid w:val="00B663A2"/>
    <w:rsid w:val="00B6652A"/>
    <w:rsid w:val="00B66574"/>
    <w:rsid w:val="00B6663D"/>
    <w:rsid w:val="00B666FE"/>
    <w:rsid w:val="00B66785"/>
    <w:rsid w:val="00B6688E"/>
    <w:rsid w:val="00B66BB7"/>
    <w:rsid w:val="00B66C1B"/>
    <w:rsid w:val="00B66E26"/>
    <w:rsid w:val="00B66E44"/>
    <w:rsid w:val="00B66EE8"/>
    <w:rsid w:val="00B6723A"/>
    <w:rsid w:val="00B672A1"/>
    <w:rsid w:val="00B67397"/>
    <w:rsid w:val="00B67523"/>
    <w:rsid w:val="00B67591"/>
    <w:rsid w:val="00B6765C"/>
    <w:rsid w:val="00B67691"/>
    <w:rsid w:val="00B6780E"/>
    <w:rsid w:val="00B67861"/>
    <w:rsid w:val="00B678C3"/>
    <w:rsid w:val="00B67A2D"/>
    <w:rsid w:val="00B67A2E"/>
    <w:rsid w:val="00B67A53"/>
    <w:rsid w:val="00B67B21"/>
    <w:rsid w:val="00B67B42"/>
    <w:rsid w:val="00B67CC6"/>
    <w:rsid w:val="00B67D1B"/>
    <w:rsid w:val="00B67DA7"/>
    <w:rsid w:val="00B67EA7"/>
    <w:rsid w:val="00B67F37"/>
    <w:rsid w:val="00B67F8B"/>
    <w:rsid w:val="00B67F9B"/>
    <w:rsid w:val="00B7020C"/>
    <w:rsid w:val="00B70295"/>
    <w:rsid w:val="00B70410"/>
    <w:rsid w:val="00B704C3"/>
    <w:rsid w:val="00B7052C"/>
    <w:rsid w:val="00B70577"/>
    <w:rsid w:val="00B70974"/>
    <w:rsid w:val="00B709BA"/>
    <w:rsid w:val="00B70AB6"/>
    <w:rsid w:val="00B70B28"/>
    <w:rsid w:val="00B70BDC"/>
    <w:rsid w:val="00B70C85"/>
    <w:rsid w:val="00B70D7D"/>
    <w:rsid w:val="00B70DF6"/>
    <w:rsid w:val="00B70E2F"/>
    <w:rsid w:val="00B70EC1"/>
    <w:rsid w:val="00B71078"/>
    <w:rsid w:val="00B711D2"/>
    <w:rsid w:val="00B711E7"/>
    <w:rsid w:val="00B71212"/>
    <w:rsid w:val="00B7121C"/>
    <w:rsid w:val="00B71312"/>
    <w:rsid w:val="00B71388"/>
    <w:rsid w:val="00B7138A"/>
    <w:rsid w:val="00B71406"/>
    <w:rsid w:val="00B71580"/>
    <w:rsid w:val="00B718F2"/>
    <w:rsid w:val="00B71AA5"/>
    <w:rsid w:val="00B71AA9"/>
    <w:rsid w:val="00B71AE9"/>
    <w:rsid w:val="00B71B25"/>
    <w:rsid w:val="00B71C65"/>
    <w:rsid w:val="00B71CB6"/>
    <w:rsid w:val="00B71E2F"/>
    <w:rsid w:val="00B72040"/>
    <w:rsid w:val="00B720CE"/>
    <w:rsid w:val="00B720E9"/>
    <w:rsid w:val="00B721A3"/>
    <w:rsid w:val="00B72533"/>
    <w:rsid w:val="00B72571"/>
    <w:rsid w:val="00B7259B"/>
    <w:rsid w:val="00B7265A"/>
    <w:rsid w:val="00B726CA"/>
    <w:rsid w:val="00B727BE"/>
    <w:rsid w:val="00B72C1C"/>
    <w:rsid w:val="00B72DB9"/>
    <w:rsid w:val="00B72E11"/>
    <w:rsid w:val="00B72E2D"/>
    <w:rsid w:val="00B72F0D"/>
    <w:rsid w:val="00B72FA7"/>
    <w:rsid w:val="00B7304C"/>
    <w:rsid w:val="00B73097"/>
    <w:rsid w:val="00B73123"/>
    <w:rsid w:val="00B7317E"/>
    <w:rsid w:val="00B732BB"/>
    <w:rsid w:val="00B7341F"/>
    <w:rsid w:val="00B73643"/>
    <w:rsid w:val="00B7365C"/>
    <w:rsid w:val="00B73683"/>
    <w:rsid w:val="00B739ED"/>
    <w:rsid w:val="00B73A11"/>
    <w:rsid w:val="00B73AA9"/>
    <w:rsid w:val="00B73AB2"/>
    <w:rsid w:val="00B73C63"/>
    <w:rsid w:val="00B73C6C"/>
    <w:rsid w:val="00B73E53"/>
    <w:rsid w:val="00B73E9D"/>
    <w:rsid w:val="00B73EF9"/>
    <w:rsid w:val="00B741AB"/>
    <w:rsid w:val="00B74244"/>
    <w:rsid w:val="00B748DF"/>
    <w:rsid w:val="00B749FC"/>
    <w:rsid w:val="00B74AE9"/>
    <w:rsid w:val="00B74C06"/>
    <w:rsid w:val="00B74C17"/>
    <w:rsid w:val="00B74C72"/>
    <w:rsid w:val="00B74D42"/>
    <w:rsid w:val="00B74D99"/>
    <w:rsid w:val="00B74E22"/>
    <w:rsid w:val="00B74E25"/>
    <w:rsid w:val="00B74EB1"/>
    <w:rsid w:val="00B74F31"/>
    <w:rsid w:val="00B7508A"/>
    <w:rsid w:val="00B7520D"/>
    <w:rsid w:val="00B75289"/>
    <w:rsid w:val="00B7532C"/>
    <w:rsid w:val="00B75467"/>
    <w:rsid w:val="00B754B0"/>
    <w:rsid w:val="00B755B5"/>
    <w:rsid w:val="00B755F6"/>
    <w:rsid w:val="00B757E8"/>
    <w:rsid w:val="00B75807"/>
    <w:rsid w:val="00B75A0B"/>
    <w:rsid w:val="00B75AA6"/>
    <w:rsid w:val="00B75BE8"/>
    <w:rsid w:val="00B75D03"/>
    <w:rsid w:val="00B75D16"/>
    <w:rsid w:val="00B75DF0"/>
    <w:rsid w:val="00B75EAC"/>
    <w:rsid w:val="00B76131"/>
    <w:rsid w:val="00B76192"/>
    <w:rsid w:val="00B761C5"/>
    <w:rsid w:val="00B76203"/>
    <w:rsid w:val="00B76234"/>
    <w:rsid w:val="00B7638C"/>
    <w:rsid w:val="00B763A0"/>
    <w:rsid w:val="00B766B8"/>
    <w:rsid w:val="00B76773"/>
    <w:rsid w:val="00B76792"/>
    <w:rsid w:val="00B768CB"/>
    <w:rsid w:val="00B76A10"/>
    <w:rsid w:val="00B76A46"/>
    <w:rsid w:val="00B76C75"/>
    <w:rsid w:val="00B76ECD"/>
    <w:rsid w:val="00B77054"/>
    <w:rsid w:val="00B77069"/>
    <w:rsid w:val="00B7715D"/>
    <w:rsid w:val="00B77173"/>
    <w:rsid w:val="00B77187"/>
    <w:rsid w:val="00B7723E"/>
    <w:rsid w:val="00B7732E"/>
    <w:rsid w:val="00B774FE"/>
    <w:rsid w:val="00B77595"/>
    <w:rsid w:val="00B775A5"/>
    <w:rsid w:val="00B77604"/>
    <w:rsid w:val="00B776C6"/>
    <w:rsid w:val="00B7781E"/>
    <w:rsid w:val="00B77859"/>
    <w:rsid w:val="00B778FC"/>
    <w:rsid w:val="00B7790E"/>
    <w:rsid w:val="00B7793E"/>
    <w:rsid w:val="00B7795B"/>
    <w:rsid w:val="00B77B6B"/>
    <w:rsid w:val="00B77B9F"/>
    <w:rsid w:val="00B77C44"/>
    <w:rsid w:val="00B77D08"/>
    <w:rsid w:val="00B77D55"/>
    <w:rsid w:val="00B77DA1"/>
    <w:rsid w:val="00B77F6B"/>
    <w:rsid w:val="00B77F71"/>
    <w:rsid w:val="00B77FE1"/>
    <w:rsid w:val="00B80179"/>
    <w:rsid w:val="00B8021A"/>
    <w:rsid w:val="00B8026E"/>
    <w:rsid w:val="00B802AC"/>
    <w:rsid w:val="00B80367"/>
    <w:rsid w:val="00B8042C"/>
    <w:rsid w:val="00B804AC"/>
    <w:rsid w:val="00B804D6"/>
    <w:rsid w:val="00B8054A"/>
    <w:rsid w:val="00B8068E"/>
    <w:rsid w:val="00B80713"/>
    <w:rsid w:val="00B809C4"/>
    <w:rsid w:val="00B80BBE"/>
    <w:rsid w:val="00B80C01"/>
    <w:rsid w:val="00B80FD1"/>
    <w:rsid w:val="00B81052"/>
    <w:rsid w:val="00B810CB"/>
    <w:rsid w:val="00B81237"/>
    <w:rsid w:val="00B8143A"/>
    <w:rsid w:val="00B8146E"/>
    <w:rsid w:val="00B814C8"/>
    <w:rsid w:val="00B81674"/>
    <w:rsid w:val="00B8173B"/>
    <w:rsid w:val="00B818D0"/>
    <w:rsid w:val="00B81B27"/>
    <w:rsid w:val="00B81B81"/>
    <w:rsid w:val="00B81C2B"/>
    <w:rsid w:val="00B81D47"/>
    <w:rsid w:val="00B821E4"/>
    <w:rsid w:val="00B8231D"/>
    <w:rsid w:val="00B82344"/>
    <w:rsid w:val="00B823E4"/>
    <w:rsid w:val="00B823E9"/>
    <w:rsid w:val="00B824A4"/>
    <w:rsid w:val="00B82518"/>
    <w:rsid w:val="00B8255C"/>
    <w:rsid w:val="00B825F1"/>
    <w:rsid w:val="00B82674"/>
    <w:rsid w:val="00B826ED"/>
    <w:rsid w:val="00B82700"/>
    <w:rsid w:val="00B827B5"/>
    <w:rsid w:val="00B827DB"/>
    <w:rsid w:val="00B828FA"/>
    <w:rsid w:val="00B82954"/>
    <w:rsid w:val="00B82961"/>
    <w:rsid w:val="00B82992"/>
    <w:rsid w:val="00B829C8"/>
    <w:rsid w:val="00B82A0B"/>
    <w:rsid w:val="00B82C03"/>
    <w:rsid w:val="00B82C06"/>
    <w:rsid w:val="00B82C7E"/>
    <w:rsid w:val="00B82D09"/>
    <w:rsid w:val="00B82E59"/>
    <w:rsid w:val="00B82E9E"/>
    <w:rsid w:val="00B830B0"/>
    <w:rsid w:val="00B83116"/>
    <w:rsid w:val="00B83252"/>
    <w:rsid w:val="00B83306"/>
    <w:rsid w:val="00B8338C"/>
    <w:rsid w:val="00B83479"/>
    <w:rsid w:val="00B8347B"/>
    <w:rsid w:val="00B834B1"/>
    <w:rsid w:val="00B834C0"/>
    <w:rsid w:val="00B83591"/>
    <w:rsid w:val="00B83793"/>
    <w:rsid w:val="00B837F9"/>
    <w:rsid w:val="00B839A0"/>
    <w:rsid w:val="00B839BE"/>
    <w:rsid w:val="00B83BF5"/>
    <w:rsid w:val="00B83BF9"/>
    <w:rsid w:val="00B83C19"/>
    <w:rsid w:val="00B83C46"/>
    <w:rsid w:val="00B83CF1"/>
    <w:rsid w:val="00B83DAE"/>
    <w:rsid w:val="00B83DBC"/>
    <w:rsid w:val="00B84073"/>
    <w:rsid w:val="00B8408D"/>
    <w:rsid w:val="00B840C4"/>
    <w:rsid w:val="00B8415D"/>
    <w:rsid w:val="00B8417E"/>
    <w:rsid w:val="00B841E2"/>
    <w:rsid w:val="00B842D6"/>
    <w:rsid w:val="00B84410"/>
    <w:rsid w:val="00B84688"/>
    <w:rsid w:val="00B846C6"/>
    <w:rsid w:val="00B847A0"/>
    <w:rsid w:val="00B84829"/>
    <w:rsid w:val="00B848FC"/>
    <w:rsid w:val="00B84AE7"/>
    <w:rsid w:val="00B84B8E"/>
    <w:rsid w:val="00B84BE0"/>
    <w:rsid w:val="00B84C64"/>
    <w:rsid w:val="00B84D1D"/>
    <w:rsid w:val="00B84D80"/>
    <w:rsid w:val="00B84DE7"/>
    <w:rsid w:val="00B84E01"/>
    <w:rsid w:val="00B84FA2"/>
    <w:rsid w:val="00B85045"/>
    <w:rsid w:val="00B85068"/>
    <w:rsid w:val="00B85126"/>
    <w:rsid w:val="00B851B7"/>
    <w:rsid w:val="00B851DF"/>
    <w:rsid w:val="00B8520A"/>
    <w:rsid w:val="00B85317"/>
    <w:rsid w:val="00B85360"/>
    <w:rsid w:val="00B857ED"/>
    <w:rsid w:val="00B8581E"/>
    <w:rsid w:val="00B858A6"/>
    <w:rsid w:val="00B8597B"/>
    <w:rsid w:val="00B85C4D"/>
    <w:rsid w:val="00B85CC6"/>
    <w:rsid w:val="00B85D94"/>
    <w:rsid w:val="00B85E65"/>
    <w:rsid w:val="00B85ECA"/>
    <w:rsid w:val="00B85EEE"/>
    <w:rsid w:val="00B85F03"/>
    <w:rsid w:val="00B85FA1"/>
    <w:rsid w:val="00B85FEE"/>
    <w:rsid w:val="00B861F1"/>
    <w:rsid w:val="00B86243"/>
    <w:rsid w:val="00B862C2"/>
    <w:rsid w:val="00B86412"/>
    <w:rsid w:val="00B8648B"/>
    <w:rsid w:val="00B8649B"/>
    <w:rsid w:val="00B86538"/>
    <w:rsid w:val="00B8659F"/>
    <w:rsid w:val="00B865A6"/>
    <w:rsid w:val="00B867C8"/>
    <w:rsid w:val="00B8688F"/>
    <w:rsid w:val="00B86893"/>
    <w:rsid w:val="00B868B6"/>
    <w:rsid w:val="00B8696C"/>
    <w:rsid w:val="00B86A0F"/>
    <w:rsid w:val="00B86AC0"/>
    <w:rsid w:val="00B86CA8"/>
    <w:rsid w:val="00B86D19"/>
    <w:rsid w:val="00B86EF8"/>
    <w:rsid w:val="00B86F72"/>
    <w:rsid w:val="00B86F86"/>
    <w:rsid w:val="00B87075"/>
    <w:rsid w:val="00B870BC"/>
    <w:rsid w:val="00B870D0"/>
    <w:rsid w:val="00B87172"/>
    <w:rsid w:val="00B87325"/>
    <w:rsid w:val="00B87569"/>
    <w:rsid w:val="00B87627"/>
    <w:rsid w:val="00B87720"/>
    <w:rsid w:val="00B8783D"/>
    <w:rsid w:val="00B87A41"/>
    <w:rsid w:val="00B87AD6"/>
    <w:rsid w:val="00B87C08"/>
    <w:rsid w:val="00B87DD8"/>
    <w:rsid w:val="00B87F40"/>
    <w:rsid w:val="00B90047"/>
    <w:rsid w:val="00B90262"/>
    <w:rsid w:val="00B902C5"/>
    <w:rsid w:val="00B903BC"/>
    <w:rsid w:val="00B903C2"/>
    <w:rsid w:val="00B903E3"/>
    <w:rsid w:val="00B90448"/>
    <w:rsid w:val="00B9049A"/>
    <w:rsid w:val="00B90551"/>
    <w:rsid w:val="00B90711"/>
    <w:rsid w:val="00B9079D"/>
    <w:rsid w:val="00B907B8"/>
    <w:rsid w:val="00B907D8"/>
    <w:rsid w:val="00B9099D"/>
    <w:rsid w:val="00B909F7"/>
    <w:rsid w:val="00B90A18"/>
    <w:rsid w:val="00B90EB3"/>
    <w:rsid w:val="00B90EBB"/>
    <w:rsid w:val="00B90F0E"/>
    <w:rsid w:val="00B90F38"/>
    <w:rsid w:val="00B90FCE"/>
    <w:rsid w:val="00B910BF"/>
    <w:rsid w:val="00B91111"/>
    <w:rsid w:val="00B91144"/>
    <w:rsid w:val="00B91151"/>
    <w:rsid w:val="00B91372"/>
    <w:rsid w:val="00B913F8"/>
    <w:rsid w:val="00B914E2"/>
    <w:rsid w:val="00B91511"/>
    <w:rsid w:val="00B91513"/>
    <w:rsid w:val="00B9162D"/>
    <w:rsid w:val="00B9168E"/>
    <w:rsid w:val="00B91693"/>
    <w:rsid w:val="00B91731"/>
    <w:rsid w:val="00B917D0"/>
    <w:rsid w:val="00B918F5"/>
    <w:rsid w:val="00B9195D"/>
    <w:rsid w:val="00B919E7"/>
    <w:rsid w:val="00B91A48"/>
    <w:rsid w:val="00B91BB2"/>
    <w:rsid w:val="00B91C92"/>
    <w:rsid w:val="00B91CB0"/>
    <w:rsid w:val="00B91E0A"/>
    <w:rsid w:val="00B921FF"/>
    <w:rsid w:val="00B92234"/>
    <w:rsid w:val="00B92868"/>
    <w:rsid w:val="00B92952"/>
    <w:rsid w:val="00B929F4"/>
    <w:rsid w:val="00B92AD8"/>
    <w:rsid w:val="00B92AEE"/>
    <w:rsid w:val="00B92BBF"/>
    <w:rsid w:val="00B92BCA"/>
    <w:rsid w:val="00B92CF3"/>
    <w:rsid w:val="00B92E72"/>
    <w:rsid w:val="00B92FB8"/>
    <w:rsid w:val="00B93088"/>
    <w:rsid w:val="00B93187"/>
    <w:rsid w:val="00B932E2"/>
    <w:rsid w:val="00B932E9"/>
    <w:rsid w:val="00B93365"/>
    <w:rsid w:val="00B933AC"/>
    <w:rsid w:val="00B933DC"/>
    <w:rsid w:val="00B93474"/>
    <w:rsid w:val="00B93827"/>
    <w:rsid w:val="00B93907"/>
    <w:rsid w:val="00B9390D"/>
    <w:rsid w:val="00B939DB"/>
    <w:rsid w:val="00B93B78"/>
    <w:rsid w:val="00B93C15"/>
    <w:rsid w:val="00B93C1A"/>
    <w:rsid w:val="00B93D0B"/>
    <w:rsid w:val="00B93E36"/>
    <w:rsid w:val="00B93F05"/>
    <w:rsid w:val="00B9407A"/>
    <w:rsid w:val="00B9417B"/>
    <w:rsid w:val="00B941FF"/>
    <w:rsid w:val="00B94308"/>
    <w:rsid w:val="00B94320"/>
    <w:rsid w:val="00B94337"/>
    <w:rsid w:val="00B94472"/>
    <w:rsid w:val="00B944CF"/>
    <w:rsid w:val="00B94531"/>
    <w:rsid w:val="00B945C3"/>
    <w:rsid w:val="00B9462E"/>
    <w:rsid w:val="00B94640"/>
    <w:rsid w:val="00B9487F"/>
    <w:rsid w:val="00B948C7"/>
    <w:rsid w:val="00B94971"/>
    <w:rsid w:val="00B94AC3"/>
    <w:rsid w:val="00B94B28"/>
    <w:rsid w:val="00B94C8E"/>
    <w:rsid w:val="00B94CA3"/>
    <w:rsid w:val="00B94D99"/>
    <w:rsid w:val="00B94E5A"/>
    <w:rsid w:val="00B94E5B"/>
    <w:rsid w:val="00B94E68"/>
    <w:rsid w:val="00B94FD0"/>
    <w:rsid w:val="00B95014"/>
    <w:rsid w:val="00B950CE"/>
    <w:rsid w:val="00B9533D"/>
    <w:rsid w:val="00B95347"/>
    <w:rsid w:val="00B9536C"/>
    <w:rsid w:val="00B9552D"/>
    <w:rsid w:val="00B95633"/>
    <w:rsid w:val="00B95653"/>
    <w:rsid w:val="00B956CD"/>
    <w:rsid w:val="00B95862"/>
    <w:rsid w:val="00B958A1"/>
    <w:rsid w:val="00B95902"/>
    <w:rsid w:val="00B959CB"/>
    <w:rsid w:val="00B95B5C"/>
    <w:rsid w:val="00B95D51"/>
    <w:rsid w:val="00B95D6B"/>
    <w:rsid w:val="00B95E11"/>
    <w:rsid w:val="00B95F31"/>
    <w:rsid w:val="00B95FD1"/>
    <w:rsid w:val="00B960DB"/>
    <w:rsid w:val="00B96114"/>
    <w:rsid w:val="00B962FC"/>
    <w:rsid w:val="00B96374"/>
    <w:rsid w:val="00B96387"/>
    <w:rsid w:val="00B96835"/>
    <w:rsid w:val="00B9686B"/>
    <w:rsid w:val="00B9695D"/>
    <w:rsid w:val="00B969D2"/>
    <w:rsid w:val="00B96A2B"/>
    <w:rsid w:val="00B96B79"/>
    <w:rsid w:val="00B96BB7"/>
    <w:rsid w:val="00B96D4C"/>
    <w:rsid w:val="00B96F09"/>
    <w:rsid w:val="00B96F9D"/>
    <w:rsid w:val="00B96FD3"/>
    <w:rsid w:val="00B970D1"/>
    <w:rsid w:val="00B97272"/>
    <w:rsid w:val="00B975F2"/>
    <w:rsid w:val="00B976AD"/>
    <w:rsid w:val="00B97702"/>
    <w:rsid w:val="00B977A7"/>
    <w:rsid w:val="00B97AD1"/>
    <w:rsid w:val="00B97B43"/>
    <w:rsid w:val="00B97B5E"/>
    <w:rsid w:val="00B97BEC"/>
    <w:rsid w:val="00B97CF1"/>
    <w:rsid w:val="00B97E32"/>
    <w:rsid w:val="00B97E5D"/>
    <w:rsid w:val="00B97F1A"/>
    <w:rsid w:val="00B97F42"/>
    <w:rsid w:val="00BA006F"/>
    <w:rsid w:val="00BA02AE"/>
    <w:rsid w:val="00BA02E3"/>
    <w:rsid w:val="00BA03F3"/>
    <w:rsid w:val="00BA045A"/>
    <w:rsid w:val="00BA0498"/>
    <w:rsid w:val="00BA057A"/>
    <w:rsid w:val="00BA05F4"/>
    <w:rsid w:val="00BA0728"/>
    <w:rsid w:val="00BA0A3C"/>
    <w:rsid w:val="00BA0BD7"/>
    <w:rsid w:val="00BA0C1A"/>
    <w:rsid w:val="00BA0CFD"/>
    <w:rsid w:val="00BA0E12"/>
    <w:rsid w:val="00BA0EB1"/>
    <w:rsid w:val="00BA0F41"/>
    <w:rsid w:val="00BA0F9A"/>
    <w:rsid w:val="00BA0FAB"/>
    <w:rsid w:val="00BA1024"/>
    <w:rsid w:val="00BA10BB"/>
    <w:rsid w:val="00BA114B"/>
    <w:rsid w:val="00BA1179"/>
    <w:rsid w:val="00BA1195"/>
    <w:rsid w:val="00BA1266"/>
    <w:rsid w:val="00BA1278"/>
    <w:rsid w:val="00BA1285"/>
    <w:rsid w:val="00BA1326"/>
    <w:rsid w:val="00BA13A3"/>
    <w:rsid w:val="00BA1409"/>
    <w:rsid w:val="00BA1416"/>
    <w:rsid w:val="00BA1632"/>
    <w:rsid w:val="00BA17D8"/>
    <w:rsid w:val="00BA19EF"/>
    <w:rsid w:val="00BA1B5A"/>
    <w:rsid w:val="00BA1C02"/>
    <w:rsid w:val="00BA1CD3"/>
    <w:rsid w:val="00BA1CE6"/>
    <w:rsid w:val="00BA1E07"/>
    <w:rsid w:val="00BA1E9A"/>
    <w:rsid w:val="00BA1F01"/>
    <w:rsid w:val="00BA1FFF"/>
    <w:rsid w:val="00BA202F"/>
    <w:rsid w:val="00BA2143"/>
    <w:rsid w:val="00BA2171"/>
    <w:rsid w:val="00BA2177"/>
    <w:rsid w:val="00BA2228"/>
    <w:rsid w:val="00BA2241"/>
    <w:rsid w:val="00BA224D"/>
    <w:rsid w:val="00BA23B1"/>
    <w:rsid w:val="00BA242E"/>
    <w:rsid w:val="00BA2530"/>
    <w:rsid w:val="00BA26C7"/>
    <w:rsid w:val="00BA26CB"/>
    <w:rsid w:val="00BA2760"/>
    <w:rsid w:val="00BA27E5"/>
    <w:rsid w:val="00BA27E9"/>
    <w:rsid w:val="00BA2886"/>
    <w:rsid w:val="00BA28F7"/>
    <w:rsid w:val="00BA29BF"/>
    <w:rsid w:val="00BA2A05"/>
    <w:rsid w:val="00BA2A0A"/>
    <w:rsid w:val="00BA2C18"/>
    <w:rsid w:val="00BA2C39"/>
    <w:rsid w:val="00BA2E35"/>
    <w:rsid w:val="00BA2E51"/>
    <w:rsid w:val="00BA2ED6"/>
    <w:rsid w:val="00BA2EE5"/>
    <w:rsid w:val="00BA3047"/>
    <w:rsid w:val="00BA30DA"/>
    <w:rsid w:val="00BA3117"/>
    <w:rsid w:val="00BA33B5"/>
    <w:rsid w:val="00BA34B7"/>
    <w:rsid w:val="00BA35F7"/>
    <w:rsid w:val="00BA3649"/>
    <w:rsid w:val="00BA369C"/>
    <w:rsid w:val="00BA36E9"/>
    <w:rsid w:val="00BA3725"/>
    <w:rsid w:val="00BA378B"/>
    <w:rsid w:val="00BA37FE"/>
    <w:rsid w:val="00BA392A"/>
    <w:rsid w:val="00BA3BE7"/>
    <w:rsid w:val="00BA3BEB"/>
    <w:rsid w:val="00BA3D42"/>
    <w:rsid w:val="00BA3F71"/>
    <w:rsid w:val="00BA3F73"/>
    <w:rsid w:val="00BA3FA2"/>
    <w:rsid w:val="00BA41C9"/>
    <w:rsid w:val="00BA4277"/>
    <w:rsid w:val="00BA44E0"/>
    <w:rsid w:val="00BA4568"/>
    <w:rsid w:val="00BA45EF"/>
    <w:rsid w:val="00BA4624"/>
    <w:rsid w:val="00BA465B"/>
    <w:rsid w:val="00BA473F"/>
    <w:rsid w:val="00BA4877"/>
    <w:rsid w:val="00BA48FF"/>
    <w:rsid w:val="00BA4918"/>
    <w:rsid w:val="00BA49CE"/>
    <w:rsid w:val="00BA49F5"/>
    <w:rsid w:val="00BA4B36"/>
    <w:rsid w:val="00BA4E9A"/>
    <w:rsid w:val="00BA5149"/>
    <w:rsid w:val="00BA543A"/>
    <w:rsid w:val="00BA54B6"/>
    <w:rsid w:val="00BA5597"/>
    <w:rsid w:val="00BA55C6"/>
    <w:rsid w:val="00BA57E5"/>
    <w:rsid w:val="00BA594E"/>
    <w:rsid w:val="00BA595A"/>
    <w:rsid w:val="00BA5C2B"/>
    <w:rsid w:val="00BA5CF2"/>
    <w:rsid w:val="00BA5DB3"/>
    <w:rsid w:val="00BA5E54"/>
    <w:rsid w:val="00BA5E7A"/>
    <w:rsid w:val="00BA5EE6"/>
    <w:rsid w:val="00BA5EF9"/>
    <w:rsid w:val="00BA6047"/>
    <w:rsid w:val="00BA611C"/>
    <w:rsid w:val="00BA61C7"/>
    <w:rsid w:val="00BA6282"/>
    <w:rsid w:val="00BA63BF"/>
    <w:rsid w:val="00BA641E"/>
    <w:rsid w:val="00BA645B"/>
    <w:rsid w:val="00BA6571"/>
    <w:rsid w:val="00BA668D"/>
    <w:rsid w:val="00BA6703"/>
    <w:rsid w:val="00BA670C"/>
    <w:rsid w:val="00BA6847"/>
    <w:rsid w:val="00BA690E"/>
    <w:rsid w:val="00BA6ADD"/>
    <w:rsid w:val="00BA6D0D"/>
    <w:rsid w:val="00BA6DC8"/>
    <w:rsid w:val="00BA6F1D"/>
    <w:rsid w:val="00BA6FA4"/>
    <w:rsid w:val="00BA6FD6"/>
    <w:rsid w:val="00BA7103"/>
    <w:rsid w:val="00BA714D"/>
    <w:rsid w:val="00BA71D9"/>
    <w:rsid w:val="00BA71F8"/>
    <w:rsid w:val="00BA726E"/>
    <w:rsid w:val="00BA728F"/>
    <w:rsid w:val="00BA741E"/>
    <w:rsid w:val="00BA7542"/>
    <w:rsid w:val="00BA7585"/>
    <w:rsid w:val="00BA76AA"/>
    <w:rsid w:val="00BA7710"/>
    <w:rsid w:val="00BA773B"/>
    <w:rsid w:val="00BA787C"/>
    <w:rsid w:val="00BA7886"/>
    <w:rsid w:val="00BA78ED"/>
    <w:rsid w:val="00BA7A0A"/>
    <w:rsid w:val="00BA7A35"/>
    <w:rsid w:val="00BA7AA1"/>
    <w:rsid w:val="00BA7AB4"/>
    <w:rsid w:val="00BA7D6F"/>
    <w:rsid w:val="00BA7FD3"/>
    <w:rsid w:val="00BB000F"/>
    <w:rsid w:val="00BB00BC"/>
    <w:rsid w:val="00BB00E6"/>
    <w:rsid w:val="00BB02BE"/>
    <w:rsid w:val="00BB0414"/>
    <w:rsid w:val="00BB0429"/>
    <w:rsid w:val="00BB043C"/>
    <w:rsid w:val="00BB0485"/>
    <w:rsid w:val="00BB0543"/>
    <w:rsid w:val="00BB0571"/>
    <w:rsid w:val="00BB081C"/>
    <w:rsid w:val="00BB0919"/>
    <w:rsid w:val="00BB0A37"/>
    <w:rsid w:val="00BB0BD7"/>
    <w:rsid w:val="00BB0C4F"/>
    <w:rsid w:val="00BB0DDA"/>
    <w:rsid w:val="00BB0DDF"/>
    <w:rsid w:val="00BB0DE6"/>
    <w:rsid w:val="00BB0E06"/>
    <w:rsid w:val="00BB0FB9"/>
    <w:rsid w:val="00BB1147"/>
    <w:rsid w:val="00BB133A"/>
    <w:rsid w:val="00BB1392"/>
    <w:rsid w:val="00BB14ED"/>
    <w:rsid w:val="00BB1559"/>
    <w:rsid w:val="00BB15B3"/>
    <w:rsid w:val="00BB1692"/>
    <w:rsid w:val="00BB17D6"/>
    <w:rsid w:val="00BB1A3A"/>
    <w:rsid w:val="00BB1AF4"/>
    <w:rsid w:val="00BB1E7A"/>
    <w:rsid w:val="00BB1FEC"/>
    <w:rsid w:val="00BB1FF3"/>
    <w:rsid w:val="00BB215B"/>
    <w:rsid w:val="00BB2307"/>
    <w:rsid w:val="00BB2345"/>
    <w:rsid w:val="00BB238F"/>
    <w:rsid w:val="00BB24E8"/>
    <w:rsid w:val="00BB2513"/>
    <w:rsid w:val="00BB2556"/>
    <w:rsid w:val="00BB255A"/>
    <w:rsid w:val="00BB2576"/>
    <w:rsid w:val="00BB269A"/>
    <w:rsid w:val="00BB26B7"/>
    <w:rsid w:val="00BB2741"/>
    <w:rsid w:val="00BB29D7"/>
    <w:rsid w:val="00BB2B28"/>
    <w:rsid w:val="00BB2B2B"/>
    <w:rsid w:val="00BB2D5A"/>
    <w:rsid w:val="00BB2D83"/>
    <w:rsid w:val="00BB2DD3"/>
    <w:rsid w:val="00BB3025"/>
    <w:rsid w:val="00BB30F0"/>
    <w:rsid w:val="00BB320F"/>
    <w:rsid w:val="00BB333C"/>
    <w:rsid w:val="00BB3386"/>
    <w:rsid w:val="00BB348F"/>
    <w:rsid w:val="00BB34C8"/>
    <w:rsid w:val="00BB3509"/>
    <w:rsid w:val="00BB3594"/>
    <w:rsid w:val="00BB36CE"/>
    <w:rsid w:val="00BB373E"/>
    <w:rsid w:val="00BB381B"/>
    <w:rsid w:val="00BB3A9A"/>
    <w:rsid w:val="00BB3AC1"/>
    <w:rsid w:val="00BB3BD8"/>
    <w:rsid w:val="00BB3D09"/>
    <w:rsid w:val="00BB3D88"/>
    <w:rsid w:val="00BB3E98"/>
    <w:rsid w:val="00BB405E"/>
    <w:rsid w:val="00BB40A9"/>
    <w:rsid w:val="00BB412A"/>
    <w:rsid w:val="00BB421A"/>
    <w:rsid w:val="00BB4442"/>
    <w:rsid w:val="00BB464F"/>
    <w:rsid w:val="00BB484E"/>
    <w:rsid w:val="00BB48D7"/>
    <w:rsid w:val="00BB4952"/>
    <w:rsid w:val="00BB4A39"/>
    <w:rsid w:val="00BB4B7B"/>
    <w:rsid w:val="00BB4E3A"/>
    <w:rsid w:val="00BB4E60"/>
    <w:rsid w:val="00BB5185"/>
    <w:rsid w:val="00BB51B6"/>
    <w:rsid w:val="00BB51DC"/>
    <w:rsid w:val="00BB5291"/>
    <w:rsid w:val="00BB52C9"/>
    <w:rsid w:val="00BB5330"/>
    <w:rsid w:val="00BB535C"/>
    <w:rsid w:val="00BB53F7"/>
    <w:rsid w:val="00BB54E6"/>
    <w:rsid w:val="00BB552F"/>
    <w:rsid w:val="00BB5565"/>
    <w:rsid w:val="00BB56FC"/>
    <w:rsid w:val="00BB57AF"/>
    <w:rsid w:val="00BB584A"/>
    <w:rsid w:val="00BB587E"/>
    <w:rsid w:val="00BB58EA"/>
    <w:rsid w:val="00BB5B34"/>
    <w:rsid w:val="00BB5B7F"/>
    <w:rsid w:val="00BB5DC4"/>
    <w:rsid w:val="00BB5DE2"/>
    <w:rsid w:val="00BB5DEE"/>
    <w:rsid w:val="00BB5E30"/>
    <w:rsid w:val="00BB5FBF"/>
    <w:rsid w:val="00BB60DC"/>
    <w:rsid w:val="00BB6106"/>
    <w:rsid w:val="00BB61B6"/>
    <w:rsid w:val="00BB62A5"/>
    <w:rsid w:val="00BB644B"/>
    <w:rsid w:val="00BB6460"/>
    <w:rsid w:val="00BB64C1"/>
    <w:rsid w:val="00BB65D7"/>
    <w:rsid w:val="00BB66DE"/>
    <w:rsid w:val="00BB68E8"/>
    <w:rsid w:val="00BB69C2"/>
    <w:rsid w:val="00BB6A3E"/>
    <w:rsid w:val="00BB6AA1"/>
    <w:rsid w:val="00BB6AAE"/>
    <w:rsid w:val="00BB6B35"/>
    <w:rsid w:val="00BB6E2E"/>
    <w:rsid w:val="00BB6E42"/>
    <w:rsid w:val="00BB6E75"/>
    <w:rsid w:val="00BB6EB8"/>
    <w:rsid w:val="00BB6ED1"/>
    <w:rsid w:val="00BB6FE5"/>
    <w:rsid w:val="00BB7008"/>
    <w:rsid w:val="00BB7014"/>
    <w:rsid w:val="00BB70B8"/>
    <w:rsid w:val="00BB7320"/>
    <w:rsid w:val="00BB733D"/>
    <w:rsid w:val="00BB741A"/>
    <w:rsid w:val="00BB75BE"/>
    <w:rsid w:val="00BB75D4"/>
    <w:rsid w:val="00BB76AE"/>
    <w:rsid w:val="00BB77CB"/>
    <w:rsid w:val="00BB7C19"/>
    <w:rsid w:val="00BB7DEA"/>
    <w:rsid w:val="00BB7EA5"/>
    <w:rsid w:val="00BB7ED6"/>
    <w:rsid w:val="00BC0132"/>
    <w:rsid w:val="00BC03A7"/>
    <w:rsid w:val="00BC0503"/>
    <w:rsid w:val="00BC058E"/>
    <w:rsid w:val="00BC05C4"/>
    <w:rsid w:val="00BC063E"/>
    <w:rsid w:val="00BC06BC"/>
    <w:rsid w:val="00BC07B3"/>
    <w:rsid w:val="00BC0815"/>
    <w:rsid w:val="00BC0844"/>
    <w:rsid w:val="00BC09F9"/>
    <w:rsid w:val="00BC0A79"/>
    <w:rsid w:val="00BC0A8A"/>
    <w:rsid w:val="00BC0B44"/>
    <w:rsid w:val="00BC0B48"/>
    <w:rsid w:val="00BC0D86"/>
    <w:rsid w:val="00BC1017"/>
    <w:rsid w:val="00BC118E"/>
    <w:rsid w:val="00BC11A8"/>
    <w:rsid w:val="00BC12DF"/>
    <w:rsid w:val="00BC130D"/>
    <w:rsid w:val="00BC136A"/>
    <w:rsid w:val="00BC14BD"/>
    <w:rsid w:val="00BC14FA"/>
    <w:rsid w:val="00BC1554"/>
    <w:rsid w:val="00BC16EB"/>
    <w:rsid w:val="00BC174E"/>
    <w:rsid w:val="00BC17DF"/>
    <w:rsid w:val="00BC17F2"/>
    <w:rsid w:val="00BC19B8"/>
    <w:rsid w:val="00BC19C2"/>
    <w:rsid w:val="00BC1B9F"/>
    <w:rsid w:val="00BC1C64"/>
    <w:rsid w:val="00BC1C7A"/>
    <w:rsid w:val="00BC1D14"/>
    <w:rsid w:val="00BC1DE4"/>
    <w:rsid w:val="00BC1E05"/>
    <w:rsid w:val="00BC1E2C"/>
    <w:rsid w:val="00BC1F28"/>
    <w:rsid w:val="00BC2276"/>
    <w:rsid w:val="00BC22B6"/>
    <w:rsid w:val="00BC2305"/>
    <w:rsid w:val="00BC23D2"/>
    <w:rsid w:val="00BC2420"/>
    <w:rsid w:val="00BC24F1"/>
    <w:rsid w:val="00BC27BA"/>
    <w:rsid w:val="00BC27DD"/>
    <w:rsid w:val="00BC28A3"/>
    <w:rsid w:val="00BC2911"/>
    <w:rsid w:val="00BC2C3A"/>
    <w:rsid w:val="00BC2D24"/>
    <w:rsid w:val="00BC2D76"/>
    <w:rsid w:val="00BC2D95"/>
    <w:rsid w:val="00BC2FC5"/>
    <w:rsid w:val="00BC300D"/>
    <w:rsid w:val="00BC30C6"/>
    <w:rsid w:val="00BC30F1"/>
    <w:rsid w:val="00BC31B2"/>
    <w:rsid w:val="00BC33A3"/>
    <w:rsid w:val="00BC34B8"/>
    <w:rsid w:val="00BC350C"/>
    <w:rsid w:val="00BC3532"/>
    <w:rsid w:val="00BC35EE"/>
    <w:rsid w:val="00BC35F0"/>
    <w:rsid w:val="00BC3605"/>
    <w:rsid w:val="00BC36F2"/>
    <w:rsid w:val="00BC3829"/>
    <w:rsid w:val="00BC386D"/>
    <w:rsid w:val="00BC3929"/>
    <w:rsid w:val="00BC3931"/>
    <w:rsid w:val="00BC397E"/>
    <w:rsid w:val="00BC3C9B"/>
    <w:rsid w:val="00BC3CD5"/>
    <w:rsid w:val="00BC3E09"/>
    <w:rsid w:val="00BC3E9D"/>
    <w:rsid w:val="00BC424A"/>
    <w:rsid w:val="00BC4256"/>
    <w:rsid w:val="00BC4273"/>
    <w:rsid w:val="00BC4291"/>
    <w:rsid w:val="00BC429C"/>
    <w:rsid w:val="00BC434B"/>
    <w:rsid w:val="00BC46F1"/>
    <w:rsid w:val="00BC4914"/>
    <w:rsid w:val="00BC4B03"/>
    <w:rsid w:val="00BC4B21"/>
    <w:rsid w:val="00BC4D7E"/>
    <w:rsid w:val="00BC4D8A"/>
    <w:rsid w:val="00BC4E7A"/>
    <w:rsid w:val="00BC4ECF"/>
    <w:rsid w:val="00BC4F28"/>
    <w:rsid w:val="00BC5030"/>
    <w:rsid w:val="00BC53E4"/>
    <w:rsid w:val="00BC5467"/>
    <w:rsid w:val="00BC5752"/>
    <w:rsid w:val="00BC57C0"/>
    <w:rsid w:val="00BC57D1"/>
    <w:rsid w:val="00BC590C"/>
    <w:rsid w:val="00BC5A00"/>
    <w:rsid w:val="00BC5A5C"/>
    <w:rsid w:val="00BC5ABD"/>
    <w:rsid w:val="00BC5B09"/>
    <w:rsid w:val="00BC5B3F"/>
    <w:rsid w:val="00BC5B46"/>
    <w:rsid w:val="00BC5F60"/>
    <w:rsid w:val="00BC6032"/>
    <w:rsid w:val="00BC6083"/>
    <w:rsid w:val="00BC60C9"/>
    <w:rsid w:val="00BC621E"/>
    <w:rsid w:val="00BC6567"/>
    <w:rsid w:val="00BC65CD"/>
    <w:rsid w:val="00BC6794"/>
    <w:rsid w:val="00BC68E2"/>
    <w:rsid w:val="00BC6942"/>
    <w:rsid w:val="00BC6BDF"/>
    <w:rsid w:val="00BC6D08"/>
    <w:rsid w:val="00BC70F9"/>
    <w:rsid w:val="00BC72BD"/>
    <w:rsid w:val="00BC7350"/>
    <w:rsid w:val="00BC74FB"/>
    <w:rsid w:val="00BC7515"/>
    <w:rsid w:val="00BC767C"/>
    <w:rsid w:val="00BC7862"/>
    <w:rsid w:val="00BC792C"/>
    <w:rsid w:val="00BC7C74"/>
    <w:rsid w:val="00BC7E90"/>
    <w:rsid w:val="00BD010B"/>
    <w:rsid w:val="00BD0113"/>
    <w:rsid w:val="00BD0223"/>
    <w:rsid w:val="00BD034F"/>
    <w:rsid w:val="00BD03F2"/>
    <w:rsid w:val="00BD043A"/>
    <w:rsid w:val="00BD04DD"/>
    <w:rsid w:val="00BD0523"/>
    <w:rsid w:val="00BD05C4"/>
    <w:rsid w:val="00BD05DF"/>
    <w:rsid w:val="00BD0645"/>
    <w:rsid w:val="00BD0678"/>
    <w:rsid w:val="00BD07A2"/>
    <w:rsid w:val="00BD0914"/>
    <w:rsid w:val="00BD0A65"/>
    <w:rsid w:val="00BD0B7E"/>
    <w:rsid w:val="00BD0B82"/>
    <w:rsid w:val="00BD0B87"/>
    <w:rsid w:val="00BD0BFD"/>
    <w:rsid w:val="00BD0D39"/>
    <w:rsid w:val="00BD0E33"/>
    <w:rsid w:val="00BD0E6A"/>
    <w:rsid w:val="00BD0F36"/>
    <w:rsid w:val="00BD0FDC"/>
    <w:rsid w:val="00BD0FF5"/>
    <w:rsid w:val="00BD106B"/>
    <w:rsid w:val="00BD118C"/>
    <w:rsid w:val="00BD12AC"/>
    <w:rsid w:val="00BD1313"/>
    <w:rsid w:val="00BD133A"/>
    <w:rsid w:val="00BD1581"/>
    <w:rsid w:val="00BD17B8"/>
    <w:rsid w:val="00BD1814"/>
    <w:rsid w:val="00BD18CE"/>
    <w:rsid w:val="00BD1C8E"/>
    <w:rsid w:val="00BD1CD1"/>
    <w:rsid w:val="00BD1CEC"/>
    <w:rsid w:val="00BD1D82"/>
    <w:rsid w:val="00BD1FF2"/>
    <w:rsid w:val="00BD2076"/>
    <w:rsid w:val="00BD2099"/>
    <w:rsid w:val="00BD21C0"/>
    <w:rsid w:val="00BD22DE"/>
    <w:rsid w:val="00BD2491"/>
    <w:rsid w:val="00BD258C"/>
    <w:rsid w:val="00BD259A"/>
    <w:rsid w:val="00BD2648"/>
    <w:rsid w:val="00BD265A"/>
    <w:rsid w:val="00BD28F0"/>
    <w:rsid w:val="00BD2912"/>
    <w:rsid w:val="00BD2B59"/>
    <w:rsid w:val="00BD2CA4"/>
    <w:rsid w:val="00BD2CCA"/>
    <w:rsid w:val="00BD2EB6"/>
    <w:rsid w:val="00BD2EEF"/>
    <w:rsid w:val="00BD2F47"/>
    <w:rsid w:val="00BD32CC"/>
    <w:rsid w:val="00BD32D5"/>
    <w:rsid w:val="00BD3394"/>
    <w:rsid w:val="00BD3600"/>
    <w:rsid w:val="00BD3673"/>
    <w:rsid w:val="00BD36EC"/>
    <w:rsid w:val="00BD3746"/>
    <w:rsid w:val="00BD3751"/>
    <w:rsid w:val="00BD38A1"/>
    <w:rsid w:val="00BD38B0"/>
    <w:rsid w:val="00BD395D"/>
    <w:rsid w:val="00BD3986"/>
    <w:rsid w:val="00BD3AEA"/>
    <w:rsid w:val="00BD3AF4"/>
    <w:rsid w:val="00BD3B7A"/>
    <w:rsid w:val="00BD3BF9"/>
    <w:rsid w:val="00BD3C34"/>
    <w:rsid w:val="00BD3D6A"/>
    <w:rsid w:val="00BD3F17"/>
    <w:rsid w:val="00BD3F1B"/>
    <w:rsid w:val="00BD3FA1"/>
    <w:rsid w:val="00BD4010"/>
    <w:rsid w:val="00BD4029"/>
    <w:rsid w:val="00BD40D6"/>
    <w:rsid w:val="00BD4118"/>
    <w:rsid w:val="00BD4244"/>
    <w:rsid w:val="00BD4537"/>
    <w:rsid w:val="00BD4553"/>
    <w:rsid w:val="00BD4666"/>
    <w:rsid w:val="00BD4778"/>
    <w:rsid w:val="00BD482A"/>
    <w:rsid w:val="00BD491F"/>
    <w:rsid w:val="00BD4964"/>
    <w:rsid w:val="00BD4BCE"/>
    <w:rsid w:val="00BD4C1B"/>
    <w:rsid w:val="00BD4CD3"/>
    <w:rsid w:val="00BD4CF0"/>
    <w:rsid w:val="00BD4D72"/>
    <w:rsid w:val="00BD4E97"/>
    <w:rsid w:val="00BD4F16"/>
    <w:rsid w:val="00BD4FA7"/>
    <w:rsid w:val="00BD50A4"/>
    <w:rsid w:val="00BD5275"/>
    <w:rsid w:val="00BD537E"/>
    <w:rsid w:val="00BD5386"/>
    <w:rsid w:val="00BD541E"/>
    <w:rsid w:val="00BD5569"/>
    <w:rsid w:val="00BD5649"/>
    <w:rsid w:val="00BD5776"/>
    <w:rsid w:val="00BD5885"/>
    <w:rsid w:val="00BD58DB"/>
    <w:rsid w:val="00BD593E"/>
    <w:rsid w:val="00BD597E"/>
    <w:rsid w:val="00BD5988"/>
    <w:rsid w:val="00BD5A06"/>
    <w:rsid w:val="00BD5A1D"/>
    <w:rsid w:val="00BD5B0A"/>
    <w:rsid w:val="00BD5B7D"/>
    <w:rsid w:val="00BD5BBA"/>
    <w:rsid w:val="00BD5BDB"/>
    <w:rsid w:val="00BD5FD8"/>
    <w:rsid w:val="00BD618B"/>
    <w:rsid w:val="00BD633F"/>
    <w:rsid w:val="00BD6358"/>
    <w:rsid w:val="00BD6401"/>
    <w:rsid w:val="00BD6403"/>
    <w:rsid w:val="00BD6447"/>
    <w:rsid w:val="00BD649F"/>
    <w:rsid w:val="00BD6564"/>
    <w:rsid w:val="00BD65CF"/>
    <w:rsid w:val="00BD6661"/>
    <w:rsid w:val="00BD667F"/>
    <w:rsid w:val="00BD66E4"/>
    <w:rsid w:val="00BD67DF"/>
    <w:rsid w:val="00BD6870"/>
    <w:rsid w:val="00BD68E0"/>
    <w:rsid w:val="00BD6AA3"/>
    <w:rsid w:val="00BD6DB0"/>
    <w:rsid w:val="00BD6E79"/>
    <w:rsid w:val="00BD6F14"/>
    <w:rsid w:val="00BD6FCE"/>
    <w:rsid w:val="00BD6FF2"/>
    <w:rsid w:val="00BD70D8"/>
    <w:rsid w:val="00BD7131"/>
    <w:rsid w:val="00BD7199"/>
    <w:rsid w:val="00BD719D"/>
    <w:rsid w:val="00BD7316"/>
    <w:rsid w:val="00BD7365"/>
    <w:rsid w:val="00BD737A"/>
    <w:rsid w:val="00BD7519"/>
    <w:rsid w:val="00BD756B"/>
    <w:rsid w:val="00BD764E"/>
    <w:rsid w:val="00BD76A1"/>
    <w:rsid w:val="00BD787E"/>
    <w:rsid w:val="00BD7C8D"/>
    <w:rsid w:val="00BD7EC3"/>
    <w:rsid w:val="00BD7EC9"/>
    <w:rsid w:val="00BD7F1D"/>
    <w:rsid w:val="00BE0093"/>
    <w:rsid w:val="00BE0183"/>
    <w:rsid w:val="00BE0204"/>
    <w:rsid w:val="00BE03C1"/>
    <w:rsid w:val="00BE043C"/>
    <w:rsid w:val="00BE0576"/>
    <w:rsid w:val="00BE05C6"/>
    <w:rsid w:val="00BE0747"/>
    <w:rsid w:val="00BE0799"/>
    <w:rsid w:val="00BE0865"/>
    <w:rsid w:val="00BE08C4"/>
    <w:rsid w:val="00BE092A"/>
    <w:rsid w:val="00BE09DF"/>
    <w:rsid w:val="00BE0A40"/>
    <w:rsid w:val="00BE0CF2"/>
    <w:rsid w:val="00BE0D07"/>
    <w:rsid w:val="00BE0E09"/>
    <w:rsid w:val="00BE0E73"/>
    <w:rsid w:val="00BE0ED4"/>
    <w:rsid w:val="00BE116D"/>
    <w:rsid w:val="00BE13B3"/>
    <w:rsid w:val="00BE13E4"/>
    <w:rsid w:val="00BE157D"/>
    <w:rsid w:val="00BE167F"/>
    <w:rsid w:val="00BE17AA"/>
    <w:rsid w:val="00BE1B1B"/>
    <w:rsid w:val="00BE1BAF"/>
    <w:rsid w:val="00BE1C40"/>
    <w:rsid w:val="00BE1DFB"/>
    <w:rsid w:val="00BE1EFE"/>
    <w:rsid w:val="00BE1F3D"/>
    <w:rsid w:val="00BE2138"/>
    <w:rsid w:val="00BE21C5"/>
    <w:rsid w:val="00BE237C"/>
    <w:rsid w:val="00BE23E0"/>
    <w:rsid w:val="00BE24AE"/>
    <w:rsid w:val="00BE24FD"/>
    <w:rsid w:val="00BE250B"/>
    <w:rsid w:val="00BE2536"/>
    <w:rsid w:val="00BE2573"/>
    <w:rsid w:val="00BE27CF"/>
    <w:rsid w:val="00BE2A02"/>
    <w:rsid w:val="00BE2A45"/>
    <w:rsid w:val="00BE2B23"/>
    <w:rsid w:val="00BE2B65"/>
    <w:rsid w:val="00BE2BF7"/>
    <w:rsid w:val="00BE2BFD"/>
    <w:rsid w:val="00BE2E12"/>
    <w:rsid w:val="00BE2E17"/>
    <w:rsid w:val="00BE306C"/>
    <w:rsid w:val="00BE30DB"/>
    <w:rsid w:val="00BE31DA"/>
    <w:rsid w:val="00BE31F0"/>
    <w:rsid w:val="00BE3217"/>
    <w:rsid w:val="00BE32FC"/>
    <w:rsid w:val="00BE3896"/>
    <w:rsid w:val="00BE3C12"/>
    <w:rsid w:val="00BE3D2C"/>
    <w:rsid w:val="00BE3D86"/>
    <w:rsid w:val="00BE3E87"/>
    <w:rsid w:val="00BE41B5"/>
    <w:rsid w:val="00BE4328"/>
    <w:rsid w:val="00BE4356"/>
    <w:rsid w:val="00BE438B"/>
    <w:rsid w:val="00BE454C"/>
    <w:rsid w:val="00BE46FA"/>
    <w:rsid w:val="00BE471D"/>
    <w:rsid w:val="00BE475F"/>
    <w:rsid w:val="00BE480A"/>
    <w:rsid w:val="00BE4825"/>
    <w:rsid w:val="00BE4928"/>
    <w:rsid w:val="00BE496D"/>
    <w:rsid w:val="00BE4A6F"/>
    <w:rsid w:val="00BE4BF0"/>
    <w:rsid w:val="00BE4C03"/>
    <w:rsid w:val="00BE4C46"/>
    <w:rsid w:val="00BE4C7C"/>
    <w:rsid w:val="00BE4CF7"/>
    <w:rsid w:val="00BE4D83"/>
    <w:rsid w:val="00BE4E78"/>
    <w:rsid w:val="00BE5119"/>
    <w:rsid w:val="00BE546A"/>
    <w:rsid w:val="00BE5545"/>
    <w:rsid w:val="00BE5609"/>
    <w:rsid w:val="00BE57D0"/>
    <w:rsid w:val="00BE5A00"/>
    <w:rsid w:val="00BE5AC5"/>
    <w:rsid w:val="00BE5D45"/>
    <w:rsid w:val="00BE5E65"/>
    <w:rsid w:val="00BE5ED1"/>
    <w:rsid w:val="00BE5F44"/>
    <w:rsid w:val="00BE6070"/>
    <w:rsid w:val="00BE60AA"/>
    <w:rsid w:val="00BE6118"/>
    <w:rsid w:val="00BE62BD"/>
    <w:rsid w:val="00BE6322"/>
    <w:rsid w:val="00BE6344"/>
    <w:rsid w:val="00BE63B0"/>
    <w:rsid w:val="00BE640E"/>
    <w:rsid w:val="00BE6418"/>
    <w:rsid w:val="00BE6492"/>
    <w:rsid w:val="00BE64B9"/>
    <w:rsid w:val="00BE64ED"/>
    <w:rsid w:val="00BE6589"/>
    <w:rsid w:val="00BE664A"/>
    <w:rsid w:val="00BE6788"/>
    <w:rsid w:val="00BE67AE"/>
    <w:rsid w:val="00BE6867"/>
    <w:rsid w:val="00BE68EE"/>
    <w:rsid w:val="00BE6BF7"/>
    <w:rsid w:val="00BE6C56"/>
    <w:rsid w:val="00BE6CCF"/>
    <w:rsid w:val="00BE6EAF"/>
    <w:rsid w:val="00BE70C8"/>
    <w:rsid w:val="00BE712D"/>
    <w:rsid w:val="00BE714C"/>
    <w:rsid w:val="00BE72B6"/>
    <w:rsid w:val="00BE740E"/>
    <w:rsid w:val="00BE74F2"/>
    <w:rsid w:val="00BE76CB"/>
    <w:rsid w:val="00BE76E7"/>
    <w:rsid w:val="00BE79A1"/>
    <w:rsid w:val="00BE7A6B"/>
    <w:rsid w:val="00BE7A79"/>
    <w:rsid w:val="00BE7B6E"/>
    <w:rsid w:val="00BE7BB3"/>
    <w:rsid w:val="00BE7C2B"/>
    <w:rsid w:val="00BE7D8F"/>
    <w:rsid w:val="00BE7F53"/>
    <w:rsid w:val="00BF005B"/>
    <w:rsid w:val="00BF0097"/>
    <w:rsid w:val="00BF025E"/>
    <w:rsid w:val="00BF0261"/>
    <w:rsid w:val="00BF02BE"/>
    <w:rsid w:val="00BF038F"/>
    <w:rsid w:val="00BF03C6"/>
    <w:rsid w:val="00BF04B1"/>
    <w:rsid w:val="00BF04EC"/>
    <w:rsid w:val="00BF050F"/>
    <w:rsid w:val="00BF07C6"/>
    <w:rsid w:val="00BF08FB"/>
    <w:rsid w:val="00BF0A95"/>
    <w:rsid w:val="00BF0A9B"/>
    <w:rsid w:val="00BF0AE1"/>
    <w:rsid w:val="00BF0AE3"/>
    <w:rsid w:val="00BF0CB3"/>
    <w:rsid w:val="00BF0DC2"/>
    <w:rsid w:val="00BF0E14"/>
    <w:rsid w:val="00BF0FC6"/>
    <w:rsid w:val="00BF10C5"/>
    <w:rsid w:val="00BF11B2"/>
    <w:rsid w:val="00BF11F5"/>
    <w:rsid w:val="00BF1236"/>
    <w:rsid w:val="00BF12CB"/>
    <w:rsid w:val="00BF1378"/>
    <w:rsid w:val="00BF14F9"/>
    <w:rsid w:val="00BF155C"/>
    <w:rsid w:val="00BF15CF"/>
    <w:rsid w:val="00BF1643"/>
    <w:rsid w:val="00BF1747"/>
    <w:rsid w:val="00BF176B"/>
    <w:rsid w:val="00BF1770"/>
    <w:rsid w:val="00BF1785"/>
    <w:rsid w:val="00BF181A"/>
    <w:rsid w:val="00BF1853"/>
    <w:rsid w:val="00BF1AC2"/>
    <w:rsid w:val="00BF1B68"/>
    <w:rsid w:val="00BF1BBA"/>
    <w:rsid w:val="00BF1CF6"/>
    <w:rsid w:val="00BF1D54"/>
    <w:rsid w:val="00BF1F0E"/>
    <w:rsid w:val="00BF1F23"/>
    <w:rsid w:val="00BF202C"/>
    <w:rsid w:val="00BF2138"/>
    <w:rsid w:val="00BF2312"/>
    <w:rsid w:val="00BF25BC"/>
    <w:rsid w:val="00BF25FD"/>
    <w:rsid w:val="00BF2782"/>
    <w:rsid w:val="00BF280D"/>
    <w:rsid w:val="00BF2894"/>
    <w:rsid w:val="00BF2A61"/>
    <w:rsid w:val="00BF2A7A"/>
    <w:rsid w:val="00BF2B33"/>
    <w:rsid w:val="00BF2BE5"/>
    <w:rsid w:val="00BF2E89"/>
    <w:rsid w:val="00BF2ED9"/>
    <w:rsid w:val="00BF302E"/>
    <w:rsid w:val="00BF303D"/>
    <w:rsid w:val="00BF3119"/>
    <w:rsid w:val="00BF34EA"/>
    <w:rsid w:val="00BF3695"/>
    <w:rsid w:val="00BF3889"/>
    <w:rsid w:val="00BF39D3"/>
    <w:rsid w:val="00BF3C7E"/>
    <w:rsid w:val="00BF3C83"/>
    <w:rsid w:val="00BF3D1A"/>
    <w:rsid w:val="00BF3D5D"/>
    <w:rsid w:val="00BF3F76"/>
    <w:rsid w:val="00BF3FEA"/>
    <w:rsid w:val="00BF401E"/>
    <w:rsid w:val="00BF4074"/>
    <w:rsid w:val="00BF40EA"/>
    <w:rsid w:val="00BF4110"/>
    <w:rsid w:val="00BF4340"/>
    <w:rsid w:val="00BF4352"/>
    <w:rsid w:val="00BF455F"/>
    <w:rsid w:val="00BF457E"/>
    <w:rsid w:val="00BF45F6"/>
    <w:rsid w:val="00BF4620"/>
    <w:rsid w:val="00BF467C"/>
    <w:rsid w:val="00BF46BE"/>
    <w:rsid w:val="00BF46C9"/>
    <w:rsid w:val="00BF46F0"/>
    <w:rsid w:val="00BF47E4"/>
    <w:rsid w:val="00BF48A2"/>
    <w:rsid w:val="00BF499A"/>
    <w:rsid w:val="00BF4B31"/>
    <w:rsid w:val="00BF4B7E"/>
    <w:rsid w:val="00BF4C98"/>
    <w:rsid w:val="00BF4E2D"/>
    <w:rsid w:val="00BF4F33"/>
    <w:rsid w:val="00BF50C3"/>
    <w:rsid w:val="00BF51D6"/>
    <w:rsid w:val="00BF530E"/>
    <w:rsid w:val="00BF5322"/>
    <w:rsid w:val="00BF5578"/>
    <w:rsid w:val="00BF5583"/>
    <w:rsid w:val="00BF5599"/>
    <w:rsid w:val="00BF55DE"/>
    <w:rsid w:val="00BF55E7"/>
    <w:rsid w:val="00BF565A"/>
    <w:rsid w:val="00BF569A"/>
    <w:rsid w:val="00BF5756"/>
    <w:rsid w:val="00BF580C"/>
    <w:rsid w:val="00BF591B"/>
    <w:rsid w:val="00BF5927"/>
    <w:rsid w:val="00BF596F"/>
    <w:rsid w:val="00BF597A"/>
    <w:rsid w:val="00BF5A0C"/>
    <w:rsid w:val="00BF5ABA"/>
    <w:rsid w:val="00BF5AD1"/>
    <w:rsid w:val="00BF5BE0"/>
    <w:rsid w:val="00BF5CF0"/>
    <w:rsid w:val="00BF5D5E"/>
    <w:rsid w:val="00BF5DE7"/>
    <w:rsid w:val="00BF5E14"/>
    <w:rsid w:val="00BF5E5F"/>
    <w:rsid w:val="00BF5E73"/>
    <w:rsid w:val="00BF605E"/>
    <w:rsid w:val="00BF6176"/>
    <w:rsid w:val="00BF624B"/>
    <w:rsid w:val="00BF6350"/>
    <w:rsid w:val="00BF6353"/>
    <w:rsid w:val="00BF640A"/>
    <w:rsid w:val="00BF6423"/>
    <w:rsid w:val="00BF64AB"/>
    <w:rsid w:val="00BF6686"/>
    <w:rsid w:val="00BF66AF"/>
    <w:rsid w:val="00BF66DC"/>
    <w:rsid w:val="00BF6763"/>
    <w:rsid w:val="00BF678B"/>
    <w:rsid w:val="00BF67F3"/>
    <w:rsid w:val="00BF683B"/>
    <w:rsid w:val="00BF68A2"/>
    <w:rsid w:val="00BF68BE"/>
    <w:rsid w:val="00BF6A3E"/>
    <w:rsid w:val="00BF6A50"/>
    <w:rsid w:val="00BF6C1B"/>
    <w:rsid w:val="00BF6D82"/>
    <w:rsid w:val="00BF6F7B"/>
    <w:rsid w:val="00BF6FDD"/>
    <w:rsid w:val="00BF7022"/>
    <w:rsid w:val="00BF718A"/>
    <w:rsid w:val="00BF7284"/>
    <w:rsid w:val="00BF72C6"/>
    <w:rsid w:val="00BF72D9"/>
    <w:rsid w:val="00BF7350"/>
    <w:rsid w:val="00BF748D"/>
    <w:rsid w:val="00BF75CC"/>
    <w:rsid w:val="00BF75E7"/>
    <w:rsid w:val="00BF778C"/>
    <w:rsid w:val="00BF77E0"/>
    <w:rsid w:val="00BF7825"/>
    <w:rsid w:val="00BF7967"/>
    <w:rsid w:val="00BF7998"/>
    <w:rsid w:val="00BF7B05"/>
    <w:rsid w:val="00BF7FDF"/>
    <w:rsid w:val="00C00175"/>
    <w:rsid w:val="00C003BF"/>
    <w:rsid w:val="00C00523"/>
    <w:rsid w:val="00C006DC"/>
    <w:rsid w:val="00C007B7"/>
    <w:rsid w:val="00C008D3"/>
    <w:rsid w:val="00C008E1"/>
    <w:rsid w:val="00C00949"/>
    <w:rsid w:val="00C00A9E"/>
    <w:rsid w:val="00C00ABA"/>
    <w:rsid w:val="00C00C84"/>
    <w:rsid w:val="00C00D0E"/>
    <w:rsid w:val="00C00D87"/>
    <w:rsid w:val="00C00F02"/>
    <w:rsid w:val="00C01275"/>
    <w:rsid w:val="00C012E4"/>
    <w:rsid w:val="00C012EF"/>
    <w:rsid w:val="00C01395"/>
    <w:rsid w:val="00C013BF"/>
    <w:rsid w:val="00C013C8"/>
    <w:rsid w:val="00C01689"/>
    <w:rsid w:val="00C016CD"/>
    <w:rsid w:val="00C017A5"/>
    <w:rsid w:val="00C01859"/>
    <w:rsid w:val="00C01865"/>
    <w:rsid w:val="00C018B4"/>
    <w:rsid w:val="00C019DA"/>
    <w:rsid w:val="00C01A6E"/>
    <w:rsid w:val="00C01AF2"/>
    <w:rsid w:val="00C01B6F"/>
    <w:rsid w:val="00C01B7A"/>
    <w:rsid w:val="00C01BB6"/>
    <w:rsid w:val="00C01C60"/>
    <w:rsid w:val="00C01CD8"/>
    <w:rsid w:val="00C01EEC"/>
    <w:rsid w:val="00C02121"/>
    <w:rsid w:val="00C022D1"/>
    <w:rsid w:val="00C02390"/>
    <w:rsid w:val="00C02485"/>
    <w:rsid w:val="00C02678"/>
    <w:rsid w:val="00C028CC"/>
    <w:rsid w:val="00C0292A"/>
    <w:rsid w:val="00C02993"/>
    <w:rsid w:val="00C02B0B"/>
    <w:rsid w:val="00C02BEA"/>
    <w:rsid w:val="00C02C47"/>
    <w:rsid w:val="00C02CBB"/>
    <w:rsid w:val="00C02CDA"/>
    <w:rsid w:val="00C02D5F"/>
    <w:rsid w:val="00C02E77"/>
    <w:rsid w:val="00C030D6"/>
    <w:rsid w:val="00C03176"/>
    <w:rsid w:val="00C03273"/>
    <w:rsid w:val="00C032A0"/>
    <w:rsid w:val="00C032EF"/>
    <w:rsid w:val="00C0334F"/>
    <w:rsid w:val="00C0346E"/>
    <w:rsid w:val="00C0371E"/>
    <w:rsid w:val="00C03727"/>
    <w:rsid w:val="00C03940"/>
    <w:rsid w:val="00C03A0B"/>
    <w:rsid w:val="00C03A52"/>
    <w:rsid w:val="00C03A7B"/>
    <w:rsid w:val="00C03A83"/>
    <w:rsid w:val="00C03BD5"/>
    <w:rsid w:val="00C03BEA"/>
    <w:rsid w:val="00C03C1F"/>
    <w:rsid w:val="00C03CDC"/>
    <w:rsid w:val="00C0405B"/>
    <w:rsid w:val="00C041E4"/>
    <w:rsid w:val="00C04297"/>
    <w:rsid w:val="00C0437D"/>
    <w:rsid w:val="00C043E1"/>
    <w:rsid w:val="00C04417"/>
    <w:rsid w:val="00C04418"/>
    <w:rsid w:val="00C04499"/>
    <w:rsid w:val="00C0454C"/>
    <w:rsid w:val="00C04670"/>
    <w:rsid w:val="00C04833"/>
    <w:rsid w:val="00C0492E"/>
    <w:rsid w:val="00C049FC"/>
    <w:rsid w:val="00C049FD"/>
    <w:rsid w:val="00C04D08"/>
    <w:rsid w:val="00C04DE4"/>
    <w:rsid w:val="00C04ECF"/>
    <w:rsid w:val="00C04F58"/>
    <w:rsid w:val="00C04F90"/>
    <w:rsid w:val="00C05288"/>
    <w:rsid w:val="00C0535C"/>
    <w:rsid w:val="00C05532"/>
    <w:rsid w:val="00C05570"/>
    <w:rsid w:val="00C05658"/>
    <w:rsid w:val="00C056B3"/>
    <w:rsid w:val="00C05707"/>
    <w:rsid w:val="00C05713"/>
    <w:rsid w:val="00C05830"/>
    <w:rsid w:val="00C05922"/>
    <w:rsid w:val="00C059B1"/>
    <w:rsid w:val="00C059F7"/>
    <w:rsid w:val="00C05A47"/>
    <w:rsid w:val="00C05AB9"/>
    <w:rsid w:val="00C05ACF"/>
    <w:rsid w:val="00C05B6C"/>
    <w:rsid w:val="00C05C48"/>
    <w:rsid w:val="00C05C94"/>
    <w:rsid w:val="00C05E36"/>
    <w:rsid w:val="00C05E57"/>
    <w:rsid w:val="00C061C8"/>
    <w:rsid w:val="00C0623C"/>
    <w:rsid w:val="00C0625B"/>
    <w:rsid w:val="00C0633E"/>
    <w:rsid w:val="00C06432"/>
    <w:rsid w:val="00C06619"/>
    <w:rsid w:val="00C0666F"/>
    <w:rsid w:val="00C06686"/>
    <w:rsid w:val="00C066D9"/>
    <w:rsid w:val="00C06717"/>
    <w:rsid w:val="00C0679B"/>
    <w:rsid w:val="00C0682D"/>
    <w:rsid w:val="00C06838"/>
    <w:rsid w:val="00C06927"/>
    <w:rsid w:val="00C069CB"/>
    <w:rsid w:val="00C069F1"/>
    <w:rsid w:val="00C06A2F"/>
    <w:rsid w:val="00C06CF8"/>
    <w:rsid w:val="00C06D63"/>
    <w:rsid w:val="00C06F71"/>
    <w:rsid w:val="00C070B0"/>
    <w:rsid w:val="00C0721D"/>
    <w:rsid w:val="00C07418"/>
    <w:rsid w:val="00C0754B"/>
    <w:rsid w:val="00C0757F"/>
    <w:rsid w:val="00C075A0"/>
    <w:rsid w:val="00C07724"/>
    <w:rsid w:val="00C07923"/>
    <w:rsid w:val="00C07AB3"/>
    <w:rsid w:val="00C07ABE"/>
    <w:rsid w:val="00C07BCC"/>
    <w:rsid w:val="00C07BD1"/>
    <w:rsid w:val="00C07E7F"/>
    <w:rsid w:val="00C07E9A"/>
    <w:rsid w:val="00C07F81"/>
    <w:rsid w:val="00C10023"/>
    <w:rsid w:val="00C1009D"/>
    <w:rsid w:val="00C100B1"/>
    <w:rsid w:val="00C1035C"/>
    <w:rsid w:val="00C1042D"/>
    <w:rsid w:val="00C10563"/>
    <w:rsid w:val="00C10721"/>
    <w:rsid w:val="00C10A21"/>
    <w:rsid w:val="00C10A53"/>
    <w:rsid w:val="00C10B46"/>
    <w:rsid w:val="00C10B6F"/>
    <w:rsid w:val="00C10B96"/>
    <w:rsid w:val="00C10BEB"/>
    <w:rsid w:val="00C10D09"/>
    <w:rsid w:val="00C10E2E"/>
    <w:rsid w:val="00C10EBE"/>
    <w:rsid w:val="00C11020"/>
    <w:rsid w:val="00C1104A"/>
    <w:rsid w:val="00C110A0"/>
    <w:rsid w:val="00C110DF"/>
    <w:rsid w:val="00C1115E"/>
    <w:rsid w:val="00C11254"/>
    <w:rsid w:val="00C11293"/>
    <w:rsid w:val="00C11539"/>
    <w:rsid w:val="00C11597"/>
    <w:rsid w:val="00C116DA"/>
    <w:rsid w:val="00C117A6"/>
    <w:rsid w:val="00C118D4"/>
    <w:rsid w:val="00C118E1"/>
    <w:rsid w:val="00C1194C"/>
    <w:rsid w:val="00C119AD"/>
    <w:rsid w:val="00C119EE"/>
    <w:rsid w:val="00C11A24"/>
    <w:rsid w:val="00C11AAF"/>
    <w:rsid w:val="00C11B0A"/>
    <w:rsid w:val="00C11B92"/>
    <w:rsid w:val="00C11BE1"/>
    <w:rsid w:val="00C11C04"/>
    <w:rsid w:val="00C11C90"/>
    <w:rsid w:val="00C11EB9"/>
    <w:rsid w:val="00C11FBB"/>
    <w:rsid w:val="00C12003"/>
    <w:rsid w:val="00C12014"/>
    <w:rsid w:val="00C1207F"/>
    <w:rsid w:val="00C1230E"/>
    <w:rsid w:val="00C1236B"/>
    <w:rsid w:val="00C123DD"/>
    <w:rsid w:val="00C124F0"/>
    <w:rsid w:val="00C12545"/>
    <w:rsid w:val="00C12612"/>
    <w:rsid w:val="00C128B6"/>
    <w:rsid w:val="00C12AAB"/>
    <w:rsid w:val="00C12AB5"/>
    <w:rsid w:val="00C12ABA"/>
    <w:rsid w:val="00C12B7A"/>
    <w:rsid w:val="00C12C36"/>
    <w:rsid w:val="00C12DE5"/>
    <w:rsid w:val="00C12E11"/>
    <w:rsid w:val="00C12EB4"/>
    <w:rsid w:val="00C130F1"/>
    <w:rsid w:val="00C13148"/>
    <w:rsid w:val="00C13159"/>
    <w:rsid w:val="00C132CB"/>
    <w:rsid w:val="00C13326"/>
    <w:rsid w:val="00C1341A"/>
    <w:rsid w:val="00C13494"/>
    <w:rsid w:val="00C134D7"/>
    <w:rsid w:val="00C135DE"/>
    <w:rsid w:val="00C135FB"/>
    <w:rsid w:val="00C137D9"/>
    <w:rsid w:val="00C138C1"/>
    <w:rsid w:val="00C138C2"/>
    <w:rsid w:val="00C1396C"/>
    <w:rsid w:val="00C13A2D"/>
    <w:rsid w:val="00C13A5A"/>
    <w:rsid w:val="00C13B6D"/>
    <w:rsid w:val="00C13BEB"/>
    <w:rsid w:val="00C13D8B"/>
    <w:rsid w:val="00C13DA8"/>
    <w:rsid w:val="00C13E8C"/>
    <w:rsid w:val="00C13F2F"/>
    <w:rsid w:val="00C13F4D"/>
    <w:rsid w:val="00C13F99"/>
    <w:rsid w:val="00C1403D"/>
    <w:rsid w:val="00C1410C"/>
    <w:rsid w:val="00C141A2"/>
    <w:rsid w:val="00C1421F"/>
    <w:rsid w:val="00C146E3"/>
    <w:rsid w:val="00C14834"/>
    <w:rsid w:val="00C14850"/>
    <w:rsid w:val="00C14892"/>
    <w:rsid w:val="00C14943"/>
    <w:rsid w:val="00C14944"/>
    <w:rsid w:val="00C14AFD"/>
    <w:rsid w:val="00C14D5F"/>
    <w:rsid w:val="00C14E34"/>
    <w:rsid w:val="00C14E4C"/>
    <w:rsid w:val="00C14ED7"/>
    <w:rsid w:val="00C14EE7"/>
    <w:rsid w:val="00C14F37"/>
    <w:rsid w:val="00C14F45"/>
    <w:rsid w:val="00C14F82"/>
    <w:rsid w:val="00C150E5"/>
    <w:rsid w:val="00C150ED"/>
    <w:rsid w:val="00C152C6"/>
    <w:rsid w:val="00C15465"/>
    <w:rsid w:val="00C15527"/>
    <w:rsid w:val="00C1567A"/>
    <w:rsid w:val="00C15720"/>
    <w:rsid w:val="00C157F1"/>
    <w:rsid w:val="00C15909"/>
    <w:rsid w:val="00C15AC8"/>
    <w:rsid w:val="00C15B43"/>
    <w:rsid w:val="00C15BB0"/>
    <w:rsid w:val="00C15D7D"/>
    <w:rsid w:val="00C15ECB"/>
    <w:rsid w:val="00C161C6"/>
    <w:rsid w:val="00C1639F"/>
    <w:rsid w:val="00C16458"/>
    <w:rsid w:val="00C164DA"/>
    <w:rsid w:val="00C16547"/>
    <w:rsid w:val="00C16697"/>
    <w:rsid w:val="00C16781"/>
    <w:rsid w:val="00C16890"/>
    <w:rsid w:val="00C1689F"/>
    <w:rsid w:val="00C16A34"/>
    <w:rsid w:val="00C16AC5"/>
    <w:rsid w:val="00C16AD6"/>
    <w:rsid w:val="00C16D2F"/>
    <w:rsid w:val="00C1707D"/>
    <w:rsid w:val="00C17200"/>
    <w:rsid w:val="00C17268"/>
    <w:rsid w:val="00C174BD"/>
    <w:rsid w:val="00C175E7"/>
    <w:rsid w:val="00C17842"/>
    <w:rsid w:val="00C1787D"/>
    <w:rsid w:val="00C179E2"/>
    <w:rsid w:val="00C17A2A"/>
    <w:rsid w:val="00C17A9B"/>
    <w:rsid w:val="00C17B77"/>
    <w:rsid w:val="00C17D2D"/>
    <w:rsid w:val="00C17F33"/>
    <w:rsid w:val="00C17F3D"/>
    <w:rsid w:val="00C17FF2"/>
    <w:rsid w:val="00C20117"/>
    <w:rsid w:val="00C201E6"/>
    <w:rsid w:val="00C2037D"/>
    <w:rsid w:val="00C20411"/>
    <w:rsid w:val="00C20504"/>
    <w:rsid w:val="00C20872"/>
    <w:rsid w:val="00C20983"/>
    <w:rsid w:val="00C20993"/>
    <w:rsid w:val="00C20B83"/>
    <w:rsid w:val="00C20C7C"/>
    <w:rsid w:val="00C20C81"/>
    <w:rsid w:val="00C20CE2"/>
    <w:rsid w:val="00C20DDE"/>
    <w:rsid w:val="00C20DE2"/>
    <w:rsid w:val="00C2114E"/>
    <w:rsid w:val="00C2129F"/>
    <w:rsid w:val="00C212A0"/>
    <w:rsid w:val="00C21396"/>
    <w:rsid w:val="00C213B5"/>
    <w:rsid w:val="00C2143B"/>
    <w:rsid w:val="00C215E4"/>
    <w:rsid w:val="00C216A9"/>
    <w:rsid w:val="00C21771"/>
    <w:rsid w:val="00C21A42"/>
    <w:rsid w:val="00C21A62"/>
    <w:rsid w:val="00C21A89"/>
    <w:rsid w:val="00C21A91"/>
    <w:rsid w:val="00C21AAC"/>
    <w:rsid w:val="00C21AC6"/>
    <w:rsid w:val="00C21B6D"/>
    <w:rsid w:val="00C21CAD"/>
    <w:rsid w:val="00C21CB1"/>
    <w:rsid w:val="00C21D59"/>
    <w:rsid w:val="00C21E61"/>
    <w:rsid w:val="00C21E6B"/>
    <w:rsid w:val="00C2206E"/>
    <w:rsid w:val="00C22246"/>
    <w:rsid w:val="00C2224F"/>
    <w:rsid w:val="00C224F0"/>
    <w:rsid w:val="00C22616"/>
    <w:rsid w:val="00C226FA"/>
    <w:rsid w:val="00C228B5"/>
    <w:rsid w:val="00C228D7"/>
    <w:rsid w:val="00C22981"/>
    <w:rsid w:val="00C22B5D"/>
    <w:rsid w:val="00C22BD7"/>
    <w:rsid w:val="00C22C1D"/>
    <w:rsid w:val="00C22C4C"/>
    <w:rsid w:val="00C22DEB"/>
    <w:rsid w:val="00C22E7F"/>
    <w:rsid w:val="00C22EAC"/>
    <w:rsid w:val="00C22FC1"/>
    <w:rsid w:val="00C233F4"/>
    <w:rsid w:val="00C234EF"/>
    <w:rsid w:val="00C236BF"/>
    <w:rsid w:val="00C236F8"/>
    <w:rsid w:val="00C2378C"/>
    <w:rsid w:val="00C237EE"/>
    <w:rsid w:val="00C2392E"/>
    <w:rsid w:val="00C2394F"/>
    <w:rsid w:val="00C2395A"/>
    <w:rsid w:val="00C239DF"/>
    <w:rsid w:val="00C23A09"/>
    <w:rsid w:val="00C23A73"/>
    <w:rsid w:val="00C23AAB"/>
    <w:rsid w:val="00C23B8E"/>
    <w:rsid w:val="00C23BD3"/>
    <w:rsid w:val="00C23D05"/>
    <w:rsid w:val="00C23D58"/>
    <w:rsid w:val="00C240D7"/>
    <w:rsid w:val="00C241EA"/>
    <w:rsid w:val="00C2420C"/>
    <w:rsid w:val="00C242AA"/>
    <w:rsid w:val="00C24503"/>
    <w:rsid w:val="00C24833"/>
    <w:rsid w:val="00C24859"/>
    <w:rsid w:val="00C24977"/>
    <w:rsid w:val="00C2499A"/>
    <w:rsid w:val="00C24A36"/>
    <w:rsid w:val="00C24C32"/>
    <w:rsid w:val="00C24C9C"/>
    <w:rsid w:val="00C24DB3"/>
    <w:rsid w:val="00C24DBA"/>
    <w:rsid w:val="00C24DC1"/>
    <w:rsid w:val="00C24DF2"/>
    <w:rsid w:val="00C24E22"/>
    <w:rsid w:val="00C24F1D"/>
    <w:rsid w:val="00C24FEC"/>
    <w:rsid w:val="00C2500D"/>
    <w:rsid w:val="00C250B7"/>
    <w:rsid w:val="00C2528B"/>
    <w:rsid w:val="00C252F0"/>
    <w:rsid w:val="00C253A8"/>
    <w:rsid w:val="00C25666"/>
    <w:rsid w:val="00C25691"/>
    <w:rsid w:val="00C2569B"/>
    <w:rsid w:val="00C2574A"/>
    <w:rsid w:val="00C257E7"/>
    <w:rsid w:val="00C2582E"/>
    <w:rsid w:val="00C258AD"/>
    <w:rsid w:val="00C2595A"/>
    <w:rsid w:val="00C259D1"/>
    <w:rsid w:val="00C25AFF"/>
    <w:rsid w:val="00C25B5B"/>
    <w:rsid w:val="00C25CFD"/>
    <w:rsid w:val="00C25D82"/>
    <w:rsid w:val="00C25DE6"/>
    <w:rsid w:val="00C26274"/>
    <w:rsid w:val="00C26322"/>
    <w:rsid w:val="00C2645E"/>
    <w:rsid w:val="00C2647B"/>
    <w:rsid w:val="00C265A2"/>
    <w:rsid w:val="00C265B9"/>
    <w:rsid w:val="00C265E0"/>
    <w:rsid w:val="00C26687"/>
    <w:rsid w:val="00C2676E"/>
    <w:rsid w:val="00C267D4"/>
    <w:rsid w:val="00C269D1"/>
    <w:rsid w:val="00C26CD6"/>
    <w:rsid w:val="00C26DE0"/>
    <w:rsid w:val="00C26DEC"/>
    <w:rsid w:val="00C2705D"/>
    <w:rsid w:val="00C27102"/>
    <w:rsid w:val="00C27197"/>
    <w:rsid w:val="00C271DA"/>
    <w:rsid w:val="00C271F5"/>
    <w:rsid w:val="00C272ED"/>
    <w:rsid w:val="00C277C2"/>
    <w:rsid w:val="00C277D2"/>
    <w:rsid w:val="00C2782D"/>
    <w:rsid w:val="00C278AE"/>
    <w:rsid w:val="00C278C7"/>
    <w:rsid w:val="00C27957"/>
    <w:rsid w:val="00C27A08"/>
    <w:rsid w:val="00C27A1F"/>
    <w:rsid w:val="00C27A4E"/>
    <w:rsid w:val="00C27A72"/>
    <w:rsid w:val="00C27B37"/>
    <w:rsid w:val="00C27BED"/>
    <w:rsid w:val="00C27DAF"/>
    <w:rsid w:val="00C27E2F"/>
    <w:rsid w:val="00C27EBB"/>
    <w:rsid w:val="00C27F86"/>
    <w:rsid w:val="00C302EA"/>
    <w:rsid w:val="00C3075A"/>
    <w:rsid w:val="00C307AA"/>
    <w:rsid w:val="00C3084F"/>
    <w:rsid w:val="00C308F0"/>
    <w:rsid w:val="00C30BC0"/>
    <w:rsid w:val="00C30BC7"/>
    <w:rsid w:val="00C30C01"/>
    <w:rsid w:val="00C30C07"/>
    <w:rsid w:val="00C30C28"/>
    <w:rsid w:val="00C30C29"/>
    <w:rsid w:val="00C30C8D"/>
    <w:rsid w:val="00C30CD9"/>
    <w:rsid w:val="00C30CF6"/>
    <w:rsid w:val="00C30D4E"/>
    <w:rsid w:val="00C30DFF"/>
    <w:rsid w:val="00C30E68"/>
    <w:rsid w:val="00C30E6F"/>
    <w:rsid w:val="00C30EFC"/>
    <w:rsid w:val="00C30FB4"/>
    <w:rsid w:val="00C3116A"/>
    <w:rsid w:val="00C312BA"/>
    <w:rsid w:val="00C31313"/>
    <w:rsid w:val="00C31485"/>
    <w:rsid w:val="00C31622"/>
    <w:rsid w:val="00C316BC"/>
    <w:rsid w:val="00C31813"/>
    <w:rsid w:val="00C318A6"/>
    <w:rsid w:val="00C318AC"/>
    <w:rsid w:val="00C318AD"/>
    <w:rsid w:val="00C3197E"/>
    <w:rsid w:val="00C31A51"/>
    <w:rsid w:val="00C31B34"/>
    <w:rsid w:val="00C31CB8"/>
    <w:rsid w:val="00C31D24"/>
    <w:rsid w:val="00C31D78"/>
    <w:rsid w:val="00C31F57"/>
    <w:rsid w:val="00C320FA"/>
    <w:rsid w:val="00C32150"/>
    <w:rsid w:val="00C3224E"/>
    <w:rsid w:val="00C32279"/>
    <w:rsid w:val="00C32285"/>
    <w:rsid w:val="00C32290"/>
    <w:rsid w:val="00C32497"/>
    <w:rsid w:val="00C324BF"/>
    <w:rsid w:val="00C3251E"/>
    <w:rsid w:val="00C32618"/>
    <w:rsid w:val="00C326C6"/>
    <w:rsid w:val="00C326CB"/>
    <w:rsid w:val="00C326F8"/>
    <w:rsid w:val="00C3279E"/>
    <w:rsid w:val="00C3285F"/>
    <w:rsid w:val="00C328DD"/>
    <w:rsid w:val="00C32AFD"/>
    <w:rsid w:val="00C32CC6"/>
    <w:rsid w:val="00C32D27"/>
    <w:rsid w:val="00C32D32"/>
    <w:rsid w:val="00C32D40"/>
    <w:rsid w:val="00C32D61"/>
    <w:rsid w:val="00C32DD2"/>
    <w:rsid w:val="00C32E34"/>
    <w:rsid w:val="00C32E3E"/>
    <w:rsid w:val="00C32F04"/>
    <w:rsid w:val="00C33023"/>
    <w:rsid w:val="00C3338F"/>
    <w:rsid w:val="00C333C7"/>
    <w:rsid w:val="00C333D5"/>
    <w:rsid w:val="00C3372C"/>
    <w:rsid w:val="00C3373F"/>
    <w:rsid w:val="00C3385A"/>
    <w:rsid w:val="00C339FF"/>
    <w:rsid w:val="00C33AA6"/>
    <w:rsid w:val="00C33B07"/>
    <w:rsid w:val="00C33BC1"/>
    <w:rsid w:val="00C33C49"/>
    <w:rsid w:val="00C33C7F"/>
    <w:rsid w:val="00C33E9C"/>
    <w:rsid w:val="00C340E3"/>
    <w:rsid w:val="00C3426F"/>
    <w:rsid w:val="00C342BA"/>
    <w:rsid w:val="00C34386"/>
    <w:rsid w:val="00C34392"/>
    <w:rsid w:val="00C3470B"/>
    <w:rsid w:val="00C34799"/>
    <w:rsid w:val="00C347B8"/>
    <w:rsid w:val="00C34823"/>
    <w:rsid w:val="00C34B39"/>
    <w:rsid w:val="00C34B75"/>
    <w:rsid w:val="00C34C50"/>
    <w:rsid w:val="00C34CD3"/>
    <w:rsid w:val="00C34D0C"/>
    <w:rsid w:val="00C34E70"/>
    <w:rsid w:val="00C34EEA"/>
    <w:rsid w:val="00C34F03"/>
    <w:rsid w:val="00C35074"/>
    <w:rsid w:val="00C350C3"/>
    <w:rsid w:val="00C35133"/>
    <w:rsid w:val="00C35254"/>
    <w:rsid w:val="00C35298"/>
    <w:rsid w:val="00C35324"/>
    <w:rsid w:val="00C353AA"/>
    <w:rsid w:val="00C35579"/>
    <w:rsid w:val="00C3559E"/>
    <w:rsid w:val="00C355AA"/>
    <w:rsid w:val="00C357C5"/>
    <w:rsid w:val="00C3580A"/>
    <w:rsid w:val="00C35918"/>
    <w:rsid w:val="00C3593C"/>
    <w:rsid w:val="00C35B35"/>
    <w:rsid w:val="00C35D10"/>
    <w:rsid w:val="00C35E29"/>
    <w:rsid w:val="00C35E59"/>
    <w:rsid w:val="00C35EC8"/>
    <w:rsid w:val="00C35FAC"/>
    <w:rsid w:val="00C36032"/>
    <w:rsid w:val="00C36068"/>
    <w:rsid w:val="00C36101"/>
    <w:rsid w:val="00C361CA"/>
    <w:rsid w:val="00C361ED"/>
    <w:rsid w:val="00C3630B"/>
    <w:rsid w:val="00C36386"/>
    <w:rsid w:val="00C3640F"/>
    <w:rsid w:val="00C36459"/>
    <w:rsid w:val="00C364C6"/>
    <w:rsid w:val="00C3651E"/>
    <w:rsid w:val="00C36699"/>
    <w:rsid w:val="00C3670F"/>
    <w:rsid w:val="00C367B0"/>
    <w:rsid w:val="00C3694D"/>
    <w:rsid w:val="00C36BD5"/>
    <w:rsid w:val="00C36D38"/>
    <w:rsid w:val="00C36E33"/>
    <w:rsid w:val="00C36EE4"/>
    <w:rsid w:val="00C3709F"/>
    <w:rsid w:val="00C3716D"/>
    <w:rsid w:val="00C372AE"/>
    <w:rsid w:val="00C372B9"/>
    <w:rsid w:val="00C3742C"/>
    <w:rsid w:val="00C374DC"/>
    <w:rsid w:val="00C374E3"/>
    <w:rsid w:val="00C375B9"/>
    <w:rsid w:val="00C376D1"/>
    <w:rsid w:val="00C37725"/>
    <w:rsid w:val="00C37782"/>
    <w:rsid w:val="00C3783C"/>
    <w:rsid w:val="00C37878"/>
    <w:rsid w:val="00C3791B"/>
    <w:rsid w:val="00C379E6"/>
    <w:rsid w:val="00C37A24"/>
    <w:rsid w:val="00C37BDB"/>
    <w:rsid w:val="00C37CAF"/>
    <w:rsid w:val="00C37D42"/>
    <w:rsid w:val="00C37D53"/>
    <w:rsid w:val="00C37D9E"/>
    <w:rsid w:val="00C37DD7"/>
    <w:rsid w:val="00C37EBD"/>
    <w:rsid w:val="00C37F1F"/>
    <w:rsid w:val="00C37FAF"/>
    <w:rsid w:val="00C37FE5"/>
    <w:rsid w:val="00C40021"/>
    <w:rsid w:val="00C400FE"/>
    <w:rsid w:val="00C4022B"/>
    <w:rsid w:val="00C40284"/>
    <w:rsid w:val="00C4034A"/>
    <w:rsid w:val="00C405AE"/>
    <w:rsid w:val="00C405C6"/>
    <w:rsid w:val="00C405F2"/>
    <w:rsid w:val="00C4071B"/>
    <w:rsid w:val="00C408B7"/>
    <w:rsid w:val="00C408FB"/>
    <w:rsid w:val="00C40933"/>
    <w:rsid w:val="00C40993"/>
    <w:rsid w:val="00C409FD"/>
    <w:rsid w:val="00C40A26"/>
    <w:rsid w:val="00C40A38"/>
    <w:rsid w:val="00C40B96"/>
    <w:rsid w:val="00C40CDC"/>
    <w:rsid w:val="00C40D70"/>
    <w:rsid w:val="00C40E4E"/>
    <w:rsid w:val="00C40F43"/>
    <w:rsid w:val="00C40FE3"/>
    <w:rsid w:val="00C40FE7"/>
    <w:rsid w:val="00C41021"/>
    <w:rsid w:val="00C412D9"/>
    <w:rsid w:val="00C41491"/>
    <w:rsid w:val="00C416F3"/>
    <w:rsid w:val="00C41799"/>
    <w:rsid w:val="00C417FE"/>
    <w:rsid w:val="00C41801"/>
    <w:rsid w:val="00C419BC"/>
    <w:rsid w:val="00C41B25"/>
    <w:rsid w:val="00C41C2B"/>
    <w:rsid w:val="00C41D72"/>
    <w:rsid w:val="00C41E09"/>
    <w:rsid w:val="00C41EDF"/>
    <w:rsid w:val="00C41FF8"/>
    <w:rsid w:val="00C420A5"/>
    <w:rsid w:val="00C42123"/>
    <w:rsid w:val="00C421DF"/>
    <w:rsid w:val="00C42211"/>
    <w:rsid w:val="00C4227E"/>
    <w:rsid w:val="00C42299"/>
    <w:rsid w:val="00C42316"/>
    <w:rsid w:val="00C42362"/>
    <w:rsid w:val="00C42375"/>
    <w:rsid w:val="00C423A9"/>
    <w:rsid w:val="00C423BD"/>
    <w:rsid w:val="00C424B2"/>
    <w:rsid w:val="00C42708"/>
    <w:rsid w:val="00C42787"/>
    <w:rsid w:val="00C42822"/>
    <w:rsid w:val="00C4287C"/>
    <w:rsid w:val="00C42942"/>
    <w:rsid w:val="00C429DD"/>
    <w:rsid w:val="00C42B61"/>
    <w:rsid w:val="00C42BBA"/>
    <w:rsid w:val="00C42DE7"/>
    <w:rsid w:val="00C42E02"/>
    <w:rsid w:val="00C42E9E"/>
    <w:rsid w:val="00C42F47"/>
    <w:rsid w:val="00C42F5E"/>
    <w:rsid w:val="00C43112"/>
    <w:rsid w:val="00C432BF"/>
    <w:rsid w:val="00C432FA"/>
    <w:rsid w:val="00C43413"/>
    <w:rsid w:val="00C43592"/>
    <w:rsid w:val="00C43697"/>
    <w:rsid w:val="00C436B0"/>
    <w:rsid w:val="00C43853"/>
    <w:rsid w:val="00C4398E"/>
    <w:rsid w:val="00C439B6"/>
    <w:rsid w:val="00C43BFA"/>
    <w:rsid w:val="00C43C11"/>
    <w:rsid w:val="00C43CEE"/>
    <w:rsid w:val="00C43D5A"/>
    <w:rsid w:val="00C43E5B"/>
    <w:rsid w:val="00C44031"/>
    <w:rsid w:val="00C44122"/>
    <w:rsid w:val="00C44154"/>
    <w:rsid w:val="00C44177"/>
    <w:rsid w:val="00C441AD"/>
    <w:rsid w:val="00C443A2"/>
    <w:rsid w:val="00C4441C"/>
    <w:rsid w:val="00C44474"/>
    <w:rsid w:val="00C4448F"/>
    <w:rsid w:val="00C44535"/>
    <w:rsid w:val="00C445F7"/>
    <w:rsid w:val="00C4465F"/>
    <w:rsid w:val="00C44767"/>
    <w:rsid w:val="00C44770"/>
    <w:rsid w:val="00C447CE"/>
    <w:rsid w:val="00C4481D"/>
    <w:rsid w:val="00C4488E"/>
    <w:rsid w:val="00C44AE3"/>
    <w:rsid w:val="00C44B7E"/>
    <w:rsid w:val="00C44BB8"/>
    <w:rsid w:val="00C44C10"/>
    <w:rsid w:val="00C44CF4"/>
    <w:rsid w:val="00C44DBB"/>
    <w:rsid w:val="00C44E17"/>
    <w:rsid w:val="00C44E1D"/>
    <w:rsid w:val="00C44EBC"/>
    <w:rsid w:val="00C44EC1"/>
    <w:rsid w:val="00C44ED7"/>
    <w:rsid w:val="00C44F29"/>
    <w:rsid w:val="00C4508D"/>
    <w:rsid w:val="00C450D1"/>
    <w:rsid w:val="00C45247"/>
    <w:rsid w:val="00C45402"/>
    <w:rsid w:val="00C455E0"/>
    <w:rsid w:val="00C455E8"/>
    <w:rsid w:val="00C457DA"/>
    <w:rsid w:val="00C458B1"/>
    <w:rsid w:val="00C458BE"/>
    <w:rsid w:val="00C4595A"/>
    <w:rsid w:val="00C45A3C"/>
    <w:rsid w:val="00C45B95"/>
    <w:rsid w:val="00C45BD3"/>
    <w:rsid w:val="00C45CB1"/>
    <w:rsid w:val="00C45D2A"/>
    <w:rsid w:val="00C45E41"/>
    <w:rsid w:val="00C45E82"/>
    <w:rsid w:val="00C45E8A"/>
    <w:rsid w:val="00C4605F"/>
    <w:rsid w:val="00C46301"/>
    <w:rsid w:val="00C46314"/>
    <w:rsid w:val="00C46409"/>
    <w:rsid w:val="00C4660A"/>
    <w:rsid w:val="00C46693"/>
    <w:rsid w:val="00C46717"/>
    <w:rsid w:val="00C4674D"/>
    <w:rsid w:val="00C467F3"/>
    <w:rsid w:val="00C46899"/>
    <w:rsid w:val="00C46901"/>
    <w:rsid w:val="00C46C88"/>
    <w:rsid w:val="00C46EA0"/>
    <w:rsid w:val="00C46EC6"/>
    <w:rsid w:val="00C4707E"/>
    <w:rsid w:val="00C47293"/>
    <w:rsid w:val="00C47324"/>
    <w:rsid w:val="00C47336"/>
    <w:rsid w:val="00C473F9"/>
    <w:rsid w:val="00C47A98"/>
    <w:rsid w:val="00C500C5"/>
    <w:rsid w:val="00C500E5"/>
    <w:rsid w:val="00C5014E"/>
    <w:rsid w:val="00C50178"/>
    <w:rsid w:val="00C501CC"/>
    <w:rsid w:val="00C50232"/>
    <w:rsid w:val="00C502BE"/>
    <w:rsid w:val="00C50502"/>
    <w:rsid w:val="00C50541"/>
    <w:rsid w:val="00C505D4"/>
    <w:rsid w:val="00C50794"/>
    <w:rsid w:val="00C507E3"/>
    <w:rsid w:val="00C507EC"/>
    <w:rsid w:val="00C5091A"/>
    <w:rsid w:val="00C50A02"/>
    <w:rsid w:val="00C50C2C"/>
    <w:rsid w:val="00C50C6C"/>
    <w:rsid w:val="00C50D11"/>
    <w:rsid w:val="00C50EBC"/>
    <w:rsid w:val="00C50F79"/>
    <w:rsid w:val="00C50FDD"/>
    <w:rsid w:val="00C511C8"/>
    <w:rsid w:val="00C511E5"/>
    <w:rsid w:val="00C5122A"/>
    <w:rsid w:val="00C5124E"/>
    <w:rsid w:val="00C51609"/>
    <w:rsid w:val="00C516B2"/>
    <w:rsid w:val="00C51715"/>
    <w:rsid w:val="00C517DF"/>
    <w:rsid w:val="00C517FF"/>
    <w:rsid w:val="00C518DD"/>
    <w:rsid w:val="00C5194F"/>
    <w:rsid w:val="00C51977"/>
    <w:rsid w:val="00C51B57"/>
    <w:rsid w:val="00C51B67"/>
    <w:rsid w:val="00C51BFD"/>
    <w:rsid w:val="00C51C7A"/>
    <w:rsid w:val="00C51D3E"/>
    <w:rsid w:val="00C51EE5"/>
    <w:rsid w:val="00C51F10"/>
    <w:rsid w:val="00C51F89"/>
    <w:rsid w:val="00C51F94"/>
    <w:rsid w:val="00C52491"/>
    <w:rsid w:val="00C524CC"/>
    <w:rsid w:val="00C525E2"/>
    <w:rsid w:val="00C526E4"/>
    <w:rsid w:val="00C5280B"/>
    <w:rsid w:val="00C5292B"/>
    <w:rsid w:val="00C529E0"/>
    <w:rsid w:val="00C52AA0"/>
    <w:rsid w:val="00C52AF4"/>
    <w:rsid w:val="00C52C88"/>
    <w:rsid w:val="00C52DB4"/>
    <w:rsid w:val="00C52E9A"/>
    <w:rsid w:val="00C52F9E"/>
    <w:rsid w:val="00C5335C"/>
    <w:rsid w:val="00C533DA"/>
    <w:rsid w:val="00C53673"/>
    <w:rsid w:val="00C53806"/>
    <w:rsid w:val="00C5380F"/>
    <w:rsid w:val="00C53999"/>
    <w:rsid w:val="00C53B0F"/>
    <w:rsid w:val="00C53B25"/>
    <w:rsid w:val="00C53B66"/>
    <w:rsid w:val="00C53C93"/>
    <w:rsid w:val="00C53CB7"/>
    <w:rsid w:val="00C53E76"/>
    <w:rsid w:val="00C53EC2"/>
    <w:rsid w:val="00C53F7D"/>
    <w:rsid w:val="00C5410F"/>
    <w:rsid w:val="00C5411F"/>
    <w:rsid w:val="00C54272"/>
    <w:rsid w:val="00C546BA"/>
    <w:rsid w:val="00C54865"/>
    <w:rsid w:val="00C54960"/>
    <w:rsid w:val="00C54B65"/>
    <w:rsid w:val="00C54BBC"/>
    <w:rsid w:val="00C54CD4"/>
    <w:rsid w:val="00C54D3C"/>
    <w:rsid w:val="00C54DB0"/>
    <w:rsid w:val="00C54DF3"/>
    <w:rsid w:val="00C54E3D"/>
    <w:rsid w:val="00C54EFF"/>
    <w:rsid w:val="00C550BA"/>
    <w:rsid w:val="00C55239"/>
    <w:rsid w:val="00C55301"/>
    <w:rsid w:val="00C553C2"/>
    <w:rsid w:val="00C553DC"/>
    <w:rsid w:val="00C5542B"/>
    <w:rsid w:val="00C5568E"/>
    <w:rsid w:val="00C557D9"/>
    <w:rsid w:val="00C559AC"/>
    <w:rsid w:val="00C55A62"/>
    <w:rsid w:val="00C55AFD"/>
    <w:rsid w:val="00C55B46"/>
    <w:rsid w:val="00C55B49"/>
    <w:rsid w:val="00C55CD3"/>
    <w:rsid w:val="00C55DBF"/>
    <w:rsid w:val="00C55DF3"/>
    <w:rsid w:val="00C55EB2"/>
    <w:rsid w:val="00C55ECD"/>
    <w:rsid w:val="00C55FE6"/>
    <w:rsid w:val="00C5614B"/>
    <w:rsid w:val="00C561C2"/>
    <w:rsid w:val="00C5624E"/>
    <w:rsid w:val="00C56301"/>
    <w:rsid w:val="00C5637F"/>
    <w:rsid w:val="00C5640E"/>
    <w:rsid w:val="00C5653A"/>
    <w:rsid w:val="00C565C5"/>
    <w:rsid w:val="00C565ED"/>
    <w:rsid w:val="00C5677F"/>
    <w:rsid w:val="00C56943"/>
    <w:rsid w:val="00C56986"/>
    <w:rsid w:val="00C56A28"/>
    <w:rsid w:val="00C56B3F"/>
    <w:rsid w:val="00C56B9D"/>
    <w:rsid w:val="00C56BA4"/>
    <w:rsid w:val="00C56D5C"/>
    <w:rsid w:val="00C56E2F"/>
    <w:rsid w:val="00C56E52"/>
    <w:rsid w:val="00C56F6D"/>
    <w:rsid w:val="00C570FE"/>
    <w:rsid w:val="00C5730C"/>
    <w:rsid w:val="00C573DF"/>
    <w:rsid w:val="00C57587"/>
    <w:rsid w:val="00C5779C"/>
    <w:rsid w:val="00C5779D"/>
    <w:rsid w:val="00C577BF"/>
    <w:rsid w:val="00C57855"/>
    <w:rsid w:val="00C57940"/>
    <w:rsid w:val="00C579EB"/>
    <w:rsid w:val="00C57A34"/>
    <w:rsid w:val="00C57B60"/>
    <w:rsid w:val="00C57B67"/>
    <w:rsid w:val="00C57B6C"/>
    <w:rsid w:val="00C57CA8"/>
    <w:rsid w:val="00C57CEC"/>
    <w:rsid w:val="00C57FAE"/>
    <w:rsid w:val="00C60143"/>
    <w:rsid w:val="00C6032F"/>
    <w:rsid w:val="00C60356"/>
    <w:rsid w:val="00C6038A"/>
    <w:rsid w:val="00C604BA"/>
    <w:rsid w:val="00C6065A"/>
    <w:rsid w:val="00C60666"/>
    <w:rsid w:val="00C60771"/>
    <w:rsid w:val="00C608EE"/>
    <w:rsid w:val="00C6093A"/>
    <w:rsid w:val="00C60A85"/>
    <w:rsid w:val="00C60AD5"/>
    <w:rsid w:val="00C60C82"/>
    <w:rsid w:val="00C60CA4"/>
    <w:rsid w:val="00C60DBD"/>
    <w:rsid w:val="00C60E64"/>
    <w:rsid w:val="00C60E8B"/>
    <w:rsid w:val="00C60F89"/>
    <w:rsid w:val="00C60FB5"/>
    <w:rsid w:val="00C61108"/>
    <w:rsid w:val="00C611E5"/>
    <w:rsid w:val="00C6135E"/>
    <w:rsid w:val="00C614D4"/>
    <w:rsid w:val="00C61787"/>
    <w:rsid w:val="00C617CE"/>
    <w:rsid w:val="00C6181E"/>
    <w:rsid w:val="00C618ED"/>
    <w:rsid w:val="00C618F2"/>
    <w:rsid w:val="00C61913"/>
    <w:rsid w:val="00C61B40"/>
    <w:rsid w:val="00C61E25"/>
    <w:rsid w:val="00C61E6E"/>
    <w:rsid w:val="00C61F70"/>
    <w:rsid w:val="00C62391"/>
    <w:rsid w:val="00C62397"/>
    <w:rsid w:val="00C62957"/>
    <w:rsid w:val="00C62AF9"/>
    <w:rsid w:val="00C62BBB"/>
    <w:rsid w:val="00C62EA2"/>
    <w:rsid w:val="00C62F7E"/>
    <w:rsid w:val="00C62F89"/>
    <w:rsid w:val="00C63167"/>
    <w:rsid w:val="00C631F1"/>
    <w:rsid w:val="00C631F2"/>
    <w:rsid w:val="00C632D1"/>
    <w:rsid w:val="00C632E0"/>
    <w:rsid w:val="00C6338B"/>
    <w:rsid w:val="00C634EF"/>
    <w:rsid w:val="00C6361C"/>
    <w:rsid w:val="00C638CB"/>
    <w:rsid w:val="00C63941"/>
    <w:rsid w:val="00C63986"/>
    <w:rsid w:val="00C63BBF"/>
    <w:rsid w:val="00C63D53"/>
    <w:rsid w:val="00C63F91"/>
    <w:rsid w:val="00C6405B"/>
    <w:rsid w:val="00C6416C"/>
    <w:rsid w:val="00C64329"/>
    <w:rsid w:val="00C643C4"/>
    <w:rsid w:val="00C643FE"/>
    <w:rsid w:val="00C64455"/>
    <w:rsid w:val="00C645A2"/>
    <w:rsid w:val="00C64632"/>
    <w:rsid w:val="00C6464B"/>
    <w:rsid w:val="00C646BE"/>
    <w:rsid w:val="00C647D3"/>
    <w:rsid w:val="00C6486D"/>
    <w:rsid w:val="00C64BA8"/>
    <w:rsid w:val="00C64C5C"/>
    <w:rsid w:val="00C64C91"/>
    <w:rsid w:val="00C64CDA"/>
    <w:rsid w:val="00C64D3A"/>
    <w:rsid w:val="00C64EAC"/>
    <w:rsid w:val="00C6505E"/>
    <w:rsid w:val="00C65061"/>
    <w:rsid w:val="00C650B5"/>
    <w:rsid w:val="00C650D8"/>
    <w:rsid w:val="00C650DB"/>
    <w:rsid w:val="00C650FE"/>
    <w:rsid w:val="00C65176"/>
    <w:rsid w:val="00C6518E"/>
    <w:rsid w:val="00C6521D"/>
    <w:rsid w:val="00C65372"/>
    <w:rsid w:val="00C65575"/>
    <w:rsid w:val="00C6557C"/>
    <w:rsid w:val="00C6567A"/>
    <w:rsid w:val="00C65687"/>
    <w:rsid w:val="00C6572F"/>
    <w:rsid w:val="00C6576D"/>
    <w:rsid w:val="00C65797"/>
    <w:rsid w:val="00C657EF"/>
    <w:rsid w:val="00C65858"/>
    <w:rsid w:val="00C65896"/>
    <w:rsid w:val="00C65942"/>
    <w:rsid w:val="00C6597F"/>
    <w:rsid w:val="00C65B2B"/>
    <w:rsid w:val="00C65D20"/>
    <w:rsid w:val="00C65DDD"/>
    <w:rsid w:val="00C65E53"/>
    <w:rsid w:val="00C65E7A"/>
    <w:rsid w:val="00C65F19"/>
    <w:rsid w:val="00C65F33"/>
    <w:rsid w:val="00C65FAE"/>
    <w:rsid w:val="00C660CC"/>
    <w:rsid w:val="00C6611C"/>
    <w:rsid w:val="00C661A5"/>
    <w:rsid w:val="00C661BA"/>
    <w:rsid w:val="00C6623C"/>
    <w:rsid w:val="00C66277"/>
    <w:rsid w:val="00C6648E"/>
    <w:rsid w:val="00C664F8"/>
    <w:rsid w:val="00C6654F"/>
    <w:rsid w:val="00C66621"/>
    <w:rsid w:val="00C6674D"/>
    <w:rsid w:val="00C66894"/>
    <w:rsid w:val="00C66994"/>
    <w:rsid w:val="00C669F5"/>
    <w:rsid w:val="00C66A11"/>
    <w:rsid w:val="00C66B07"/>
    <w:rsid w:val="00C66B78"/>
    <w:rsid w:val="00C66B7F"/>
    <w:rsid w:val="00C66CCE"/>
    <w:rsid w:val="00C66CEB"/>
    <w:rsid w:val="00C66E68"/>
    <w:rsid w:val="00C66E85"/>
    <w:rsid w:val="00C66FC0"/>
    <w:rsid w:val="00C67067"/>
    <w:rsid w:val="00C67175"/>
    <w:rsid w:val="00C67214"/>
    <w:rsid w:val="00C6723F"/>
    <w:rsid w:val="00C6732B"/>
    <w:rsid w:val="00C67333"/>
    <w:rsid w:val="00C67577"/>
    <w:rsid w:val="00C67702"/>
    <w:rsid w:val="00C678CE"/>
    <w:rsid w:val="00C679C1"/>
    <w:rsid w:val="00C67A41"/>
    <w:rsid w:val="00C67D4C"/>
    <w:rsid w:val="00C67DC5"/>
    <w:rsid w:val="00C67E07"/>
    <w:rsid w:val="00C67FF7"/>
    <w:rsid w:val="00C701F8"/>
    <w:rsid w:val="00C7026F"/>
    <w:rsid w:val="00C7037E"/>
    <w:rsid w:val="00C70438"/>
    <w:rsid w:val="00C705FC"/>
    <w:rsid w:val="00C70672"/>
    <w:rsid w:val="00C7074C"/>
    <w:rsid w:val="00C707C2"/>
    <w:rsid w:val="00C70894"/>
    <w:rsid w:val="00C709AD"/>
    <w:rsid w:val="00C70A20"/>
    <w:rsid w:val="00C70B32"/>
    <w:rsid w:val="00C70DAB"/>
    <w:rsid w:val="00C70E76"/>
    <w:rsid w:val="00C70EA2"/>
    <w:rsid w:val="00C71056"/>
    <w:rsid w:val="00C71113"/>
    <w:rsid w:val="00C711B6"/>
    <w:rsid w:val="00C711E1"/>
    <w:rsid w:val="00C712D0"/>
    <w:rsid w:val="00C7131B"/>
    <w:rsid w:val="00C71401"/>
    <w:rsid w:val="00C71429"/>
    <w:rsid w:val="00C714E9"/>
    <w:rsid w:val="00C71540"/>
    <w:rsid w:val="00C717DC"/>
    <w:rsid w:val="00C7194E"/>
    <w:rsid w:val="00C719AE"/>
    <w:rsid w:val="00C719E3"/>
    <w:rsid w:val="00C71A94"/>
    <w:rsid w:val="00C71BC1"/>
    <w:rsid w:val="00C71CD5"/>
    <w:rsid w:val="00C71CF2"/>
    <w:rsid w:val="00C71EB4"/>
    <w:rsid w:val="00C71F90"/>
    <w:rsid w:val="00C720FE"/>
    <w:rsid w:val="00C721C9"/>
    <w:rsid w:val="00C7222D"/>
    <w:rsid w:val="00C72256"/>
    <w:rsid w:val="00C723FB"/>
    <w:rsid w:val="00C7245D"/>
    <w:rsid w:val="00C72554"/>
    <w:rsid w:val="00C725DA"/>
    <w:rsid w:val="00C72671"/>
    <w:rsid w:val="00C7290F"/>
    <w:rsid w:val="00C7299A"/>
    <w:rsid w:val="00C72A6E"/>
    <w:rsid w:val="00C72B3E"/>
    <w:rsid w:val="00C72D0A"/>
    <w:rsid w:val="00C72D28"/>
    <w:rsid w:val="00C73010"/>
    <w:rsid w:val="00C7305C"/>
    <w:rsid w:val="00C73372"/>
    <w:rsid w:val="00C733B3"/>
    <w:rsid w:val="00C735E9"/>
    <w:rsid w:val="00C7367E"/>
    <w:rsid w:val="00C73785"/>
    <w:rsid w:val="00C73828"/>
    <w:rsid w:val="00C738A3"/>
    <w:rsid w:val="00C73A7E"/>
    <w:rsid w:val="00C73A9E"/>
    <w:rsid w:val="00C73AF1"/>
    <w:rsid w:val="00C73C35"/>
    <w:rsid w:val="00C73F1F"/>
    <w:rsid w:val="00C741D4"/>
    <w:rsid w:val="00C7426F"/>
    <w:rsid w:val="00C743ED"/>
    <w:rsid w:val="00C743F3"/>
    <w:rsid w:val="00C745E2"/>
    <w:rsid w:val="00C74608"/>
    <w:rsid w:val="00C74644"/>
    <w:rsid w:val="00C74761"/>
    <w:rsid w:val="00C74880"/>
    <w:rsid w:val="00C74B6A"/>
    <w:rsid w:val="00C74B72"/>
    <w:rsid w:val="00C74B75"/>
    <w:rsid w:val="00C74E8E"/>
    <w:rsid w:val="00C74ED2"/>
    <w:rsid w:val="00C74F2B"/>
    <w:rsid w:val="00C750C8"/>
    <w:rsid w:val="00C750F8"/>
    <w:rsid w:val="00C752DE"/>
    <w:rsid w:val="00C7532A"/>
    <w:rsid w:val="00C755D5"/>
    <w:rsid w:val="00C75619"/>
    <w:rsid w:val="00C757BF"/>
    <w:rsid w:val="00C75A6F"/>
    <w:rsid w:val="00C75C03"/>
    <w:rsid w:val="00C75C41"/>
    <w:rsid w:val="00C75C4B"/>
    <w:rsid w:val="00C75D66"/>
    <w:rsid w:val="00C75DC9"/>
    <w:rsid w:val="00C75EAB"/>
    <w:rsid w:val="00C75EEF"/>
    <w:rsid w:val="00C76076"/>
    <w:rsid w:val="00C76083"/>
    <w:rsid w:val="00C761BE"/>
    <w:rsid w:val="00C76294"/>
    <w:rsid w:val="00C76328"/>
    <w:rsid w:val="00C763AC"/>
    <w:rsid w:val="00C765A0"/>
    <w:rsid w:val="00C7663E"/>
    <w:rsid w:val="00C76782"/>
    <w:rsid w:val="00C76787"/>
    <w:rsid w:val="00C7695C"/>
    <w:rsid w:val="00C76973"/>
    <w:rsid w:val="00C769EA"/>
    <w:rsid w:val="00C769F9"/>
    <w:rsid w:val="00C76A02"/>
    <w:rsid w:val="00C76A4D"/>
    <w:rsid w:val="00C76D84"/>
    <w:rsid w:val="00C76E67"/>
    <w:rsid w:val="00C76EE1"/>
    <w:rsid w:val="00C76EEB"/>
    <w:rsid w:val="00C7701E"/>
    <w:rsid w:val="00C7708F"/>
    <w:rsid w:val="00C77156"/>
    <w:rsid w:val="00C771FE"/>
    <w:rsid w:val="00C7747C"/>
    <w:rsid w:val="00C774D1"/>
    <w:rsid w:val="00C774F5"/>
    <w:rsid w:val="00C77737"/>
    <w:rsid w:val="00C77870"/>
    <w:rsid w:val="00C77880"/>
    <w:rsid w:val="00C77AAD"/>
    <w:rsid w:val="00C77B32"/>
    <w:rsid w:val="00C77CB1"/>
    <w:rsid w:val="00C77E75"/>
    <w:rsid w:val="00C77E97"/>
    <w:rsid w:val="00C77EC7"/>
    <w:rsid w:val="00C77F92"/>
    <w:rsid w:val="00C800C4"/>
    <w:rsid w:val="00C80262"/>
    <w:rsid w:val="00C8026A"/>
    <w:rsid w:val="00C8026F"/>
    <w:rsid w:val="00C8038C"/>
    <w:rsid w:val="00C804C6"/>
    <w:rsid w:val="00C80519"/>
    <w:rsid w:val="00C805B6"/>
    <w:rsid w:val="00C8060E"/>
    <w:rsid w:val="00C8075F"/>
    <w:rsid w:val="00C80937"/>
    <w:rsid w:val="00C8093D"/>
    <w:rsid w:val="00C80A60"/>
    <w:rsid w:val="00C80CF3"/>
    <w:rsid w:val="00C80DEC"/>
    <w:rsid w:val="00C80E97"/>
    <w:rsid w:val="00C80FA6"/>
    <w:rsid w:val="00C8116C"/>
    <w:rsid w:val="00C81272"/>
    <w:rsid w:val="00C8136D"/>
    <w:rsid w:val="00C8147E"/>
    <w:rsid w:val="00C814DE"/>
    <w:rsid w:val="00C81629"/>
    <w:rsid w:val="00C8187E"/>
    <w:rsid w:val="00C81895"/>
    <w:rsid w:val="00C8197F"/>
    <w:rsid w:val="00C81A0B"/>
    <w:rsid w:val="00C81B36"/>
    <w:rsid w:val="00C81BBC"/>
    <w:rsid w:val="00C81DD4"/>
    <w:rsid w:val="00C81DE3"/>
    <w:rsid w:val="00C81E6A"/>
    <w:rsid w:val="00C81FC7"/>
    <w:rsid w:val="00C82155"/>
    <w:rsid w:val="00C821DA"/>
    <w:rsid w:val="00C82231"/>
    <w:rsid w:val="00C822B2"/>
    <w:rsid w:val="00C8239F"/>
    <w:rsid w:val="00C8248C"/>
    <w:rsid w:val="00C8265A"/>
    <w:rsid w:val="00C8275F"/>
    <w:rsid w:val="00C828E6"/>
    <w:rsid w:val="00C829CA"/>
    <w:rsid w:val="00C82A19"/>
    <w:rsid w:val="00C82A37"/>
    <w:rsid w:val="00C82A7B"/>
    <w:rsid w:val="00C82AFB"/>
    <w:rsid w:val="00C82D11"/>
    <w:rsid w:val="00C82EDA"/>
    <w:rsid w:val="00C83332"/>
    <w:rsid w:val="00C8345B"/>
    <w:rsid w:val="00C83538"/>
    <w:rsid w:val="00C83605"/>
    <w:rsid w:val="00C8364B"/>
    <w:rsid w:val="00C83765"/>
    <w:rsid w:val="00C83798"/>
    <w:rsid w:val="00C838A2"/>
    <w:rsid w:val="00C8398D"/>
    <w:rsid w:val="00C839D1"/>
    <w:rsid w:val="00C83A30"/>
    <w:rsid w:val="00C83A91"/>
    <w:rsid w:val="00C83B83"/>
    <w:rsid w:val="00C83CE7"/>
    <w:rsid w:val="00C83E29"/>
    <w:rsid w:val="00C83E7A"/>
    <w:rsid w:val="00C83EAE"/>
    <w:rsid w:val="00C83EB0"/>
    <w:rsid w:val="00C83EEF"/>
    <w:rsid w:val="00C83F3C"/>
    <w:rsid w:val="00C84225"/>
    <w:rsid w:val="00C842A4"/>
    <w:rsid w:val="00C843EF"/>
    <w:rsid w:val="00C8447D"/>
    <w:rsid w:val="00C84532"/>
    <w:rsid w:val="00C84578"/>
    <w:rsid w:val="00C845F3"/>
    <w:rsid w:val="00C848C9"/>
    <w:rsid w:val="00C8496B"/>
    <w:rsid w:val="00C8496E"/>
    <w:rsid w:val="00C849BA"/>
    <w:rsid w:val="00C84A9E"/>
    <w:rsid w:val="00C84ABF"/>
    <w:rsid w:val="00C84C19"/>
    <w:rsid w:val="00C84C59"/>
    <w:rsid w:val="00C84D29"/>
    <w:rsid w:val="00C84D7A"/>
    <w:rsid w:val="00C8509D"/>
    <w:rsid w:val="00C85191"/>
    <w:rsid w:val="00C851B9"/>
    <w:rsid w:val="00C851DF"/>
    <w:rsid w:val="00C85264"/>
    <w:rsid w:val="00C85280"/>
    <w:rsid w:val="00C85289"/>
    <w:rsid w:val="00C852EB"/>
    <w:rsid w:val="00C854FE"/>
    <w:rsid w:val="00C85559"/>
    <w:rsid w:val="00C8555E"/>
    <w:rsid w:val="00C855D8"/>
    <w:rsid w:val="00C856DA"/>
    <w:rsid w:val="00C85788"/>
    <w:rsid w:val="00C85821"/>
    <w:rsid w:val="00C85822"/>
    <w:rsid w:val="00C85871"/>
    <w:rsid w:val="00C85893"/>
    <w:rsid w:val="00C85978"/>
    <w:rsid w:val="00C859F3"/>
    <w:rsid w:val="00C85BB9"/>
    <w:rsid w:val="00C85F38"/>
    <w:rsid w:val="00C85F50"/>
    <w:rsid w:val="00C85F81"/>
    <w:rsid w:val="00C85FB6"/>
    <w:rsid w:val="00C861C3"/>
    <w:rsid w:val="00C86296"/>
    <w:rsid w:val="00C862CB"/>
    <w:rsid w:val="00C863C2"/>
    <w:rsid w:val="00C863FD"/>
    <w:rsid w:val="00C8677D"/>
    <w:rsid w:val="00C86788"/>
    <w:rsid w:val="00C86882"/>
    <w:rsid w:val="00C86922"/>
    <w:rsid w:val="00C86AC8"/>
    <w:rsid w:val="00C86B34"/>
    <w:rsid w:val="00C86CDB"/>
    <w:rsid w:val="00C86D2A"/>
    <w:rsid w:val="00C86DDB"/>
    <w:rsid w:val="00C87245"/>
    <w:rsid w:val="00C87246"/>
    <w:rsid w:val="00C87286"/>
    <w:rsid w:val="00C8733E"/>
    <w:rsid w:val="00C874B1"/>
    <w:rsid w:val="00C874D2"/>
    <w:rsid w:val="00C8752B"/>
    <w:rsid w:val="00C8769B"/>
    <w:rsid w:val="00C876CE"/>
    <w:rsid w:val="00C877CB"/>
    <w:rsid w:val="00C87826"/>
    <w:rsid w:val="00C879D1"/>
    <w:rsid w:val="00C879E4"/>
    <w:rsid w:val="00C87A46"/>
    <w:rsid w:val="00C87A66"/>
    <w:rsid w:val="00C87AC8"/>
    <w:rsid w:val="00C87ADC"/>
    <w:rsid w:val="00C87BE5"/>
    <w:rsid w:val="00C87D9E"/>
    <w:rsid w:val="00C87DCD"/>
    <w:rsid w:val="00C87F47"/>
    <w:rsid w:val="00C90001"/>
    <w:rsid w:val="00C90027"/>
    <w:rsid w:val="00C9002E"/>
    <w:rsid w:val="00C9007C"/>
    <w:rsid w:val="00C90173"/>
    <w:rsid w:val="00C901BB"/>
    <w:rsid w:val="00C901C9"/>
    <w:rsid w:val="00C903CA"/>
    <w:rsid w:val="00C90439"/>
    <w:rsid w:val="00C90505"/>
    <w:rsid w:val="00C905C5"/>
    <w:rsid w:val="00C90675"/>
    <w:rsid w:val="00C9074B"/>
    <w:rsid w:val="00C90788"/>
    <w:rsid w:val="00C90881"/>
    <w:rsid w:val="00C908A5"/>
    <w:rsid w:val="00C908D0"/>
    <w:rsid w:val="00C908F7"/>
    <w:rsid w:val="00C9095F"/>
    <w:rsid w:val="00C909B4"/>
    <w:rsid w:val="00C90AAF"/>
    <w:rsid w:val="00C90AE1"/>
    <w:rsid w:val="00C90AE7"/>
    <w:rsid w:val="00C90B1E"/>
    <w:rsid w:val="00C90BD1"/>
    <w:rsid w:val="00C90C4F"/>
    <w:rsid w:val="00C90D59"/>
    <w:rsid w:val="00C90E25"/>
    <w:rsid w:val="00C90EAA"/>
    <w:rsid w:val="00C90F72"/>
    <w:rsid w:val="00C90FA5"/>
    <w:rsid w:val="00C9111B"/>
    <w:rsid w:val="00C91301"/>
    <w:rsid w:val="00C913AF"/>
    <w:rsid w:val="00C91412"/>
    <w:rsid w:val="00C9147C"/>
    <w:rsid w:val="00C9151F"/>
    <w:rsid w:val="00C91571"/>
    <w:rsid w:val="00C916B4"/>
    <w:rsid w:val="00C91818"/>
    <w:rsid w:val="00C91823"/>
    <w:rsid w:val="00C91893"/>
    <w:rsid w:val="00C919EE"/>
    <w:rsid w:val="00C91A68"/>
    <w:rsid w:val="00C91B09"/>
    <w:rsid w:val="00C91B54"/>
    <w:rsid w:val="00C91C18"/>
    <w:rsid w:val="00C91CDA"/>
    <w:rsid w:val="00C91F09"/>
    <w:rsid w:val="00C92243"/>
    <w:rsid w:val="00C922B3"/>
    <w:rsid w:val="00C9245A"/>
    <w:rsid w:val="00C92548"/>
    <w:rsid w:val="00C927FB"/>
    <w:rsid w:val="00C92937"/>
    <w:rsid w:val="00C92C79"/>
    <w:rsid w:val="00C92C94"/>
    <w:rsid w:val="00C92C9E"/>
    <w:rsid w:val="00C92F02"/>
    <w:rsid w:val="00C9300B"/>
    <w:rsid w:val="00C93112"/>
    <w:rsid w:val="00C93561"/>
    <w:rsid w:val="00C93638"/>
    <w:rsid w:val="00C936B0"/>
    <w:rsid w:val="00C936E3"/>
    <w:rsid w:val="00C93739"/>
    <w:rsid w:val="00C93774"/>
    <w:rsid w:val="00C937A3"/>
    <w:rsid w:val="00C93C09"/>
    <w:rsid w:val="00C93C17"/>
    <w:rsid w:val="00C93CD0"/>
    <w:rsid w:val="00C93D43"/>
    <w:rsid w:val="00C93DB0"/>
    <w:rsid w:val="00C93DBE"/>
    <w:rsid w:val="00C93E3F"/>
    <w:rsid w:val="00C9412F"/>
    <w:rsid w:val="00C941EE"/>
    <w:rsid w:val="00C942F8"/>
    <w:rsid w:val="00C943CB"/>
    <w:rsid w:val="00C9442A"/>
    <w:rsid w:val="00C944E6"/>
    <w:rsid w:val="00C944EE"/>
    <w:rsid w:val="00C94690"/>
    <w:rsid w:val="00C9469A"/>
    <w:rsid w:val="00C947B8"/>
    <w:rsid w:val="00C948AE"/>
    <w:rsid w:val="00C949FD"/>
    <w:rsid w:val="00C94AEF"/>
    <w:rsid w:val="00C94CF9"/>
    <w:rsid w:val="00C94D52"/>
    <w:rsid w:val="00C94D8C"/>
    <w:rsid w:val="00C94DE8"/>
    <w:rsid w:val="00C94F77"/>
    <w:rsid w:val="00C94F84"/>
    <w:rsid w:val="00C950BF"/>
    <w:rsid w:val="00C9544B"/>
    <w:rsid w:val="00C9548B"/>
    <w:rsid w:val="00C95538"/>
    <w:rsid w:val="00C957DB"/>
    <w:rsid w:val="00C9586A"/>
    <w:rsid w:val="00C95986"/>
    <w:rsid w:val="00C95A09"/>
    <w:rsid w:val="00C95B5C"/>
    <w:rsid w:val="00C95C08"/>
    <w:rsid w:val="00C95CC4"/>
    <w:rsid w:val="00C95CD7"/>
    <w:rsid w:val="00C95E42"/>
    <w:rsid w:val="00C95E7B"/>
    <w:rsid w:val="00C95F8C"/>
    <w:rsid w:val="00C96041"/>
    <w:rsid w:val="00C96048"/>
    <w:rsid w:val="00C96183"/>
    <w:rsid w:val="00C961EA"/>
    <w:rsid w:val="00C9621E"/>
    <w:rsid w:val="00C962DF"/>
    <w:rsid w:val="00C963CB"/>
    <w:rsid w:val="00C9648B"/>
    <w:rsid w:val="00C96663"/>
    <w:rsid w:val="00C96688"/>
    <w:rsid w:val="00C96707"/>
    <w:rsid w:val="00C968F2"/>
    <w:rsid w:val="00C9697F"/>
    <w:rsid w:val="00C96A28"/>
    <w:rsid w:val="00C96AE4"/>
    <w:rsid w:val="00C96AEE"/>
    <w:rsid w:val="00C96BC3"/>
    <w:rsid w:val="00C96BED"/>
    <w:rsid w:val="00C96CC1"/>
    <w:rsid w:val="00C97101"/>
    <w:rsid w:val="00C97233"/>
    <w:rsid w:val="00C9734E"/>
    <w:rsid w:val="00C97552"/>
    <w:rsid w:val="00C977B4"/>
    <w:rsid w:val="00C97872"/>
    <w:rsid w:val="00C978B3"/>
    <w:rsid w:val="00C97A41"/>
    <w:rsid w:val="00C97B2C"/>
    <w:rsid w:val="00C97BDA"/>
    <w:rsid w:val="00C97C1B"/>
    <w:rsid w:val="00C97DA1"/>
    <w:rsid w:val="00C97DFA"/>
    <w:rsid w:val="00C97EDD"/>
    <w:rsid w:val="00C97F84"/>
    <w:rsid w:val="00CA0033"/>
    <w:rsid w:val="00CA0193"/>
    <w:rsid w:val="00CA021C"/>
    <w:rsid w:val="00CA0293"/>
    <w:rsid w:val="00CA03E4"/>
    <w:rsid w:val="00CA04A0"/>
    <w:rsid w:val="00CA0518"/>
    <w:rsid w:val="00CA0573"/>
    <w:rsid w:val="00CA05A8"/>
    <w:rsid w:val="00CA05FF"/>
    <w:rsid w:val="00CA0750"/>
    <w:rsid w:val="00CA08A9"/>
    <w:rsid w:val="00CA08CC"/>
    <w:rsid w:val="00CA0ABA"/>
    <w:rsid w:val="00CA0B18"/>
    <w:rsid w:val="00CA0D0E"/>
    <w:rsid w:val="00CA0DA4"/>
    <w:rsid w:val="00CA0EEC"/>
    <w:rsid w:val="00CA0F08"/>
    <w:rsid w:val="00CA0FF9"/>
    <w:rsid w:val="00CA10A2"/>
    <w:rsid w:val="00CA1309"/>
    <w:rsid w:val="00CA1340"/>
    <w:rsid w:val="00CA1346"/>
    <w:rsid w:val="00CA1446"/>
    <w:rsid w:val="00CA14E2"/>
    <w:rsid w:val="00CA1779"/>
    <w:rsid w:val="00CA1838"/>
    <w:rsid w:val="00CA1862"/>
    <w:rsid w:val="00CA18E8"/>
    <w:rsid w:val="00CA19E3"/>
    <w:rsid w:val="00CA1AF9"/>
    <w:rsid w:val="00CA1BCE"/>
    <w:rsid w:val="00CA1BEC"/>
    <w:rsid w:val="00CA1C24"/>
    <w:rsid w:val="00CA1D0C"/>
    <w:rsid w:val="00CA1E23"/>
    <w:rsid w:val="00CA1E5E"/>
    <w:rsid w:val="00CA2075"/>
    <w:rsid w:val="00CA23D8"/>
    <w:rsid w:val="00CA23DE"/>
    <w:rsid w:val="00CA2453"/>
    <w:rsid w:val="00CA24FA"/>
    <w:rsid w:val="00CA25DF"/>
    <w:rsid w:val="00CA2670"/>
    <w:rsid w:val="00CA26B3"/>
    <w:rsid w:val="00CA282F"/>
    <w:rsid w:val="00CA285C"/>
    <w:rsid w:val="00CA2A02"/>
    <w:rsid w:val="00CA2B8D"/>
    <w:rsid w:val="00CA2C46"/>
    <w:rsid w:val="00CA2C9E"/>
    <w:rsid w:val="00CA2F06"/>
    <w:rsid w:val="00CA2F76"/>
    <w:rsid w:val="00CA3009"/>
    <w:rsid w:val="00CA3215"/>
    <w:rsid w:val="00CA32D1"/>
    <w:rsid w:val="00CA3396"/>
    <w:rsid w:val="00CA33EA"/>
    <w:rsid w:val="00CA3531"/>
    <w:rsid w:val="00CA3685"/>
    <w:rsid w:val="00CA3743"/>
    <w:rsid w:val="00CA37D1"/>
    <w:rsid w:val="00CA381C"/>
    <w:rsid w:val="00CA3A55"/>
    <w:rsid w:val="00CA3AEA"/>
    <w:rsid w:val="00CA3AED"/>
    <w:rsid w:val="00CA3B3D"/>
    <w:rsid w:val="00CA3BBC"/>
    <w:rsid w:val="00CA3C73"/>
    <w:rsid w:val="00CA3E2B"/>
    <w:rsid w:val="00CA3EB3"/>
    <w:rsid w:val="00CA3F61"/>
    <w:rsid w:val="00CA4095"/>
    <w:rsid w:val="00CA40E1"/>
    <w:rsid w:val="00CA40F3"/>
    <w:rsid w:val="00CA410D"/>
    <w:rsid w:val="00CA416F"/>
    <w:rsid w:val="00CA4299"/>
    <w:rsid w:val="00CA435E"/>
    <w:rsid w:val="00CA454B"/>
    <w:rsid w:val="00CA456F"/>
    <w:rsid w:val="00CA4612"/>
    <w:rsid w:val="00CA4792"/>
    <w:rsid w:val="00CA4A23"/>
    <w:rsid w:val="00CA4B9C"/>
    <w:rsid w:val="00CA4BF2"/>
    <w:rsid w:val="00CA4D1A"/>
    <w:rsid w:val="00CA4DDE"/>
    <w:rsid w:val="00CA4EFB"/>
    <w:rsid w:val="00CA4F65"/>
    <w:rsid w:val="00CA4FD6"/>
    <w:rsid w:val="00CA5013"/>
    <w:rsid w:val="00CA5016"/>
    <w:rsid w:val="00CA5098"/>
    <w:rsid w:val="00CA50C6"/>
    <w:rsid w:val="00CA5110"/>
    <w:rsid w:val="00CA5215"/>
    <w:rsid w:val="00CA524F"/>
    <w:rsid w:val="00CA529D"/>
    <w:rsid w:val="00CA5338"/>
    <w:rsid w:val="00CA537D"/>
    <w:rsid w:val="00CA53B0"/>
    <w:rsid w:val="00CA5418"/>
    <w:rsid w:val="00CA542D"/>
    <w:rsid w:val="00CA543B"/>
    <w:rsid w:val="00CA552F"/>
    <w:rsid w:val="00CA55B4"/>
    <w:rsid w:val="00CA5611"/>
    <w:rsid w:val="00CA567D"/>
    <w:rsid w:val="00CA5721"/>
    <w:rsid w:val="00CA587A"/>
    <w:rsid w:val="00CA5917"/>
    <w:rsid w:val="00CA5A80"/>
    <w:rsid w:val="00CA5AD9"/>
    <w:rsid w:val="00CA5D0C"/>
    <w:rsid w:val="00CA5DC6"/>
    <w:rsid w:val="00CA607E"/>
    <w:rsid w:val="00CA609C"/>
    <w:rsid w:val="00CA60A5"/>
    <w:rsid w:val="00CA6444"/>
    <w:rsid w:val="00CA67FA"/>
    <w:rsid w:val="00CA6835"/>
    <w:rsid w:val="00CA6896"/>
    <w:rsid w:val="00CA68E3"/>
    <w:rsid w:val="00CA6921"/>
    <w:rsid w:val="00CA6A11"/>
    <w:rsid w:val="00CA6D72"/>
    <w:rsid w:val="00CA6E68"/>
    <w:rsid w:val="00CA6EED"/>
    <w:rsid w:val="00CA6F38"/>
    <w:rsid w:val="00CA7010"/>
    <w:rsid w:val="00CA71EB"/>
    <w:rsid w:val="00CA73A1"/>
    <w:rsid w:val="00CA7416"/>
    <w:rsid w:val="00CA746E"/>
    <w:rsid w:val="00CA753F"/>
    <w:rsid w:val="00CA7566"/>
    <w:rsid w:val="00CA75B1"/>
    <w:rsid w:val="00CA774B"/>
    <w:rsid w:val="00CA789D"/>
    <w:rsid w:val="00CA78B8"/>
    <w:rsid w:val="00CA7AFC"/>
    <w:rsid w:val="00CA7BE4"/>
    <w:rsid w:val="00CA7C2C"/>
    <w:rsid w:val="00CA7CBC"/>
    <w:rsid w:val="00CB007E"/>
    <w:rsid w:val="00CB025D"/>
    <w:rsid w:val="00CB031A"/>
    <w:rsid w:val="00CB038E"/>
    <w:rsid w:val="00CB03FD"/>
    <w:rsid w:val="00CB0424"/>
    <w:rsid w:val="00CB0679"/>
    <w:rsid w:val="00CB0755"/>
    <w:rsid w:val="00CB090A"/>
    <w:rsid w:val="00CB0938"/>
    <w:rsid w:val="00CB0A2F"/>
    <w:rsid w:val="00CB0BEA"/>
    <w:rsid w:val="00CB0D34"/>
    <w:rsid w:val="00CB0DD9"/>
    <w:rsid w:val="00CB0E1D"/>
    <w:rsid w:val="00CB0EE2"/>
    <w:rsid w:val="00CB0EE5"/>
    <w:rsid w:val="00CB0F42"/>
    <w:rsid w:val="00CB11AA"/>
    <w:rsid w:val="00CB1257"/>
    <w:rsid w:val="00CB13BF"/>
    <w:rsid w:val="00CB1444"/>
    <w:rsid w:val="00CB1480"/>
    <w:rsid w:val="00CB150C"/>
    <w:rsid w:val="00CB158F"/>
    <w:rsid w:val="00CB17A9"/>
    <w:rsid w:val="00CB19BC"/>
    <w:rsid w:val="00CB19F2"/>
    <w:rsid w:val="00CB19FE"/>
    <w:rsid w:val="00CB1A3F"/>
    <w:rsid w:val="00CB1ADB"/>
    <w:rsid w:val="00CB1B0F"/>
    <w:rsid w:val="00CB1BBB"/>
    <w:rsid w:val="00CB1C71"/>
    <w:rsid w:val="00CB1DB0"/>
    <w:rsid w:val="00CB1DC4"/>
    <w:rsid w:val="00CB1FA3"/>
    <w:rsid w:val="00CB2032"/>
    <w:rsid w:val="00CB203D"/>
    <w:rsid w:val="00CB2188"/>
    <w:rsid w:val="00CB2315"/>
    <w:rsid w:val="00CB2398"/>
    <w:rsid w:val="00CB2424"/>
    <w:rsid w:val="00CB24E1"/>
    <w:rsid w:val="00CB2995"/>
    <w:rsid w:val="00CB2A1E"/>
    <w:rsid w:val="00CB2A36"/>
    <w:rsid w:val="00CB2CEE"/>
    <w:rsid w:val="00CB2D0D"/>
    <w:rsid w:val="00CB2D83"/>
    <w:rsid w:val="00CB2D94"/>
    <w:rsid w:val="00CB2DFB"/>
    <w:rsid w:val="00CB2FA1"/>
    <w:rsid w:val="00CB3001"/>
    <w:rsid w:val="00CB30E4"/>
    <w:rsid w:val="00CB3398"/>
    <w:rsid w:val="00CB3476"/>
    <w:rsid w:val="00CB359C"/>
    <w:rsid w:val="00CB35EB"/>
    <w:rsid w:val="00CB3669"/>
    <w:rsid w:val="00CB3697"/>
    <w:rsid w:val="00CB36CB"/>
    <w:rsid w:val="00CB3750"/>
    <w:rsid w:val="00CB3882"/>
    <w:rsid w:val="00CB3964"/>
    <w:rsid w:val="00CB3D7E"/>
    <w:rsid w:val="00CB3F54"/>
    <w:rsid w:val="00CB423B"/>
    <w:rsid w:val="00CB4283"/>
    <w:rsid w:val="00CB4367"/>
    <w:rsid w:val="00CB43B4"/>
    <w:rsid w:val="00CB43E3"/>
    <w:rsid w:val="00CB44EA"/>
    <w:rsid w:val="00CB45E5"/>
    <w:rsid w:val="00CB45FB"/>
    <w:rsid w:val="00CB461A"/>
    <w:rsid w:val="00CB4655"/>
    <w:rsid w:val="00CB476D"/>
    <w:rsid w:val="00CB499E"/>
    <w:rsid w:val="00CB4A8B"/>
    <w:rsid w:val="00CB4B62"/>
    <w:rsid w:val="00CB4BA8"/>
    <w:rsid w:val="00CB4F14"/>
    <w:rsid w:val="00CB4FDC"/>
    <w:rsid w:val="00CB5136"/>
    <w:rsid w:val="00CB526E"/>
    <w:rsid w:val="00CB527A"/>
    <w:rsid w:val="00CB52B5"/>
    <w:rsid w:val="00CB541D"/>
    <w:rsid w:val="00CB581C"/>
    <w:rsid w:val="00CB5833"/>
    <w:rsid w:val="00CB58AE"/>
    <w:rsid w:val="00CB5951"/>
    <w:rsid w:val="00CB5AE0"/>
    <w:rsid w:val="00CB5EF2"/>
    <w:rsid w:val="00CB5F8F"/>
    <w:rsid w:val="00CB6044"/>
    <w:rsid w:val="00CB605E"/>
    <w:rsid w:val="00CB6224"/>
    <w:rsid w:val="00CB6381"/>
    <w:rsid w:val="00CB6487"/>
    <w:rsid w:val="00CB64DF"/>
    <w:rsid w:val="00CB66B3"/>
    <w:rsid w:val="00CB6772"/>
    <w:rsid w:val="00CB67C1"/>
    <w:rsid w:val="00CB6814"/>
    <w:rsid w:val="00CB682D"/>
    <w:rsid w:val="00CB6873"/>
    <w:rsid w:val="00CB69E1"/>
    <w:rsid w:val="00CB6AD6"/>
    <w:rsid w:val="00CB6ADF"/>
    <w:rsid w:val="00CB6B4F"/>
    <w:rsid w:val="00CB6C64"/>
    <w:rsid w:val="00CB6CEF"/>
    <w:rsid w:val="00CB6EE6"/>
    <w:rsid w:val="00CB6F60"/>
    <w:rsid w:val="00CB7057"/>
    <w:rsid w:val="00CB70C9"/>
    <w:rsid w:val="00CB71FF"/>
    <w:rsid w:val="00CB7247"/>
    <w:rsid w:val="00CB72FC"/>
    <w:rsid w:val="00CB739C"/>
    <w:rsid w:val="00CB73E6"/>
    <w:rsid w:val="00CB749C"/>
    <w:rsid w:val="00CB7618"/>
    <w:rsid w:val="00CB77DF"/>
    <w:rsid w:val="00CB78D9"/>
    <w:rsid w:val="00CB7944"/>
    <w:rsid w:val="00CB7A59"/>
    <w:rsid w:val="00CB7A7D"/>
    <w:rsid w:val="00CB7AED"/>
    <w:rsid w:val="00CB7B0F"/>
    <w:rsid w:val="00CB7C93"/>
    <w:rsid w:val="00CB7D39"/>
    <w:rsid w:val="00CB7EF9"/>
    <w:rsid w:val="00CB7F6F"/>
    <w:rsid w:val="00CB7F96"/>
    <w:rsid w:val="00CC007D"/>
    <w:rsid w:val="00CC01CC"/>
    <w:rsid w:val="00CC01D4"/>
    <w:rsid w:val="00CC01E1"/>
    <w:rsid w:val="00CC0226"/>
    <w:rsid w:val="00CC0251"/>
    <w:rsid w:val="00CC0254"/>
    <w:rsid w:val="00CC02DF"/>
    <w:rsid w:val="00CC0313"/>
    <w:rsid w:val="00CC039E"/>
    <w:rsid w:val="00CC03AC"/>
    <w:rsid w:val="00CC042C"/>
    <w:rsid w:val="00CC04C0"/>
    <w:rsid w:val="00CC0537"/>
    <w:rsid w:val="00CC060C"/>
    <w:rsid w:val="00CC061F"/>
    <w:rsid w:val="00CC0851"/>
    <w:rsid w:val="00CC08B4"/>
    <w:rsid w:val="00CC0912"/>
    <w:rsid w:val="00CC094E"/>
    <w:rsid w:val="00CC0B40"/>
    <w:rsid w:val="00CC0BF2"/>
    <w:rsid w:val="00CC0C3E"/>
    <w:rsid w:val="00CC0C79"/>
    <w:rsid w:val="00CC0D9C"/>
    <w:rsid w:val="00CC0E9C"/>
    <w:rsid w:val="00CC0EC1"/>
    <w:rsid w:val="00CC0EDB"/>
    <w:rsid w:val="00CC0F64"/>
    <w:rsid w:val="00CC0F9C"/>
    <w:rsid w:val="00CC1133"/>
    <w:rsid w:val="00CC11D2"/>
    <w:rsid w:val="00CC120A"/>
    <w:rsid w:val="00CC143E"/>
    <w:rsid w:val="00CC1624"/>
    <w:rsid w:val="00CC1679"/>
    <w:rsid w:val="00CC196F"/>
    <w:rsid w:val="00CC19BD"/>
    <w:rsid w:val="00CC1A41"/>
    <w:rsid w:val="00CC1AD1"/>
    <w:rsid w:val="00CC1ADC"/>
    <w:rsid w:val="00CC1AEB"/>
    <w:rsid w:val="00CC1C62"/>
    <w:rsid w:val="00CC1CC5"/>
    <w:rsid w:val="00CC1CEF"/>
    <w:rsid w:val="00CC1D3B"/>
    <w:rsid w:val="00CC1E2F"/>
    <w:rsid w:val="00CC1E48"/>
    <w:rsid w:val="00CC1E8E"/>
    <w:rsid w:val="00CC1E93"/>
    <w:rsid w:val="00CC1EA7"/>
    <w:rsid w:val="00CC1F82"/>
    <w:rsid w:val="00CC1FE9"/>
    <w:rsid w:val="00CC20CD"/>
    <w:rsid w:val="00CC220F"/>
    <w:rsid w:val="00CC23DD"/>
    <w:rsid w:val="00CC24C6"/>
    <w:rsid w:val="00CC2504"/>
    <w:rsid w:val="00CC277E"/>
    <w:rsid w:val="00CC282F"/>
    <w:rsid w:val="00CC2983"/>
    <w:rsid w:val="00CC2A03"/>
    <w:rsid w:val="00CC2A58"/>
    <w:rsid w:val="00CC2D51"/>
    <w:rsid w:val="00CC2E1A"/>
    <w:rsid w:val="00CC2F2B"/>
    <w:rsid w:val="00CC2F4A"/>
    <w:rsid w:val="00CC2F69"/>
    <w:rsid w:val="00CC2FF5"/>
    <w:rsid w:val="00CC30E4"/>
    <w:rsid w:val="00CC310E"/>
    <w:rsid w:val="00CC3235"/>
    <w:rsid w:val="00CC33D1"/>
    <w:rsid w:val="00CC34E4"/>
    <w:rsid w:val="00CC35E9"/>
    <w:rsid w:val="00CC3610"/>
    <w:rsid w:val="00CC36A7"/>
    <w:rsid w:val="00CC3731"/>
    <w:rsid w:val="00CC3810"/>
    <w:rsid w:val="00CC38DF"/>
    <w:rsid w:val="00CC39AF"/>
    <w:rsid w:val="00CC39B4"/>
    <w:rsid w:val="00CC39FF"/>
    <w:rsid w:val="00CC3A60"/>
    <w:rsid w:val="00CC3C3C"/>
    <w:rsid w:val="00CC3D37"/>
    <w:rsid w:val="00CC3E2F"/>
    <w:rsid w:val="00CC3E43"/>
    <w:rsid w:val="00CC3E46"/>
    <w:rsid w:val="00CC3E91"/>
    <w:rsid w:val="00CC3EAD"/>
    <w:rsid w:val="00CC3FFD"/>
    <w:rsid w:val="00CC4190"/>
    <w:rsid w:val="00CC41D7"/>
    <w:rsid w:val="00CC420A"/>
    <w:rsid w:val="00CC440F"/>
    <w:rsid w:val="00CC4424"/>
    <w:rsid w:val="00CC45A9"/>
    <w:rsid w:val="00CC468D"/>
    <w:rsid w:val="00CC46D8"/>
    <w:rsid w:val="00CC47CA"/>
    <w:rsid w:val="00CC490A"/>
    <w:rsid w:val="00CC4F8B"/>
    <w:rsid w:val="00CC5006"/>
    <w:rsid w:val="00CC5021"/>
    <w:rsid w:val="00CC5057"/>
    <w:rsid w:val="00CC50C0"/>
    <w:rsid w:val="00CC50DE"/>
    <w:rsid w:val="00CC523D"/>
    <w:rsid w:val="00CC5332"/>
    <w:rsid w:val="00CC5433"/>
    <w:rsid w:val="00CC54D9"/>
    <w:rsid w:val="00CC560E"/>
    <w:rsid w:val="00CC5740"/>
    <w:rsid w:val="00CC58F9"/>
    <w:rsid w:val="00CC5C88"/>
    <w:rsid w:val="00CC5C91"/>
    <w:rsid w:val="00CC5CF7"/>
    <w:rsid w:val="00CC5E9E"/>
    <w:rsid w:val="00CC5EF1"/>
    <w:rsid w:val="00CC607F"/>
    <w:rsid w:val="00CC6195"/>
    <w:rsid w:val="00CC61B1"/>
    <w:rsid w:val="00CC624A"/>
    <w:rsid w:val="00CC634E"/>
    <w:rsid w:val="00CC63BF"/>
    <w:rsid w:val="00CC63D1"/>
    <w:rsid w:val="00CC640D"/>
    <w:rsid w:val="00CC6596"/>
    <w:rsid w:val="00CC668C"/>
    <w:rsid w:val="00CC66B3"/>
    <w:rsid w:val="00CC66F1"/>
    <w:rsid w:val="00CC6726"/>
    <w:rsid w:val="00CC673C"/>
    <w:rsid w:val="00CC6772"/>
    <w:rsid w:val="00CC6880"/>
    <w:rsid w:val="00CC68A4"/>
    <w:rsid w:val="00CC69C1"/>
    <w:rsid w:val="00CC6B0C"/>
    <w:rsid w:val="00CC6B52"/>
    <w:rsid w:val="00CC6D63"/>
    <w:rsid w:val="00CC6FD4"/>
    <w:rsid w:val="00CC70AF"/>
    <w:rsid w:val="00CC715E"/>
    <w:rsid w:val="00CC7218"/>
    <w:rsid w:val="00CC744D"/>
    <w:rsid w:val="00CC7450"/>
    <w:rsid w:val="00CC7464"/>
    <w:rsid w:val="00CC7554"/>
    <w:rsid w:val="00CC7721"/>
    <w:rsid w:val="00CC778E"/>
    <w:rsid w:val="00CC793F"/>
    <w:rsid w:val="00CC7A1E"/>
    <w:rsid w:val="00CC7B0B"/>
    <w:rsid w:val="00CC7B56"/>
    <w:rsid w:val="00CC7C67"/>
    <w:rsid w:val="00CC7C96"/>
    <w:rsid w:val="00CC7D12"/>
    <w:rsid w:val="00CC7DEE"/>
    <w:rsid w:val="00CC7F04"/>
    <w:rsid w:val="00CD0003"/>
    <w:rsid w:val="00CD028B"/>
    <w:rsid w:val="00CD02F8"/>
    <w:rsid w:val="00CD03EF"/>
    <w:rsid w:val="00CD045A"/>
    <w:rsid w:val="00CD047A"/>
    <w:rsid w:val="00CD04FB"/>
    <w:rsid w:val="00CD0926"/>
    <w:rsid w:val="00CD0956"/>
    <w:rsid w:val="00CD0A12"/>
    <w:rsid w:val="00CD0A93"/>
    <w:rsid w:val="00CD0AC5"/>
    <w:rsid w:val="00CD0AE9"/>
    <w:rsid w:val="00CD0BC1"/>
    <w:rsid w:val="00CD0E3F"/>
    <w:rsid w:val="00CD0E8F"/>
    <w:rsid w:val="00CD0F24"/>
    <w:rsid w:val="00CD10AA"/>
    <w:rsid w:val="00CD1271"/>
    <w:rsid w:val="00CD14C3"/>
    <w:rsid w:val="00CD14EF"/>
    <w:rsid w:val="00CD1600"/>
    <w:rsid w:val="00CD16F5"/>
    <w:rsid w:val="00CD1852"/>
    <w:rsid w:val="00CD186A"/>
    <w:rsid w:val="00CD1AB2"/>
    <w:rsid w:val="00CD1B02"/>
    <w:rsid w:val="00CD1CBB"/>
    <w:rsid w:val="00CD1D1D"/>
    <w:rsid w:val="00CD1D96"/>
    <w:rsid w:val="00CD1E16"/>
    <w:rsid w:val="00CD1ED1"/>
    <w:rsid w:val="00CD1F75"/>
    <w:rsid w:val="00CD20C6"/>
    <w:rsid w:val="00CD2124"/>
    <w:rsid w:val="00CD21A7"/>
    <w:rsid w:val="00CD2347"/>
    <w:rsid w:val="00CD2408"/>
    <w:rsid w:val="00CD2465"/>
    <w:rsid w:val="00CD258C"/>
    <w:rsid w:val="00CD25C3"/>
    <w:rsid w:val="00CD25E5"/>
    <w:rsid w:val="00CD25E8"/>
    <w:rsid w:val="00CD2624"/>
    <w:rsid w:val="00CD2655"/>
    <w:rsid w:val="00CD27F9"/>
    <w:rsid w:val="00CD2812"/>
    <w:rsid w:val="00CD2E17"/>
    <w:rsid w:val="00CD2E52"/>
    <w:rsid w:val="00CD2EE6"/>
    <w:rsid w:val="00CD2FC8"/>
    <w:rsid w:val="00CD2FFE"/>
    <w:rsid w:val="00CD3003"/>
    <w:rsid w:val="00CD30E8"/>
    <w:rsid w:val="00CD311F"/>
    <w:rsid w:val="00CD31DC"/>
    <w:rsid w:val="00CD3247"/>
    <w:rsid w:val="00CD332F"/>
    <w:rsid w:val="00CD3468"/>
    <w:rsid w:val="00CD358F"/>
    <w:rsid w:val="00CD3725"/>
    <w:rsid w:val="00CD3812"/>
    <w:rsid w:val="00CD38F9"/>
    <w:rsid w:val="00CD3909"/>
    <w:rsid w:val="00CD390C"/>
    <w:rsid w:val="00CD3A94"/>
    <w:rsid w:val="00CD3B42"/>
    <w:rsid w:val="00CD3C21"/>
    <w:rsid w:val="00CD3CEF"/>
    <w:rsid w:val="00CD3D0B"/>
    <w:rsid w:val="00CD3F78"/>
    <w:rsid w:val="00CD3F96"/>
    <w:rsid w:val="00CD3FDD"/>
    <w:rsid w:val="00CD4023"/>
    <w:rsid w:val="00CD40CA"/>
    <w:rsid w:val="00CD42FB"/>
    <w:rsid w:val="00CD4306"/>
    <w:rsid w:val="00CD4484"/>
    <w:rsid w:val="00CD44D8"/>
    <w:rsid w:val="00CD454C"/>
    <w:rsid w:val="00CD4603"/>
    <w:rsid w:val="00CD47F4"/>
    <w:rsid w:val="00CD4BBB"/>
    <w:rsid w:val="00CD4C05"/>
    <w:rsid w:val="00CD4C59"/>
    <w:rsid w:val="00CD4CA2"/>
    <w:rsid w:val="00CD4CB2"/>
    <w:rsid w:val="00CD4CB9"/>
    <w:rsid w:val="00CD4CBF"/>
    <w:rsid w:val="00CD4E68"/>
    <w:rsid w:val="00CD500D"/>
    <w:rsid w:val="00CD516D"/>
    <w:rsid w:val="00CD5174"/>
    <w:rsid w:val="00CD51D8"/>
    <w:rsid w:val="00CD530D"/>
    <w:rsid w:val="00CD5427"/>
    <w:rsid w:val="00CD5563"/>
    <w:rsid w:val="00CD55D8"/>
    <w:rsid w:val="00CD5627"/>
    <w:rsid w:val="00CD56C7"/>
    <w:rsid w:val="00CD56EC"/>
    <w:rsid w:val="00CD56F7"/>
    <w:rsid w:val="00CD56FA"/>
    <w:rsid w:val="00CD5701"/>
    <w:rsid w:val="00CD5741"/>
    <w:rsid w:val="00CD59DB"/>
    <w:rsid w:val="00CD5A4F"/>
    <w:rsid w:val="00CD5C1C"/>
    <w:rsid w:val="00CD5D26"/>
    <w:rsid w:val="00CD5D2A"/>
    <w:rsid w:val="00CD5E3A"/>
    <w:rsid w:val="00CD5EFD"/>
    <w:rsid w:val="00CD60BC"/>
    <w:rsid w:val="00CD62C2"/>
    <w:rsid w:val="00CD645D"/>
    <w:rsid w:val="00CD652D"/>
    <w:rsid w:val="00CD65C7"/>
    <w:rsid w:val="00CD689B"/>
    <w:rsid w:val="00CD690A"/>
    <w:rsid w:val="00CD69CC"/>
    <w:rsid w:val="00CD6A93"/>
    <w:rsid w:val="00CD6B53"/>
    <w:rsid w:val="00CD6B65"/>
    <w:rsid w:val="00CD6BE5"/>
    <w:rsid w:val="00CD6C19"/>
    <w:rsid w:val="00CD6D0E"/>
    <w:rsid w:val="00CD6D8E"/>
    <w:rsid w:val="00CD6FB9"/>
    <w:rsid w:val="00CD6FF4"/>
    <w:rsid w:val="00CD701A"/>
    <w:rsid w:val="00CD7048"/>
    <w:rsid w:val="00CD70DC"/>
    <w:rsid w:val="00CD72CC"/>
    <w:rsid w:val="00CD733B"/>
    <w:rsid w:val="00CD7509"/>
    <w:rsid w:val="00CD75A3"/>
    <w:rsid w:val="00CD7674"/>
    <w:rsid w:val="00CD7752"/>
    <w:rsid w:val="00CD7800"/>
    <w:rsid w:val="00CD7915"/>
    <w:rsid w:val="00CD7972"/>
    <w:rsid w:val="00CD7A9F"/>
    <w:rsid w:val="00CD7B88"/>
    <w:rsid w:val="00CD7C23"/>
    <w:rsid w:val="00CD7D39"/>
    <w:rsid w:val="00CD7E2C"/>
    <w:rsid w:val="00CD7E9A"/>
    <w:rsid w:val="00CD7EC2"/>
    <w:rsid w:val="00CE0216"/>
    <w:rsid w:val="00CE0255"/>
    <w:rsid w:val="00CE03B8"/>
    <w:rsid w:val="00CE051B"/>
    <w:rsid w:val="00CE0670"/>
    <w:rsid w:val="00CE08F7"/>
    <w:rsid w:val="00CE09A3"/>
    <w:rsid w:val="00CE09D2"/>
    <w:rsid w:val="00CE0B5E"/>
    <w:rsid w:val="00CE0C69"/>
    <w:rsid w:val="00CE0CF2"/>
    <w:rsid w:val="00CE0CF7"/>
    <w:rsid w:val="00CE0D62"/>
    <w:rsid w:val="00CE0DF5"/>
    <w:rsid w:val="00CE0E48"/>
    <w:rsid w:val="00CE0F25"/>
    <w:rsid w:val="00CE111A"/>
    <w:rsid w:val="00CE1247"/>
    <w:rsid w:val="00CE13D4"/>
    <w:rsid w:val="00CE13EB"/>
    <w:rsid w:val="00CE1705"/>
    <w:rsid w:val="00CE17C3"/>
    <w:rsid w:val="00CE1B68"/>
    <w:rsid w:val="00CE1C1C"/>
    <w:rsid w:val="00CE1CE8"/>
    <w:rsid w:val="00CE1CF8"/>
    <w:rsid w:val="00CE1D25"/>
    <w:rsid w:val="00CE1E0E"/>
    <w:rsid w:val="00CE1E43"/>
    <w:rsid w:val="00CE1F25"/>
    <w:rsid w:val="00CE1FB6"/>
    <w:rsid w:val="00CE20A5"/>
    <w:rsid w:val="00CE20CA"/>
    <w:rsid w:val="00CE2169"/>
    <w:rsid w:val="00CE21C2"/>
    <w:rsid w:val="00CE23CB"/>
    <w:rsid w:val="00CE2403"/>
    <w:rsid w:val="00CE24AF"/>
    <w:rsid w:val="00CE263B"/>
    <w:rsid w:val="00CE2731"/>
    <w:rsid w:val="00CE280A"/>
    <w:rsid w:val="00CE289A"/>
    <w:rsid w:val="00CE28A3"/>
    <w:rsid w:val="00CE28DC"/>
    <w:rsid w:val="00CE2B49"/>
    <w:rsid w:val="00CE2B77"/>
    <w:rsid w:val="00CE2D2F"/>
    <w:rsid w:val="00CE2D30"/>
    <w:rsid w:val="00CE2DDB"/>
    <w:rsid w:val="00CE2F21"/>
    <w:rsid w:val="00CE319B"/>
    <w:rsid w:val="00CE320C"/>
    <w:rsid w:val="00CE33A4"/>
    <w:rsid w:val="00CE3466"/>
    <w:rsid w:val="00CE3484"/>
    <w:rsid w:val="00CE36AF"/>
    <w:rsid w:val="00CE36B6"/>
    <w:rsid w:val="00CE36D4"/>
    <w:rsid w:val="00CE3915"/>
    <w:rsid w:val="00CE3992"/>
    <w:rsid w:val="00CE3A5E"/>
    <w:rsid w:val="00CE3C47"/>
    <w:rsid w:val="00CE3C72"/>
    <w:rsid w:val="00CE3CF4"/>
    <w:rsid w:val="00CE3DCB"/>
    <w:rsid w:val="00CE3E94"/>
    <w:rsid w:val="00CE3ED9"/>
    <w:rsid w:val="00CE4128"/>
    <w:rsid w:val="00CE4144"/>
    <w:rsid w:val="00CE4190"/>
    <w:rsid w:val="00CE4216"/>
    <w:rsid w:val="00CE4259"/>
    <w:rsid w:val="00CE42EA"/>
    <w:rsid w:val="00CE4558"/>
    <w:rsid w:val="00CE4596"/>
    <w:rsid w:val="00CE4670"/>
    <w:rsid w:val="00CE46EF"/>
    <w:rsid w:val="00CE47B9"/>
    <w:rsid w:val="00CE4859"/>
    <w:rsid w:val="00CE485F"/>
    <w:rsid w:val="00CE488E"/>
    <w:rsid w:val="00CE4AAF"/>
    <w:rsid w:val="00CE4ACC"/>
    <w:rsid w:val="00CE4B53"/>
    <w:rsid w:val="00CE4B79"/>
    <w:rsid w:val="00CE4C24"/>
    <w:rsid w:val="00CE4CC9"/>
    <w:rsid w:val="00CE4D8E"/>
    <w:rsid w:val="00CE4E99"/>
    <w:rsid w:val="00CE4F29"/>
    <w:rsid w:val="00CE4F5B"/>
    <w:rsid w:val="00CE4F90"/>
    <w:rsid w:val="00CE5028"/>
    <w:rsid w:val="00CE5098"/>
    <w:rsid w:val="00CE50AC"/>
    <w:rsid w:val="00CE5100"/>
    <w:rsid w:val="00CE522C"/>
    <w:rsid w:val="00CE52C1"/>
    <w:rsid w:val="00CE5462"/>
    <w:rsid w:val="00CE5628"/>
    <w:rsid w:val="00CE565F"/>
    <w:rsid w:val="00CE572A"/>
    <w:rsid w:val="00CE5800"/>
    <w:rsid w:val="00CE592B"/>
    <w:rsid w:val="00CE5B1A"/>
    <w:rsid w:val="00CE5B84"/>
    <w:rsid w:val="00CE5BF2"/>
    <w:rsid w:val="00CE5CE8"/>
    <w:rsid w:val="00CE5CF0"/>
    <w:rsid w:val="00CE5D83"/>
    <w:rsid w:val="00CE5D8B"/>
    <w:rsid w:val="00CE606E"/>
    <w:rsid w:val="00CE6173"/>
    <w:rsid w:val="00CE61BD"/>
    <w:rsid w:val="00CE6253"/>
    <w:rsid w:val="00CE62D3"/>
    <w:rsid w:val="00CE63C1"/>
    <w:rsid w:val="00CE66E6"/>
    <w:rsid w:val="00CE6731"/>
    <w:rsid w:val="00CE683B"/>
    <w:rsid w:val="00CE686E"/>
    <w:rsid w:val="00CE6886"/>
    <w:rsid w:val="00CE69A4"/>
    <w:rsid w:val="00CE69B1"/>
    <w:rsid w:val="00CE6A0D"/>
    <w:rsid w:val="00CE6C76"/>
    <w:rsid w:val="00CE6C7E"/>
    <w:rsid w:val="00CE6EB9"/>
    <w:rsid w:val="00CE6F08"/>
    <w:rsid w:val="00CE721C"/>
    <w:rsid w:val="00CE72A9"/>
    <w:rsid w:val="00CE7348"/>
    <w:rsid w:val="00CE7398"/>
    <w:rsid w:val="00CE7571"/>
    <w:rsid w:val="00CE7640"/>
    <w:rsid w:val="00CE76C5"/>
    <w:rsid w:val="00CE7769"/>
    <w:rsid w:val="00CE7A96"/>
    <w:rsid w:val="00CE7B18"/>
    <w:rsid w:val="00CE7B47"/>
    <w:rsid w:val="00CE7B96"/>
    <w:rsid w:val="00CE7D23"/>
    <w:rsid w:val="00CE7DCE"/>
    <w:rsid w:val="00CE7E24"/>
    <w:rsid w:val="00CF010E"/>
    <w:rsid w:val="00CF01E8"/>
    <w:rsid w:val="00CF047C"/>
    <w:rsid w:val="00CF04EF"/>
    <w:rsid w:val="00CF059A"/>
    <w:rsid w:val="00CF05E5"/>
    <w:rsid w:val="00CF0729"/>
    <w:rsid w:val="00CF07F8"/>
    <w:rsid w:val="00CF083F"/>
    <w:rsid w:val="00CF0920"/>
    <w:rsid w:val="00CF0AD8"/>
    <w:rsid w:val="00CF0B26"/>
    <w:rsid w:val="00CF0B7A"/>
    <w:rsid w:val="00CF0B88"/>
    <w:rsid w:val="00CF0ED2"/>
    <w:rsid w:val="00CF0F8D"/>
    <w:rsid w:val="00CF0FF8"/>
    <w:rsid w:val="00CF10BD"/>
    <w:rsid w:val="00CF11FA"/>
    <w:rsid w:val="00CF1356"/>
    <w:rsid w:val="00CF138A"/>
    <w:rsid w:val="00CF13FF"/>
    <w:rsid w:val="00CF1461"/>
    <w:rsid w:val="00CF15A9"/>
    <w:rsid w:val="00CF16C3"/>
    <w:rsid w:val="00CF19CB"/>
    <w:rsid w:val="00CF19F2"/>
    <w:rsid w:val="00CF1B4A"/>
    <w:rsid w:val="00CF1B5E"/>
    <w:rsid w:val="00CF1BA2"/>
    <w:rsid w:val="00CF1CC4"/>
    <w:rsid w:val="00CF1D9B"/>
    <w:rsid w:val="00CF1DA4"/>
    <w:rsid w:val="00CF1E3D"/>
    <w:rsid w:val="00CF1F47"/>
    <w:rsid w:val="00CF1F85"/>
    <w:rsid w:val="00CF2002"/>
    <w:rsid w:val="00CF2155"/>
    <w:rsid w:val="00CF2293"/>
    <w:rsid w:val="00CF22B3"/>
    <w:rsid w:val="00CF22DA"/>
    <w:rsid w:val="00CF235D"/>
    <w:rsid w:val="00CF2564"/>
    <w:rsid w:val="00CF25B7"/>
    <w:rsid w:val="00CF264D"/>
    <w:rsid w:val="00CF2661"/>
    <w:rsid w:val="00CF281A"/>
    <w:rsid w:val="00CF28CD"/>
    <w:rsid w:val="00CF29E0"/>
    <w:rsid w:val="00CF2BAC"/>
    <w:rsid w:val="00CF2C94"/>
    <w:rsid w:val="00CF2E54"/>
    <w:rsid w:val="00CF2EA0"/>
    <w:rsid w:val="00CF2EF6"/>
    <w:rsid w:val="00CF2F70"/>
    <w:rsid w:val="00CF32F7"/>
    <w:rsid w:val="00CF337E"/>
    <w:rsid w:val="00CF339A"/>
    <w:rsid w:val="00CF3422"/>
    <w:rsid w:val="00CF3457"/>
    <w:rsid w:val="00CF35CA"/>
    <w:rsid w:val="00CF3661"/>
    <w:rsid w:val="00CF374F"/>
    <w:rsid w:val="00CF37E2"/>
    <w:rsid w:val="00CF3822"/>
    <w:rsid w:val="00CF3853"/>
    <w:rsid w:val="00CF3AE5"/>
    <w:rsid w:val="00CF3AF3"/>
    <w:rsid w:val="00CF3BA7"/>
    <w:rsid w:val="00CF3C4B"/>
    <w:rsid w:val="00CF3CA3"/>
    <w:rsid w:val="00CF3CF0"/>
    <w:rsid w:val="00CF3D5F"/>
    <w:rsid w:val="00CF3F95"/>
    <w:rsid w:val="00CF3FB9"/>
    <w:rsid w:val="00CF3FFA"/>
    <w:rsid w:val="00CF40D2"/>
    <w:rsid w:val="00CF4194"/>
    <w:rsid w:val="00CF41FC"/>
    <w:rsid w:val="00CF4299"/>
    <w:rsid w:val="00CF435D"/>
    <w:rsid w:val="00CF4383"/>
    <w:rsid w:val="00CF451C"/>
    <w:rsid w:val="00CF4529"/>
    <w:rsid w:val="00CF45AC"/>
    <w:rsid w:val="00CF46CF"/>
    <w:rsid w:val="00CF46F8"/>
    <w:rsid w:val="00CF4844"/>
    <w:rsid w:val="00CF4893"/>
    <w:rsid w:val="00CF4961"/>
    <w:rsid w:val="00CF4C81"/>
    <w:rsid w:val="00CF4CCE"/>
    <w:rsid w:val="00CF4D58"/>
    <w:rsid w:val="00CF4D7A"/>
    <w:rsid w:val="00CF4DA3"/>
    <w:rsid w:val="00CF4FA0"/>
    <w:rsid w:val="00CF4FC3"/>
    <w:rsid w:val="00CF4FF0"/>
    <w:rsid w:val="00CF530A"/>
    <w:rsid w:val="00CF54B1"/>
    <w:rsid w:val="00CF5570"/>
    <w:rsid w:val="00CF566D"/>
    <w:rsid w:val="00CF5777"/>
    <w:rsid w:val="00CF5922"/>
    <w:rsid w:val="00CF5A1E"/>
    <w:rsid w:val="00CF5C77"/>
    <w:rsid w:val="00CF5C94"/>
    <w:rsid w:val="00CF5C9D"/>
    <w:rsid w:val="00CF5CE4"/>
    <w:rsid w:val="00CF5D18"/>
    <w:rsid w:val="00CF5EBB"/>
    <w:rsid w:val="00CF5F59"/>
    <w:rsid w:val="00CF6063"/>
    <w:rsid w:val="00CF61F0"/>
    <w:rsid w:val="00CF62BE"/>
    <w:rsid w:val="00CF630B"/>
    <w:rsid w:val="00CF63F2"/>
    <w:rsid w:val="00CF678B"/>
    <w:rsid w:val="00CF678E"/>
    <w:rsid w:val="00CF687D"/>
    <w:rsid w:val="00CF6AE8"/>
    <w:rsid w:val="00CF6B5E"/>
    <w:rsid w:val="00CF6B7B"/>
    <w:rsid w:val="00CF6DB3"/>
    <w:rsid w:val="00CF709C"/>
    <w:rsid w:val="00CF738F"/>
    <w:rsid w:val="00CF73D2"/>
    <w:rsid w:val="00CF744F"/>
    <w:rsid w:val="00CF752F"/>
    <w:rsid w:val="00CF7652"/>
    <w:rsid w:val="00CF76C6"/>
    <w:rsid w:val="00CF773F"/>
    <w:rsid w:val="00CF77EC"/>
    <w:rsid w:val="00CF78DD"/>
    <w:rsid w:val="00CF7A83"/>
    <w:rsid w:val="00CF7AB7"/>
    <w:rsid w:val="00CF7ACB"/>
    <w:rsid w:val="00CF7B20"/>
    <w:rsid w:val="00CF7CAB"/>
    <w:rsid w:val="00CF7DC2"/>
    <w:rsid w:val="00CF7E36"/>
    <w:rsid w:val="00CF7F03"/>
    <w:rsid w:val="00CF7F69"/>
    <w:rsid w:val="00CF7F9E"/>
    <w:rsid w:val="00D000D3"/>
    <w:rsid w:val="00D00110"/>
    <w:rsid w:val="00D00129"/>
    <w:rsid w:val="00D00141"/>
    <w:rsid w:val="00D00268"/>
    <w:rsid w:val="00D002F9"/>
    <w:rsid w:val="00D0036D"/>
    <w:rsid w:val="00D004C4"/>
    <w:rsid w:val="00D0070F"/>
    <w:rsid w:val="00D0071A"/>
    <w:rsid w:val="00D007E4"/>
    <w:rsid w:val="00D008F1"/>
    <w:rsid w:val="00D00944"/>
    <w:rsid w:val="00D009A3"/>
    <w:rsid w:val="00D00BBF"/>
    <w:rsid w:val="00D00DA8"/>
    <w:rsid w:val="00D00DE1"/>
    <w:rsid w:val="00D00EA0"/>
    <w:rsid w:val="00D00EB8"/>
    <w:rsid w:val="00D0105C"/>
    <w:rsid w:val="00D01062"/>
    <w:rsid w:val="00D0108E"/>
    <w:rsid w:val="00D01167"/>
    <w:rsid w:val="00D0126F"/>
    <w:rsid w:val="00D0128E"/>
    <w:rsid w:val="00D0137C"/>
    <w:rsid w:val="00D013AF"/>
    <w:rsid w:val="00D013E7"/>
    <w:rsid w:val="00D0146B"/>
    <w:rsid w:val="00D01509"/>
    <w:rsid w:val="00D015B9"/>
    <w:rsid w:val="00D01610"/>
    <w:rsid w:val="00D01808"/>
    <w:rsid w:val="00D01975"/>
    <w:rsid w:val="00D01980"/>
    <w:rsid w:val="00D019CE"/>
    <w:rsid w:val="00D01A5F"/>
    <w:rsid w:val="00D01AD9"/>
    <w:rsid w:val="00D01B21"/>
    <w:rsid w:val="00D01B93"/>
    <w:rsid w:val="00D01BB9"/>
    <w:rsid w:val="00D01C83"/>
    <w:rsid w:val="00D01F74"/>
    <w:rsid w:val="00D01FBC"/>
    <w:rsid w:val="00D02028"/>
    <w:rsid w:val="00D0205D"/>
    <w:rsid w:val="00D020EA"/>
    <w:rsid w:val="00D0210E"/>
    <w:rsid w:val="00D022A0"/>
    <w:rsid w:val="00D02306"/>
    <w:rsid w:val="00D02444"/>
    <w:rsid w:val="00D02475"/>
    <w:rsid w:val="00D02510"/>
    <w:rsid w:val="00D02603"/>
    <w:rsid w:val="00D02653"/>
    <w:rsid w:val="00D026C4"/>
    <w:rsid w:val="00D027BF"/>
    <w:rsid w:val="00D027EB"/>
    <w:rsid w:val="00D028AB"/>
    <w:rsid w:val="00D02944"/>
    <w:rsid w:val="00D0296E"/>
    <w:rsid w:val="00D02BBE"/>
    <w:rsid w:val="00D02C0E"/>
    <w:rsid w:val="00D02CDE"/>
    <w:rsid w:val="00D02D04"/>
    <w:rsid w:val="00D02E2E"/>
    <w:rsid w:val="00D02F2C"/>
    <w:rsid w:val="00D031EE"/>
    <w:rsid w:val="00D03359"/>
    <w:rsid w:val="00D034E3"/>
    <w:rsid w:val="00D035BF"/>
    <w:rsid w:val="00D0362D"/>
    <w:rsid w:val="00D0385E"/>
    <w:rsid w:val="00D03A4D"/>
    <w:rsid w:val="00D03AA5"/>
    <w:rsid w:val="00D03B1E"/>
    <w:rsid w:val="00D03B91"/>
    <w:rsid w:val="00D03BDD"/>
    <w:rsid w:val="00D03BED"/>
    <w:rsid w:val="00D03C69"/>
    <w:rsid w:val="00D03D14"/>
    <w:rsid w:val="00D03D7C"/>
    <w:rsid w:val="00D04027"/>
    <w:rsid w:val="00D040BA"/>
    <w:rsid w:val="00D040C0"/>
    <w:rsid w:val="00D04221"/>
    <w:rsid w:val="00D04236"/>
    <w:rsid w:val="00D04273"/>
    <w:rsid w:val="00D043F6"/>
    <w:rsid w:val="00D04508"/>
    <w:rsid w:val="00D04542"/>
    <w:rsid w:val="00D045F1"/>
    <w:rsid w:val="00D04722"/>
    <w:rsid w:val="00D047EE"/>
    <w:rsid w:val="00D04885"/>
    <w:rsid w:val="00D04935"/>
    <w:rsid w:val="00D04AC7"/>
    <w:rsid w:val="00D04BD4"/>
    <w:rsid w:val="00D04BF0"/>
    <w:rsid w:val="00D04DF2"/>
    <w:rsid w:val="00D04E8B"/>
    <w:rsid w:val="00D04F40"/>
    <w:rsid w:val="00D04F73"/>
    <w:rsid w:val="00D04F7F"/>
    <w:rsid w:val="00D05008"/>
    <w:rsid w:val="00D05195"/>
    <w:rsid w:val="00D053B5"/>
    <w:rsid w:val="00D05544"/>
    <w:rsid w:val="00D055F3"/>
    <w:rsid w:val="00D0570A"/>
    <w:rsid w:val="00D05866"/>
    <w:rsid w:val="00D058B7"/>
    <w:rsid w:val="00D05952"/>
    <w:rsid w:val="00D05ACF"/>
    <w:rsid w:val="00D05CB8"/>
    <w:rsid w:val="00D05F86"/>
    <w:rsid w:val="00D05FF6"/>
    <w:rsid w:val="00D05FFE"/>
    <w:rsid w:val="00D060EC"/>
    <w:rsid w:val="00D061F2"/>
    <w:rsid w:val="00D062A4"/>
    <w:rsid w:val="00D062E7"/>
    <w:rsid w:val="00D062FF"/>
    <w:rsid w:val="00D0659F"/>
    <w:rsid w:val="00D066DF"/>
    <w:rsid w:val="00D069CE"/>
    <w:rsid w:val="00D06B41"/>
    <w:rsid w:val="00D06B60"/>
    <w:rsid w:val="00D06BFC"/>
    <w:rsid w:val="00D06D09"/>
    <w:rsid w:val="00D06DF5"/>
    <w:rsid w:val="00D06EAE"/>
    <w:rsid w:val="00D06F08"/>
    <w:rsid w:val="00D06FA2"/>
    <w:rsid w:val="00D07093"/>
    <w:rsid w:val="00D071B7"/>
    <w:rsid w:val="00D07269"/>
    <w:rsid w:val="00D07625"/>
    <w:rsid w:val="00D0767C"/>
    <w:rsid w:val="00D07693"/>
    <w:rsid w:val="00D077A5"/>
    <w:rsid w:val="00D0789F"/>
    <w:rsid w:val="00D078C5"/>
    <w:rsid w:val="00D07938"/>
    <w:rsid w:val="00D07AE2"/>
    <w:rsid w:val="00D07BA3"/>
    <w:rsid w:val="00D07BB1"/>
    <w:rsid w:val="00D07BD0"/>
    <w:rsid w:val="00D07D6E"/>
    <w:rsid w:val="00D07EF4"/>
    <w:rsid w:val="00D10240"/>
    <w:rsid w:val="00D10273"/>
    <w:rsid w:val="00D102AF"/>
    <w:rsid w:val="00D103A1"/>
    <w:rsid w:val="00D103DA"/>
    <w:rsid w:val="00D104FE"/>
    <w:rsid w:val="00D106CB"/>
    <w:rsid w:val="00D10742"/>
    <w:rsid w:val="00D1078A"/>
    <w:rsid w:val="00D10959"/>
    <w:rsid w:val="00D10B1E"/>
    <w:rsid w:val="00D10B46"/>
    <w:rsid w:val="00D10C59"/>
    <w:rsid w:val="00D10DF3"/>
    <w:rsid w:val="00D10E90"/>
    <w:rsid w:val="00D10F9E"/>
    <w:rsid w:val="00D111B9"/>
    <w:rsid w:val="00D111F4"/>
    <w:rsid w:val="00D11237"/>
    <w:rsid w:val="00D11459"/>
    <w:rsid w:val="00D11494"/>
    <w:rsid w:val="00D114B2"/>
    <w:rsid w:val="00D1153E"/>
    <w:rsid w:val="00D1162E"/>
    <w:rsid w:val="00D11A69"/>
    <w:rsid w:val="00D11BE7"/>
    <w:rsid w:val="00D11D47"/>
    <w:rsid w:val="00D11DE6"/>
    <w:rsid w:val="00D11DF9"/>
    <w:rsid w:val="00D1205C"/>
    <w:rsid w:val="00D12063"/>
    <w:rsid w:val="00D1233A"/>
    <w:rsid w:val="00D12342"/>
    <w:rsid w:val="00D123F0"/>
    <w:rsid w:val="00D1240B"/>
    <w:rsid w:val="00D124E4"/>
    <w:rsid w:val="00D12790"/>
    <w:rsid w:val="00D128CA"/>
    <w:rsid w:val="00D12997"/>
    <w:rsid w:val="00D129D2"/>
    <w:rsid w:val="00D12A86"/>
    <w:rsid w:val="00D12ADF"/>
    <w:rsid w:val="00D12B14"/>
    <w:rsid w:val="00D12B3E"/>
    <w:rsid w:val="00D12BC3"/>
    <w:rsid w:val="00D12BCA"/>
    <w:rsid w:val="00D12D35"/>
    <w:rsid w:val="00D12E61"/>
    <w:rsid w:val="00D12FF9"/>
    <w:rsid w:val="00D131C6"/>
    <w:rsid w:val="00D1320D"/>
    <w:rsid w:val="00D13281"/>
    <w:rsid w:val="00D1329F"/>
    <w:rsid w:val="00D13512"/>
    <w:rsid w:val="00D1379E"/>
    <w:rsid w:val="00D139C3"/>
    <w:rsid w:val="00D13C4E"/>
    <w:rsid w:val="00D13C8D"/>
    <w:rsid w:val="00D13CEE"/>
    <w:rsid w:val="00D13D36"/>
    <w:rsid w:val="00D13E74"/>
    <w:rsid w:val="00D13E79"/>
    <w:rsid w:val="00D13EB2"/>
    <w:rsid w:val="00D13F54"/>
    <w:rsid w:val="00D13F5D"/>
    <w:rsid w:val="00D1419F"/>
    <w:rsid w:val="00D141A5"/>
    <w:rsid w:val="00D142D5"/>
    <w:rsid w:val="00D143A6"/>
    <w:rsid w:val="00D1442D"/>
    <w:rsid w:val="00D144F2"/>
    <w:rsid w:val="00D14620"/>
    <w:rsid w:val="00D146A6"/>
    <w:rsid w:val="00D1478A"/>
    <w:rsid w:val="00D148C6"/>
    <w:rsid w:val="00D148D0"/>
    <w:rsid w:val="00D149B0"/>
    <w:rsid w:val="00D14D37"/>
    <w:rsid w:val="00D14E0F"/>
    <w:rsid w:val="00D14E23"/>
    <w:rsid w:val="00D14F44"/>
    <w:rsid w:val="00D150D1"/>
    <w:rsid w:val="00D151B6"/>
    <w:rsid w:val="00D152BF"/>
    <w:rsid w:val="00D15535"/>
    <w:rsid w:val="00D15733"/>
    <w:rsid w:val="00D15737"/>
    <w:rsid w:val="00D157BA"/>
    <w:rsid w:val="00D158B1"/>
    <w:rsid w:val="00D158DB"/>
    <w:rsid w:val="00D1590B"/>
    <w:rsid w:val="00D15A64"/>
    <w:rsid w:val="00D15BBE"/>
    <w:rsid w:val="00D15CC5"/>
    <w:rsid w:val="00D15D5F"/>
    <w:rsid w:val="00D15D95"/>
    <w:rsid w:val="00D15E96"/>
    <w:rsid w:val="00D15EF7"/>
    <w:rsid w:val="00D15FED"/>
    <w:rsid w:val="00D1607F"/>
    <w:rsid w:val="00D160E0"/>
    <w:rsid w:val="00D161D3"/>
    <w:rsid w:val="00D16212"/>
    <w:rsid w:val="00D16333"/>
    <w:rsid w:val="00D16422"/>
    <w:rsid w:val="00D16450"/>
    <w:rsid w:val="00D164F2"/>
    <w:rsid w:val="00D1665A"/>
    <w:rsid w:val="00D16680"/>
    <w:rsid w:val="00D169EB"/>
    <w:rsid w:val="00D16B1F"/>
    <w:rsid w:val="00D16BE1"/>
    <w:rsid w:val="00D16D5D"/>
    <w:rsid w:val="00D16E23"/>
    <w:rsid w:val="00D16EA1"/>
    <w:rsid w:val="00D16FD1"/>
    <w:rsid w:val="00D170F2"/>
    <w:rsid w:val="00D17451"/>
    <w:rsid w:val="00D17454"/>
    <w:rsid w:val="00D1750D"/>
    <w:rsid w:val="00D1761E"/>
    <w:rsid w:val="00D17621"/>
    <w:rsid w:val="00D1764D"/>
    <w:rsid w:val="00D17747"/>
    <w:rsid w:val="00D17849"/>
    <w:rsid w:val="00D17880"/>
    <w:rsid w:val="00D17912"/>
    <w:rsid w:val="00D17973"/>
    <w:rsid w:val="00D17ADD"/>
    <w:rsid w:val="00D17B4D"/>
    <w:rsid w:val="00D17B70"/>
    <w:rsid w:val="00D17BEB"/>
    <w:rsid w:val="00D17BF8"/>
    <w:rsid w:val="00D17CB2"/>
    <w:rsid w:val="00D17D77"/>
    <w:rsid w:val="00D17E8C"/>
    <w:rsid w:val="00D17F7E"/>
    <w:rsid w:val="00D20150"/>
    <w:rsid w:val="00D201E9"/>
    <w:rsid w:val="00D20260"/>
    <w:rsid w:val="00D2035E"/>
    <w:rsid w:val="00D20377"/>
    <w:rsid w:val="00D2049E"/>
    <w:rsid w:val="00D20543"/>
    <w:rsid w:val="00D2088D"/>
    <w:rsid w:val="00D2088E"/>
    <w:rsid w:val="00D208AE"/>
    <w:rsid w:val="00D20937"/>
    <w:rsid w:val="00D20A8D"/>
    <w:rsid w:val="00D20B32"/>
    <w:rsid w:val="00D20BFA"/>
    <w:rsid w:val="00D20C57"/>
    <w:rsid w:val="00D20CFA"/>
    <w:rsid w:val="00D20D90"/>
    <w:rsid w:val="00D20E06"/>
    <w:rsid w:val="00D20E3B"/>
    <w:rsid w:val="00D20EBB"/>
    <w:rsid w:val="00D21027"/>
    <w:rsid w:val="00D21166"/>
    <w:rsid w:val="00D211F6"/>
    <w:rsid w:val="00D2121B"/>
    <w:rsid w:val="00D21318"/>
    <w:rsid w:val="00D2131D"/>
    <w:rsid w:val="00D21347"/>
    <w:rsid w:val="00D215F5"/>
    <w:rsid w:val="00D2169F"/>
    <w:rsid w:val="00D21725"/>
    <w:rsid w:val="00D21746"/>
    <w:rsid w:val="00D2178F"/>
    <w:rsid w:val="00D21822"/>
    <w:rsid w:val="00D21998"/>
    <w:rsid w:val="00D21A49"/>
    <w:rsid w:val="00D21B41"/>
    <w:rsid w:val="00D21B46"/>
    <w:rsid w:val="00D21BEF"/>
    <w:rsid w:val="00D21C08"/>
    <w:rsid w:val="00D21C81"/>
    <w:rsid w:val="00D21D51"/>
    <w:rsid w:val="00D21D6C"/>
    <w:rsid w:val="00D21E0F"/>
    <w:rsid w:val="00D21F17"/>
    <w:rsid w:val="00D21FA7"/>
    <w:rsid w:val="00D2204C"/>
    <w:rsid w:val="00D220DF"/>
    <w:rsid w:val="00D2227B"/>
    <w:rsid w:val="00D2231D"/>
    <w:rsid w:val="00D2239F"/>
    <w:rsid w:val="00D22573"/>
    <w:rsid w:val="00D227E4"/>
    <w:rsid w:val="00D22819"/>
    <w:rsid w:val="00D22840"/>
    <w:rsid w:val="00D22946"/>
    <w:rsid w:val="00D229B2"/>
    <w:rsid w:val="00D229CC"/>
    <w:rsid w:val="00D22D09"/>
    <w:rsid w:val="00D22D4B"/>
    <w:rsid w:val="00D22E7C"/>
    <w:rsid w:val="00D22F9B"/>
    <w:rsid w:val="00D22FFC"/>
    <w:rsid w:val="00D23059"/>
    <w:rsid w:val="00D230EE"/>
    <w:rsid w:val="00D2311C"/>
    <w:rsid w:val="00D231A4"/>
    <w:rsid w:val="00D23212"/>
    <w:rsid w:val="00D2326E"/>
    <w:rsid w:val="00D2334D"/>
    <w:rsid w:val="00D233C8"/>
    <w:rsid w:val="00D2343E"/>
    <w:rsid w:val="00D2364E"/>
    <w:rsid w:val="00D23772"/>
    <w:rsid w:val="00D23830"/>
    <w:rsid w:val="00D23A13"/>
    <w:rsid w:val="00D23A15"/>
    <w:rsid w:val="00D23B2B"/>
    <w:rsid w:val="00D23BFE"/>
    <w:rsid w:val="00D23C69"/>
    <w:rsid w:val="00D23E7A"/>
    <w:rsid w:val="00D24036"/>
    <w:rsid w:val="00D2435C"/>
    <w:rsid w:val="00D2439A"/>
    <w:rsid w:val="00D244C0"/>
    <w:rsid w:val="00D24558"/>
    <w:rsid w:val="00D2455A"/>
    <w:rsid w:val="00D245B4"/>
    <w:rsid w:val="00D246EB"/>
    <w:rsid w:val="00D2470D"/>
    <w:rsid w:val="00D24880"/>
    <w:rsid w:val="00D248C8"/>
    <w:rsid w:val="00D249D1"/>
    <w:rsid w:val="00D24B23"/>
    <w:rsid w:val="00D24BF3"/>
    <w:rsid w:val="00D24C24"/>
    <w:rsid w:val="00D24D81"/>
    <w:rsid w:val="00D250D8"/>
    <w:rsid w:val="00D25173"/>
    <w:rsid w:val="00D2520D"/>
    <w:rsid w:val="00D252FA"/>
    <w:rsid w:val="00D25359"/>
    <w:rsid w:val="00D2551F"/>
    <w:rsid w:val="00D25580"/>
    <w:rsid w:val="00D25811"/>
    <w:rsid w:val="00D258E4"/>
    <w:rsid w:val="00D25992"/>
    <w:rsid w:val="00D25B49"/>
    <w:rsid w:val="00D25C51"/>
    <w:rsid w:val="00D25D69"/>
    <w:rsid w:val="00D25DC5"/>
    <w:rsid w:val="00D25FB5"/>
    <w:rsid w:val="00D25FD7"/>
    <w:rsid w:val="00D260B3"/>
    <w:rsid w:val="00D260BF"/>
    <w:rsid w:val="00D26256"/>
    <w:rsid w:val="00D2625F"/>
    <w:rsid w:val="00D26304"/>
    <w:rsid w:val="00D26638"/>
    <w:rsid w:val="00D26871"/>
    <w:rsid w:val="00D26883"/>
    <w:rsid w:val="00D268ED"/>
    <w:rsid w:val="00D26B0A"/>
    <w:rsid w:val="00D26CD9"/>
    <w:rsid w:val="00D26D0A"/>
    <w:rsid w:val="00D26D2F"/>
    <w:rsid w:val="00D270D7"/>
    <w:rsid w:val="00D271DB"/>
    <w:rsid w:val="00D27251"/>
    <w:rsid w:val="00D273FE"/>
    <w:rsid w:val="00D27443"/>
    <w:rsid w:val="00D27487"/>
    <w:rsid w:val="00D2750C"/>
    <w:rsid w:val="00D27575"/>
    <w:rsid w:val="00D2760E"/>
    <w:rsid w:val="00D276A8"/>
    <w:rsid w:val="00D276CA"/>
    <w:rsid w:val="00D277C0"/>
    <w:rsid w:val="00D27929"/>
    <w:rsid w:val="00D27BB1"/>
    <w:rsid w:val="00D27BF0"/>
    <w:rsid w:val="00D27BFC"/>
    <w:rsid w:val="00D27E65"/>
    <w:rsid w:val="00D27E90"/>
    <w:rsid w:val="00D27EAD"/>
    <w:rsid w:val="00D3005A"/>
    <w:rsid w:val="00D30123"/>
    <w:rsid w:val="00D3018A"/>
    <w:rsid w:val="00D30198"/>
    <w:rsid w:val="00D301F7"/>
    <w:rsid w:val="00D30684"/>
    <w:rsid w:val="00D30746"/>
    <w:rsid w:val="00D30785"/>
    <w:rsid w:val="00D30A6C"/>
    <w:rsid w:val="00D30B57"/>
    <w:rsid w:val="00D30C0D"/>
    <w:rsid w:val="00D30C24"/>
    <w:rsid w:val="00D30C67"/>
    <w:rsid w:val="00D30C8D"/>
    <w:rsid w:val="00D30E0D"/>
    <w:rsid w:val="00D30E41"/>
    <w:rsid w:val="00D30F2C"/>
    <w:rsid w:val="00D3104B"/>
    <w:rsid w:val="00D31070"/>
    <w:rsid w:val="00D31220"/>
    <w:rsid w:val="00D3122C"/>
    <w:rsid w:val="00D31245"/>
    <w:rsid w:val="00D3130D"/>
    <w:rsid w:val="00D31318"/>
    <w:rsid w:val="00D313ED"/>
    <w:rsid w:val="00D313F8"/>
    <w:rsid w:val="00D31533"/>
    <w:rsid w:val="00D316F9"/>
    <w:rsid w:val="00D31884"/>
    <w:rsid w:val="00D318A0"/>
    <w:rsid w:val="00D31912"/>
    <w:rsid w:val="00D319F5"/>
    <w:rsid w:val="00D31B72"/>
    <w:rsid w:val="00D31BB8"/>
    <w:rsid w:val="00D31D01"/>
    <w:rsid w:val="00D31DB1"/>
    <w:rsid w:val="00D31E1F"/>
    <w:rsid w:val="00D31E58"/>
    <w:rsid w:val="00D31F86"/>
    <w:rsid w:val="00D32155"/>
    <w:rsid w:val="00D3231C"/>
    <w:rsid w:val="00D32324"/>
    <w:rsid w:val="00D32443"/>
    <w:rsid w:val="00D32527"/>
    <w:rsid w:val="00D32624"/>
    <w:rsid w:val="00D32642"/>
    <w:rsid w:val="00D32693"/>
    <w:rsid w:val="00D3277E"/>
    <w:rsid w:val="00D32846"/>
    <w:rsid w:val="00D3289A"/>
    <w:rsid w:val="00D32989"/>
    <w:rsid w:val="00D32AAC"/>
    <w:rsid w:val="00D32C1B"/>
    <w:rsid w:val="00D32C71"/>
    <w:rsid w:val="00D32EF2"/>
    <w:rsid w:val="00D33050"/>
    <w:rsid w:val="00D331E2"/>
    <w:rsid w:val="00D332B2"/>
    <w:rsid w:val="00D332BA"/>
    <w:rsid w:val="00D33613"/>
    <w:rsid w:val="00D33813"/>
    <w:rsid w:val="00D33974"/>
    <w:rsid w:val="00D33C28"/>
    <w:rsid w:val="00D33C46"/>
    <w:rsid w:val="00D33D0D"/>
    <w:rsid w:val="00D33DE5"/>
    <w:rsid w:val="00D33DEB"/>
    <w:rsid w:val="00D33F94"/>
    <w:rsid w:val="00D33F9F"/>
    <w:rsid w:val="00D3403C"/>
    <w:rsid w:val="00D3417F"/>
    <w:rsid w:val="00D34186"/>
    <w:rsid w:val="00D34526"/>
    <w:rsid w:val="00D3463A"/>
    <w:rsid w:val="00D347CA"/>
    <w:rsid w:val="00D347EE"/>
    <w:rsid w:val="00D349D6"/>
    <w:rsid w:val="00D34A67"/>
    <w:rsid w:val="00D34B45"/>
    <w:rsid w:val="00D34C36"/>
    <w:rsid w:val="00D34DC7"/>
    <w:rsid w:val="00D34EE2"/>
    <w:rsid w:val="00D35174"/>
    <w:rsid w:val="00D35185"/>
    <w:rsid w:val="00D3521B"/>
    <w:rsid w:val="00D35288"/>
    <w:rsid w:val="00D35589"/>
    <w:rsid w:val="00D356F0"/>
    <w:rsid w:val="00D358EE"/>
    <w:rsid w:val="00D358F8"/>
    <w:rsid w:val="00D35A30"/>
    <w:rsid w:val="00D35A50"/>
    <w:rsid w:val="00D35AB6"/>
    <w:rsid w:val="00D35B3C"/>
    <w:rsid w:val="00D35B8C"/>
    <w:rsid w:val="00D35BC5"/>
    <w:rsid w:val="00D35C18"/>
    <w:rsid w:val="00D35CA9"/>
    <w:rsid w:val="00D35DA9"/>
    <w:rsid w:val="00D35DE4"/>
    <w:rsid w:val="00D35EBD"/>
    <w:rsid w:val="00D35F0C"/>
    <w:rsid w:val="00D35F8A"/>
    <w:rsid w:val="00D36070"/>
    <w:rsid w:val="00D3609C"/>
    <w:rsid w:val="00D3614B"/>
    <w:rsid w:val="00D366B1"/>
    <w:rsid w:val="00D36716"/>
    <w:rsid w:val="00D36920"/>
    <w:rsid w:val="00D36A5A"/>
    <w:rsid w:val="00D36AA7"/>
    <w:rsid w:val="00D36B5D"/>
    <w:rsid w:val="00D36BC6"/>
    <w:rsid w:val="00D36C6B"/>
    <w:rsid w:val="00D36D31"/>
    <w:rsid w:val="00D36FB0"/>
    <w:rsid w:val="00D3715A"/>
    <w:rsid w:val="00D3777B"/>
    <w:rsid w:val="00D37917"/>
    <w:rsid w:val="00D37A32"/>
    <w:rsid w:val="00D37A35"/>
    <w:rsid w:val="00D37AFE"/>
    <w:rsid w:val="00D37E4C"/>
    <w:rsid w:val="00D37E57"/>
    <w:rsid w:val="00D37EA0"/>
    <w:rsid w:val="00D37F05"/>
    <w:rsid w:val="00D4002C"/>
    <w:rsid w:val="00D40040"/>
    <w:rsid w:val="00D4019A"/>
    <w:rsid w:val="00D401EF"/>
    <w:rsid w:val="00D4039B"/>
    <w:rsid w:val="00D403D9"/>
    <w:rsid w:val="00D403EB"/>
    <w:rsid w:val="00D4041F"/>
    <w:rsid w:val="00D40620"/>
    <w:rsid w:val="00D406A3"/>
    <w:rsid w:val="00D406D9"/>
    <w:rsid w:val="00D4082F"/>
    <w:rsid w:val="00D40848"/>
    <w:rsid w:val="00D40854"/>
    <w:rsid w:val="00D4086A"/>
    <w:rsid w:val="00D40B34"/>
    <w:rsid w:val="00D40BDA"/>
    <w:rsid w:val="00D40CB5"/>
    <w:rsid w:val="00D40D62"/>
    <w:rsid w:val="00D40EF8"/>
    <w:rsid w:val="00D40F3C"/>
    <w:rsid w:val="00D40F66"/>
    <w:rsid w:val="00D40F81"/>
    <w:rsid w:val="00D410F5"/>
    <w:rsid w:val="00D41106"/>
    <w:rsid w:val="00D4125D"/>
    <w:rsid w:val="00D41555"/>
    <w:rsid w:val="00D41703"/>
    <w:rsid w:val="00D41819"/>
    <w:rsid w:val="00D4189C"/>
    <w:rsid w:val="00D419E1"/>
    <w:rsid w:val="00D41A73"/>
    <w:rsid w:val="00D41D6E"/>
    <w:rsid w:val="00D41E30"/>
    <w:rsid w:val="00D42002"/>
    <w:rsid w:val="00D42115"/>
    <w:rsid w:val="00D42158"/>
    <w:rsid w:val="00D421B4"/>
    <w:rsid w:val="00D42276"/>
    <w:rsid w:val="00D42300"/>
    <w:rsid w:val="00D4237F"/>
    <w:rsid w:val="00D426F4"/>
    <w:rsid w:val="00D4271D"/>
    <w:rsid w:val="00D42803"/>
    <w:rsid w:val="00D42869"/>
    <w:rsid w:val="00D4298D"/>
    <w:rsid w:val="00D42A60"/>
    <w:rsid w:val="00D42DBD"/>
    <w:rsid w:val="00D42DCC"/>
    <w:rsid w:val="00D42ED3"/>
    <w:rsid w:val="00D42FC3"/>
    <w:rsid w:val="00D431ED"/>
    <w:rsid w:val="00D43274"/>
    <w:rsid w:val="00D432F3"/>
    <w:rsid w:val="00D43306"/>
    <w:rsid w:val="00D43395"/>
    <w:rsid w:val="00D4339D"/>
    <w:rsid w:val="00D435A2"/>
    <w:rsid w:val="00D4363A"/>
    <w:rsid w:val="00D4372C"/>
    <w:rsid w:val="00D4393C"/>
    <w:rsid w:val="00D43AAD"/>
    <w:rsid w:val="00D43B43"/>
    <w:rsid w:val="00D43D31"/>
    <w:rsid w:val="00D43D68"/>
    <w:rsid w:val="00D43DEF"/>
    <w:rsid w:val="00D43F51"/>
    <w:rsid w:val="00D43FA7"/>
    <w:rsid w:val="00D44122"/>
    <w:rsid w:val="00D4425E"/>
    <w:rsid w:val="00D44303"/>
    <w:rsid w:val="00D44334"/>
    <w:rsid w:val="00D443E4"/>
    <w:rsid w:val="00D44478"/>
    <w:rsid w:val="00D44493"/>
    <w:rsid w:val="00D444AB"/>
    <w:rsid w:val="00D44529"/>
    <w:rsid w:val="00D445D1"/>
    <w:rsid w:val="00D44618"/>
    <w:rsid w:val="00D446B3"/>
    <w:rsid w:val="00D446C9"/>
    <w:rsid w:val="00D44742"/>
    <w:rsid w:val="00D44786"/>
    <w:rsid w:val="00D44791"/>
    <w:rsid w:val="00D447F1"/>
    <w:rsid w:val="00D44ABB"/>
    <w:rsid w:val="00D44B20"/>
    <w:rsid w:val="00D44B38"/>
    <w:rsid w:val="00D44B59"/>
    <w:rsid w:val="00D44D1F"/>
    <w:rsid w:val="00D44E1F"/>
    <w:rsid w:val="00D44F45"/>
    <w:rsid w:val="00D44F65"/>
    <w:rsid w:val="00D44F73"/>
    <w:rsid w:val="00D44FF6"/>
    <w:rsid w:val="00D45302"/>
    <w:rsid w:val="00D45314"/>
    <w:rsid w:val="00D45387"/>
    <w:rsid w:val="00D45508"/>
    <w:rsid w:val="00D455C0"/>
    <w:rsid w:val="00D45708"/>
    <w:rsid w:val="00D4577E"/>
    <w:rsid w:val="00D458EE"/>
    <w:rsid w:val="00D459CA"/>
    <w:rsid w:val="00D45A1F"/>
    <w:rsid w:val="00D45A25"/>
    <w:rsid w:val="00D45C2C"/>
    <w:rsid w:val="00D45C79"/>
    <w:rsid w:val="00D45CAE"/>
    <w:rsid w:val="00D45F53"/>
    <w:rsid w:val="00D45F9E"/>
    <w:rsid w:val="00D45FBA"/>
    <w:rsid w:val="00D45FD0"/>
    <w:rsid w:val="00D461DE"/>
    <w:rsid w:val="00D4628C"/>
    <w:rsid w:val="00D466AA"/>
    <w:rsid w:val="00D466E1"/>
    <w:rsid w:val="00D46864"/>
    <w:rsid w:val="00D468C1"/>
    <w:rsid w:val="00D46A8F"/>
    <w:rsid w:val="00D46AA2"/>
    <w:rsid w:val="00D46C69"/>
    <w:rsid w:val="00D46C95"/>
    <w:rsid w:val="00D46CA6"/>
    <w:rsid w:val="00D46F55"/>
    <w:rsid w:val="00D46FF8"/>
    <w:rsid w:val="00D47005"/>
    <w:rsid w:val="00D470A4"/>
    <w:rsid w:val="00D472BA"/>
    <w:rsid w:val="00D47344"/>
    <w:rsid w:val="00D47390"/>
    <w:rsid w:val="00D473BB"/>
    <w:rsid w:val="00D473EF"/>
    <w:rsid w:val="00D47430"/>
    <w:rsid w:val="00D4758E"/>
    <w:rsid w:val="00D47682"/>
    <w:rsid w:val="00D47713"/>
    <w:rsid w:val="00D47780"/>
    <w:rsid w:val="00D47879"/>
    <w:rsid w:val="00D478BF"/>
    <w:rsid w:val="00D47B5F"/>
    <w:rsid w:val="00D47DF5"/>
    <w:rsid w:val="00D47F15"/>
    <w:rsid w:val="00D47F9A"/>
    <w:rsid w:val="00D50030"/>
    <w:rsid w:val="00D50093"/>
    <w:rsid w:val="00D50114"/>
    <w:rsid w:val="00D5015A"/>
    <w:rsid w:val="00D50356"/>
    <w:rsid w:val="00D503C9"/>
    <w:rsid w:val="00D503F1"/>
    <w:rsid w:val="00D5040C"/>
    <w:rsid w:val="00D50419"/>
    <w:rsid w:val="00D5044D"/>
    <w:rsid w:val="00D505C0"/>
    <w:rsid w:val="00D508B8"/>
    <w:rsid w:val="00D50A36"/>
    <w:rsid w:val="00D50A43"/>
    <w:rsid w:val="00D50A70"/>
    <w:rsid w:val="00D50A99"/>
    <w:rsid w:val="00D50AB5"/>
    <w:rsid w:val="00D50B7F"/>
    <w:rsid w:val="00D50D91"/>
    <w:rsid w:val="00D50EB5"/>
    <w:rsid w:val="00D5111E"/>
    <w:rsid w:val="00D511F7"/>
    <w:rsid w:val="00D512AA"/>
    <w:rsid w:val="00D51352"/>
    <w:rsid w:val="00D513CF"/>
    <w:rsid w:val="00D5149D"/>
    <w:rsid w:val="00D514AC"/>
    <w:rsid w:val="00D514F7"/>
    <w:rsid w:val="00D51A6F"/>
    <w:rsid w:val="00D51AD2"/>
    <w:rsid w:val="00D51B31"/>
    <w:rsid w:val="00D51FC3"/>
    <w:rsid w:val="00D51FD1"/>
    <w:rsid w:val="00D52068"/>
    <w:rsid w:val="00D52099"/>
    <w:rsid w:val="00D52174"/>
    <w:rsid w:val="00D52188"/>
    <w:rsid w:val="00D5228F"/>
    <w:rsid w:val="00D52339"/>
    <w:rsid w:val="00D524F7"/>
    <w:rsid w:val="00D528B6"/>
    <w:rsid w:val="00D528E4"/>
    <w:rsid w:val="00D52915"/>
    <w:rsid w:val="00D52A6E"/>
    <w:rsid w:val="00D52A76"/>
    <w:rsid w:val="00D52B5D"/>
    <w:rsid w:val="00D52CA1"/>
    <w:rsid w:val="00D530F8"/>
    <w:rsid w:val="00D5324C"/>
    <w:rsid w:val="00D53266"/>
    <w:rsid w:val="00D5346E"/>
    <w:rsid w:val="00D534EF"/>
    <w:rsid w:val="00D53549"/>
    <w:rsid w:val="00D53834"/>
    <w:rsid w:val="00D53940"/>
    <w:rsid w:val="00D539A8"/>
    <w:rsid w:val="00D53A58"/>
    <w:rsid w:val="00D53A94"/>
    <w:rsid w:val="00D53BA5"/>
    <w:rsid w:val="00D53C8A"/>
    <w:rsid w:val="00D53DCA"/>
    <w:rsid w:val="00D53DCF"/>
    <w:rsid w:val="00D53E24"/>
    <w:rsid w:val="00D53EA2"/>
    <w:rsid w:val="00D53F57"/>
    <w:rsid w:val="00D53F8D"/>
    <w:rsid w:val="00D540D7"/>
    <w:rsid w:val="00D540FF"/>
    <w:rsid w:val="00D54188"/>
    <w:rsid w:val="00D5419D"/>
    <w:rsid w:val="00D542D9"/>
    <w:rsid w:val="00D542F5"/>
    <w:rsid w:val="00D54438"/>
    <w:rsid w:val="00D54569"/>
    <w:rsid w:val="00D5458B"/>
    <w:rsid w:val="00D5467B"/>
    <w:rsid w:val="00D546C9"/>
    <w:rsid w:val="00D546D3"/>
    <w:rsid w:val="00D54816"/>
    <w:rsid w:val="00D54945"/>
    <w:rsid w:val="00D54A54"/>
    <w:rsid w:val="00D54E24"/>
    <w:rsid w:val="00D54EB0"/>
    <w:rsid w:val="00D550B1"/>
    <w:rsid w:val="00D55299"/>
    <w:rsid w:val="00D552D8"/>
    <w:rsid w:val="00D552F7"/>
    <w:rsid w:val="00D554BB"/>
    <w:rsid w:val="00D555F9"/>
    <w:rsid w:val="00D55641"/>
    <w:rsid w:val="00D557BD"/>
    <w:rsid w:val="00D55964"/>
    <w:rsid w:val="00D55972"/>
    <w:rsid w:val="00D55B3C"/>
    <w:rsid w:val="00D55B7D"/>
    <w:rsid w:val="00D55CF2"/>
    <w:rsid w:val="00D55D4A"/>
    <w:rsid w:val="00D55DE1"/>
    <w:rsid w:val="00D56022"/>
    <w:rsid w:val="00D5613B"/>
    <w:rsid w:val="00D561D1"/>
    <w:rsid w:val="00D563D5"/>
    <w:rsid w:val="00D56495"/>
    <w:rsid w:val="00D5655F"/>
    <w:rsid w:val="00D56676"/>
    <w:rsid w:val="00D566B7"/>
    <w:rsid w:val="00D56721"/>
    <w:rsid w:val="00D56790"/>
    <w:rsid w:val="00D5680C"/>
    <w:rsid w:val="00D5683D"/>
    <w:rsid w:val="00D5686A"/>
    <w:rsid w:val="00D568C7"/>
    <w:rsid w:val="00D568DE"/>
    <w:rsid w:val="00D56A08"/>
    <w:rsid w:val="00D56AB4"/>
    <w:rsid w:val="00D56B06"/>
    <w:rsid w:val="00D56BEB"/>
    <w:rsid w:val="00D56BEE"/>
    <w:rsid w:val="00D56C1F"/>
    <w:rsid w:val="00D56C34"/>
    <w:rsid w:val="00D56DA8"/>
    <w:rsid w:val="00D56E8E"/>
    <w:rsid w:val="00D57035"/>
    <w:rsid w:val="00D57118"/>
    <w:rsid w:val="00D57189"/>
    <w:rsid w:val="00D57460"/>
    <w:rsid w:val="00D57703"/>
    <w:rsid w:val="00D57727"/>
    <w:rsid w:val="00D57785"/>
    <w:rsid w:val="00D577AF"/>
    <w:rsid w:val="00D578D7"/>
    <w:rsid w:val="00D578DD"/>
    <w:rsid w:val="00D579B5"/>
    <w:rsid w:val="00D57A61"/>
    <w:rsid w:val="00D57BF2"/>
    <w:rsid w:val="00D57C31"/>
    <w:rsid w:val="00D57DD3"/>
    <w:rsid w:val="00D57F72"/>
    <w:rsid w:val="00D57FC6"/>
    <w:rsid w:val="00D60194"/>
    <w:rsid w:val="00D602F9"/>
    <w:rsid w:val="00D60377"/>
    <w:rsid w:val="00D60408"/>
    <w:rsid w:val="00D60486"/>
    <w:rsid w:val="00D60526"/>
    <w:rsid w:val="00D6056D"/>
    <w:rsid w:val="00D605D0"/>
    <w:rsid w:val="00D6060F"/>
    <w:rsid w:val="00D606AD"/>
    <w:rsid w:val="00D60848"/>
    <w:rsid w:val="00D609AF"/>
    <w:rsid w:val="00D609EA"/>
    <w:rsid w:val="00D60A1A"/>
    <w:rsid w:val="00D60A41"/>
    <w:rsid w:val="00D60B78"/>
    <w:rsid w:val="00D60C18"/>
    <w:rsid w:val="00D60C29"/>
    <w:rsid w:val="00D60C67"/>
    <w:rsid w:val="00D60D0B"/>
    <w:rsid w:val="00D60E02"/>
    <w:rsid w:val="00D61013"/>
    <w:rsid w:val="00D61138"/>
    <w:rsid w:val="00D61152"/>
    <w:rsid w:val="00D6121D"/>
    <w:rsid w:val="00D612CF"/>
    <w:rsid w:val="00D61395"/>
    <w:rsid w:val="00D61456"/>
    <w:rsid w:val="00D6166C"/>
    <w:rsid w:val="00D6175E"/>
    <w:rsid w:val="00D61811"/>
    <w:rsid w:val="00D61861"/>
    <w:rsid w:val="00D6191A"/>
    <w:rsid w:val="00D61960"/>
    <w:rsid w:val="00D619A0"/>
    <w:rsid w:val="00D61A3B"/>
    <w:rsid w:val="00D61AE1"/>
    <w:rsid w:val="00D61AE2"/>
    <w:rsid w:val="00D61B8A"/>
    <w:rsid w:val="00D61C38"/>
    <w:rsid w:val="00D61C4E"/>
    <w:rsid w:val="00D61C7E"/>
    <w:rsid w:val="00D61CD1"/>
    <w:rsid w:val="00D61CD4"/>
    <w:rsid w:val="00D61CD9"/>
    <w:rsid w:val="00D61D30"/>
    <w:rsid w:val="00D61E6C"/>
    <w:rsid w:val="00D61E79"/>
    <w:rsid w:val="00D61E7B"/>
    <w:rsid w:val="00D61E85"/>
    <w:rsid w:val="00D61FCD"/>
    <w:rsid w:val="00D62166"/>
    <w:rsid w:val="00D621A6"/>
    <w:rsid w:val="00D6238F"/>
    <w:rsid w:val="00D623AE"/>
    <w:rsid w:val="00D625BB"/>
    <w:rsid w:val="00D6271C"/>
    <w:rsid w:val="00D6276F"/>
    <w:rsid w:val="00D6280C"/>
    <w:rsid w:val="00D6282A"/>
    <w:rsid w:val="00D62863"/>
    <w:rsid w:val="00D628B2"/>
    <w:rsid w:val="00D62938"/>
    <w:rsid w:val="00D62945"/>
    <w:rsid w:val="00D629AC"/>
    <w:rsid w:val="00D62A18"/>
    <w:rsid w:val="00D62A3C"/>
    <w:rsid w:val="00D62C42"/>
    <w:rsid w:val="00D62C77"/>
    <w:rsid w:val="00D62D05"/>
    <w:rsid w:val="00D62EEC"/>
    <w:rsid w:val="00D62F94"/>
    <w:rsid w:val="00D63032"/>
    <w:rsid w:val="00D63093"/>
    <w:rsid w:val="00D63123"/>
    <w:rsid w:val="00D6312B"/>
    <w:rsid w:val="00D632BF"/>
    <w:rsid w:val="00D63465"/>
    <w:rsid w:val="00D634DF"/>
    <w:rsid w:val="00D635D2"/>
    <w:rsid w:val="00D63613"/>
    <w:rsid w:val="00D63637"/>
    <w:rsid w:val="00D636DC"/>
    <w:rsid w:val="00D63724"/>
    <w:rsid w:val="00D6379A"/>
    <w:rsid w:val="00D639B5"/>
    <w:rsid w:val="00D639E2"/>
    <w:rsid w:val="00D63BC1"/>
    <w:rsid w:val="00D63C2F"/>
    <w:rsid w:val="00D63CF0"/>
    <w:rsid w:val="00D63D29"/>
    <w:rsid w:val="00D63D69"/>
    <w:rsid w:val="00D63E59"/>
    <w:rsid w:val="00D64096"/>
    <w:rsid w:val="00D646C5"/>
    <w:rsid w:val="00D64720"/>
    <w:rsid w:val="00D647EC"/>
    <w:rsid w:val="00D647F0"/>
    <w:rsid w:val="00D64842"/>
    <w:rsid w:val="00D648CE"/>
    <w:rsid w:val="00D648D1"/>
    <w:rsid w:val="00D648DB"/>
    <w:rsid w:val="00D6491A"/>
    <w:rsid w:val="00D64961"/>
    <w:rsid w:val="00D6498E"/>
    <w:rsid w:val="00D64AD1"/>
    <w:rsid w:val="00D64BB0"/>
    <w:rsid w:val="00D64C0B"/>
    <w:rsid w:val="00D64C3A"/>
    <w:rsid w:val="00D64CB8"/>
    <w:rsid w:val="00D64EF0"/>
    <w:rsid w:val="00D6507C"/>
    <w:rsid w:val="00D65154"/>
    <w:rsid w:val="00D652BA"/>
    <w:rsid w:val="00D65453"/>
    <w:rsid w:val="00D65473"/>
    <w:rsid w:val="00D654DA"/>
    <w:rsid w:val="00D654F7"/>
    <w:rsid w:val="00D656AE"/>
    <w:rsid w:val="00D65741"/>
    <w:rsid w:val="00D6575C"/>
    <w:rsid w:val="00D658BD"/>
    <w:rsid w:val="00D65A28"/>
    <w:rsid w:val="00D65BAA"/>
    <w:rsid w:val="00D65C41"/>
    <w:rsid w:val="00D65EDA"/>
    <w:rsid w:val="00D66078"/>
    <w:rsid w:val="00D66177"/>
    <w:rsid w:val="00D662C5"/>
    <w:rsid w:val="00D662D3"/>
    <w:rsid w:val="00D664D2"/>
    <w:rsid w:val="00D66518"/>
    <w:rsid w:val="00D6668F"/>
    <w:rsid w:val="00D666B8"/>
    <w:rsid w:val="00D6671A"/>
    <w:rsid w:val="00D66745"/>
    <w:rsid w:val="00D668FD"/>
    <w:rsid w:val="00D6699D"/>
    <w:rsid w:val="00D669AF"/>
    <w:rsid w:val="00D66A22"/>
    <w:rsid w:val="00D66A79"/>
    <w:rsid w:val="00D66D12"/>
    <w:rsid w:val="00D66D8E"/>
    <w:rsid w:val="00D66DD1"/>
    <w:rsid w:val="00D66E51"/>
    <w:rsid w:val="00D66EEE"/>
    <w:rsid w:val="00D66FB2"/>
    <w:rsid w:val="00D67174"/>
    <w:rsid w:val="00D67291"/>
    <w:rsid w:val="00D6738C"/>
    <w:rsid w:val="00D6743A"/>
    <w:rsid w:val="00D6744D"/>
    <w:rsid w:val="00D6745C"/>
    <w:rsid w:val="00D674B8"/>
    <w:rsid w:val="00D67576"/>
    <w:rsid w:val="00D6760A"/>
    <w:rsid w:val="00D67843"/>
    <w:rsid w:val="00D67913"/>
    <w:rsid w:val="00D6797F"/>
    <w:rsid w:val="00D67AC7"/>
    <w:rsid w:val="00D67AF3"/>
    <w:rsid w:val="00D67B94"/>
    <w:rsid w:val="00D67CAC"/>
    <w:rsid w:val="00D67D6B"/>
    <w:rsid w:val="00D67DE9"/>
    <w:rsid w:val="00D67E66"/>
    <w:rsid w:val="00D67EF7"/>
    <w:rsid w:val="00D67F49"/>
    <w:rsid w:val="00D70114"/>
    <w:rsid w:val="00D70161"/>
    <w:rsid w:val="00D7018F"/>
    <w:rsid w:val="00D70399"/>
    <w:rsid w:val="00D703B0"/>
    <w:rsid w:val="00D70451"/>
    <w:rsid w:val="00D70489"/>
    <w:rsid w:val="00D70499"/>
    <w:rsid w:val="00D7063C"/>
    <w:rsid w:val="00D708FA"/>
    <w:rsid w:val="00D709E1"/>
    <w:rsid w:val="00D70A15"/>
    <w:rsid w:val="00D70A43"/>
    <w:rsid w:val="00D70A6A"/>
    <w:rsid w:val="00D70C04"/>
    <w:rsid w:val="00D70C56"/>
    <w:rsid w:val="00D70D10"/>
    <w:rsid w:val="00D70DE6"/>
    <w:rsid w:val="00D70F5B"/>
    <w:rsid w:val="00D70FAF"/>
    <w:rsid w:val="00D7104E"/>
    <w:rsid w:val="00D7110E"/>
    <w:rsid w:val="00D713FD"/>
    <w:rsid w:val="00D71412"/>
    <w:rsid w:val="00D7144A"/>
    <w:rsid w:val="00D714B7"/>
    <w:rsid w:val="00D715C5"/>
    <w:rsid w:val="00D7169E"/>
    <w:rsid w:val="00D71717"/>
    <w:rsid w:val="00D71752"/>
    <w:rsid w:val="00D7176F"/>
    <w:rsid w:val="00D717DA"/>
    <w:rsid w:val="00D71824"/>
    <w:rsid w:val="00D7184A"/>
    <w:rsid w:val="00D71855"/>
    <w:rsid w:val="00D71876"/>
    <w:rsid w:val="00D71890"/>
    <w:rsid w:val="00D718B7"/>
    <w:rsid w:val="00D71957"/>
    <w:rsid w:val="00D719EE"/>
    <w:rsid w:val="00D71A49"/>
    <w:rsid w:val="00D71A9A"/>
    <w:rsid w:val="00D71B72"/>
    <w:rsid w:val="00D71BF3"/>
    <w:rsid w:val="00D71BFA"/>
    <w:rsid w:val="00D71C2A"/>
    <w:rsid w:val="00D71C91"/>
    <w:rsid w:val="00D71CEF"/>
    <w:rsid w:val="00D71D22"/>
    <w:rsid w:val="00D71E4E"/>
    <w:rsid w:val="00D71E85"/>
    <w:rsid w:val="00D71EEF"/>
    <w:rsid w:val="00D71FAC"/>
    <w:rsid w:val="00D72206"/>
    <w:rsid w:val="00D7241D"/>
    <w:rsid w:val="00D724FA"/>
    <w:rsid w:val="00D726D8"/>
    <w:rsid w:val="00D727E4"/>
    <w:rsid w:val="00D729F1"/>
    <w:rsid w:val="00D72ABA"/>
    <w:rsid w:val="00D72AD8"/>
    <w:rsid w:val="00D72AE9"/>
    <w:rsid w:val="00D72B0C"/>
    <w:rsid w:val="00D72CDC"/>
    <w:rsid w:val="00D72CFA"/>
    <w:rsid w:val="00D72D43"/>
    <w:rsid w:val="00D72D70"/>
    <w:rsid w:val="00D72DE5"/>
    <w:rsid w:val="00D72DF7"/>
    <w:rsid w:val="00D72E48"/>
    <w:rsid w:val="00D72F96"/>
    <w:rsid w:val="00D72FA1"/>
    <w:rsid w:val="00D7344D"/>
    <w:rsid w:val="00D734BF"/>
    <w:rsid w:val="00D73593"/>
    <w:rsid w:val="00D73645"/>
    <w:rsid w:val="00D736B6"/>
    <w:rsid w:val="00D73707"/>
    <w:rsid w:val="00D73817"/>
    <w:rsid w:val="00D738F6"/>
    <w:rsid w:val="00D739D9"/>
    <w:rsid w:val="00D73AC1"/>
    <w:rsid w:val="00D73AE5"/>
    <w:rsid w:val="00D73BD5"/>
    <w:rsid w:val="00D73E1C"/>
    <w:rsid w:val="00D740EE"/>
    <w:rsid w:val="00D74113"/>
    <w:rsid w:val="00D74180"/>
    <w:rsid w:val="00D741C1"/>
    <w:rsid w:val="00D7424A"/>
    <w:rsid w:val="00D7438E"/>
    <w:rsid w:val="00D743A3"/>
    <w:rsid w:val="00D7451F"/>
    <w:rsid w:val="00D745F9"/>
    <w:rsid w:val="00D74841"/>
    <w:rsid w:val="00D74883"/>
    <w:rsid w:val="00D74912"/>
    <w:rsid w:val="00D74AFD"/>
    <w:rsid w:val="00D74B79"/>
    <w:rsid w:val="00D74B7A"/>
    <w:rsid w:val="00D74BF9"/>
    <w:rsid w:val="00D74C21"/>
    <w:rsid w:val="00D74C42"/>
    <w:rsid w:val="00D74C64"/>
    <w:rsid w:val="00D75000"/>
    <w:rsid w:val="00D750A5"/>
    <w:rsid w:val="00D75107"/>
    <w:rsid w:val="00D752A4"/>
    <w:rsid w:val="00D7532A"/>
    <w:rsid w:val="00D753B3"/>
    <w:rsid w:val="00D753C9"/>
    <w:rsid w:val="00D753E3"/>
    <w:rsid w:val="00D75419"/>
    <w:rsid w:val="00D7542A"/>
    <w:rsid w:val="00D75452"/>
    <w:rsid w:val="00D75465"/>
    <w:rsid w:val="00D754AA"/>
    <w:rsid w:val="00D755F9"/>
    <w:rsid w:val="00D75687"/>
    <w:rsid w:val="00D7578B"/>
    <w:rsid w:val="00D75A47"/>
    <w:rsid w:val="00D75C99"/>
    <w:rsid w:val="00D75CA9"/>
    <w:rsid w:val="00D75E00"/>
    <w:rsid w:val="00D75E55"/>
    <w:rsid w:val="00D75F49"/>
    <w:rsid w:val="00D76001"/>
    <w:rsid w:val="00D761B1"/>
    <w:rsid w:val="00D7628A"/>
    <w:rsid w:val="00D76599"/>
    <w:rsid w:val="00D76631"/>
    <w:rsid w:val="00D7664C"/>
    <w:rsid w:val="00D76703"/>
    <w:rsid w:val="00D76718"/>
    <w:rsid w:val="00D767D5"/>
    <w:rsid w:val="00D768F1"/>
    <w:rsid w:val="00D76AE2"/>
    <w:rsid w:val="00D76B57"/>
    <w:rsid w:val="00D76C67"/>
    <w:rsid w:val="00D76CD9"/>
    <w:rsid w:val="00D76D33"/>
    <w:rsid w:val="00D76D34"/>
    <w:rsid w:val="00D76DD8"/>
    <w:rsid w:val="00D76E69"/>
    <w:rsid w:val="00D76F38"/>
    <w:rsid w:val="00D76F9B"/>
    <w:rsid w:val="00D7700A"/>
    <w:rsid w:val="00D7700D"/>
    <w:rsid w:val="00D7715C"/>
    <w:rsid w:val="00D77170"/>
    <w:rsid w:val="00D771B7"/>
    <w:rsid w:val="00D77292"/>
    <w:rsid w:val="00D7731A"/>
    <w:rsid w:val="00D77488"/>
    <w:rsid w:val="00D775B9"/>
    <w:rsid w:val="00D7767B"/>
    <w:rsid w:val="00D779A5"/>
    <w:rsid w:val="00D779BC"/>
    <w:rsid w:val="00D77AB0"/>
    <w:rsid w:val="00D77CED"/>
    <w:rsid w:val="00D77E8C"/>
    <w:rsid w:val="00D77EF0"/>
    <w:rsid w:val="00D8004C"/>
    <w:rsid w:val="00D8005F"/>
    <w:rsid w:val="00D80241"/>
    <w:rsid w:val="00D80263"/>
    <w:rsid w:val="00D80373"/>
    <w:rsid w:val="00D803D1"/>
    <w:rsid w:val="00D803DA"/>
    <w:rsid w:val="00D8056D"/>
    <w:rsid w:val="00D805AB"/>
    <w:rsid w:val="00D80685"/>
    <w:rsid w:val="00D80774"/>
    <w:rsid w:val="00D80794"/>
    <w:rsid w:val="00D80938"/>
    <w:rsid w:val="00D80D4F"/>
    <w:rsid w:val="00D80D69"/>
    <w:rsid w:val="00D80EEC"/>
    <w:rsid w:val="00D80F4C"/>
    <w:rsid w:val="00D811CA"/>
    <w:rsid w:val="00D81208"/>
    <w:rsid w:val="00D81342"/>
    <w:rsid w:val="00D81829"/>
    <w:rsid w:val="00D81839"/>
    <w:rsid w:val="00D818AA"/>
    <w:rsid w:val="00D81954"/>
    <w:rsid w:val="00D81AED"/>
    <w:rsid w:val="00D81B8E"/>
    <w:rsid w:val="00D81CD9"/>
    <w:rsid w:val="00D81FA0"/>
    <w:rsid w:val="00D81FB3"/>
    <w:rsid w:val="00D8200E"/>
    <w:rsid w:val="00D820CA"/>
    <w:rsid w:val="00D821C8"/>
    <w:rsid w:val="00D821E7"/>
    <w:rsid w:val="00D822B7"/>
    <w:rsid w:val="00D822C7"/>
    <w:rsid w:val="00D822DB"/>
    <w:rsid w:val="00D823CF"/>
    <w:rsid w:val="00D823D2"/>
    <w:rsid w:val="00D8282C"/>
    <w:rsid w:val="00D828E0"/>
    <w:rsid w:val="00D82C6B"/>
    <w:rsid w:val="00D82DA4"/>
    <w:rsid w:val="00D82E3B"/>
    <w:rsid w:val="00D82E62"/>
    <w:rsid w:val="00D82F4C"/>
    <w:rsid w:val="00D831FC"/>
    <w:rsid w:val="00D83235"/>
    <w:rsid w:val="00D832B4"/>
    <w:rsid w:val="00D835DD"/>
    <w:rsid w:val="00D838E9"/>
    <w:rsid w:val="00D839A3"/>
    <w:rsid w:val="00D83A8E"/>
    <w:rsid w:val="00D83C5C"/>
    <w:rsid w:val="00D83CC4"/>
    <w:rsid w:val="00D83CE1"/>
    <w:rsid w:val="00D83D84"/>
    <w:rsid w:val="00D83E40"/>
    <w:rsid w:val="00D83FA6"/>
    <w:rsid w:val="00D83FE4"/>
    <w:rsid w:val="00D84082"/>
    <w:rsid w:val="00D841D7"/>
    <w:rsid w:val="00D84232"/>
    <w:rsid w:val="00D84256"/>
    <w:rsid w:val="00D84271"/>
    <w:rsid w:val="00D842AB"/>
    <w:rsid w:val="00D842DE"/>
    <w:rsid w:val="00D84469"/>
    <w:rsid w:val="00D844DB"/>
    <w:rsid w:val="00D845AF"/>
    <w:rsid w:val="00D845C1"/>
    <w:rsid w:val="00D84716"/>
    <w:rsid w:val="00D8487C"/>
    <w:rsid w:val="00D848EE"/>
    <w:rsid w:val="00D849EC"/>
    <w:rsid w:val="00D84A1C"/>
    <w:rsid w:val="00D84A65"/>
    <w:rsid w:val="00D84D3B"/>
    <w:rsid w:val="00D84F81"/>
    <w:rsid w:val="00D84FBE"/>
    <w:rsid w:val="00D8501C"/>
    <w:rsid w:val="00D85039"/>
    <w:rsid w:val="00D85045"/>
    <w:rsid w:val="00D85381"/>
    <w:rsid w:val="00D85382"/>
    <w:rsid w:val="00D85400"/>
    <w:rsid w:val="00D854F4"/>
    <w:rsid w:val="00D85507"/>
    <w:rsid w:val="00D8550D"/>
    <w:rsid w:val="00D857F5"/>
    <w:rsid w:val="00D8590B"/>
    <w:rsid w:val="00D8594E"/>
    <w:rsid w:val="00D859C8"/>
    <w:rsid w:val="00D859E2"/>
    <w:rsid w:val="00D85C36"/>
    <w:rsid w:val="00D85C57"/>
    <w:rsid w:val="00D85C7F"/>
    <w:rsid w:val="00D8600D"/>
    <w:rsid w:val="00D86162"/>
    <w:rsid w:val="00D861A3"/>
    <w:rsid w:val="00D861E7"/>
    <w:rsid w:val="00D862B2"/>
    <w:rsid w:val="00D8663E"/>
    <w:rsid w:val="00D868EC"/>
    <w:rsid w:val="00D8696B"/>
    <w:rsid w:val="00D8697B"/>
    <w:rsid w:val="00D86B59"/>
    <w:rsid w:val="00D86C8C"/>
    <w:rsid w:val="00D86DFB"/>
    <w:rsid w:val="00D86E5F"/>
    <w:rsid w:val="00D87062"/>
    <w:rsid w:val="00D870F1"/>
    <w:rsid w:val="00D8710B"/>
    <w:rsid w:val="00D87269"/>
    <w:rsid w:val="00D872A1"/>
    <w:rsid w:val="00D8744B"/>
    <w:rsid w:val="00D874BC"/>
    <w:rsid w:val="00D87581"/>
    <w:rsid w:val="00D87772"/>
    <w:rsid w:val="00D87824"/>
    <w:rsid w:val="00D87826"/>
    <w:rsid w:val="00D87830"/>
    <w:rsid w:val="00D87891"/>
    <w:rsid w:val="00D878CB"/>
    <w:rsid w:val="00D87937"/>
    <w:rsid w:val="00D879B5"/>
    <w:rsid w:val="00D87B74"/>
    <w:rsid w:val="00D87BCA"/>
    <w:rsid w:val="00D87C50"/>
    <w:rsid w:val="00D87DAC"/>
    <w:rsid w:val="00D87E46"/>
    <w:rsid w:val="00D87EE5"/>
    <w:rsid w:val="00D90000"/>
    <w:rsid w:val="00D90018"/>
    <w:rsid w:val="00D902A7"/>
    <w:rsid w:val="00D9039B"/>
    <w:rsid w:val="00D90529"/>
    <w:rsid w:val="00D905B8"/>
    <w:rsid w:val="00D90625"/>
    <w:rsid w:val="00D90629"/>
    <w:rsid w:val="00D9064A"/>
    <w:rsid w:val="00D9096A"/>
    <w:rsid w:val="00D9099F"/>
    <w:rsid w:val="00D90B2D"/>
    <w:rsid w:val="00D90B94"/>
    <w:rsid w:val="00D90C0C"/>
    <w:rsid w:val="00D90C89"/>
    <w:rsid w:val="00D90EB3"/>
    <w:rsid w:val="00D91231"/>
    <w:rsid w:val="00D91354"/>
    <w:rsid w:val="00D913B2"/>
    <w:rsid w:val="00D91533"/>
    <w:rsid w:val="00D91566"/>
    <w:rsid w:val="00D91690"/>
    <w:rsid w:val="00D916B6"/>
    <w:rsid w:val="00D91A50"/>
    <w:rsid w:val="00D91A9C"/>
    <w:rsid w:val="00D91A9F"/>
    <w:rsid w:val="00D91C66"/>
    <w:rsid w:val="00D91C77"/>
    <w:rsid w:val="00D91CCA"/>
    <w:rsid w:val="00D91EE8"/>
    <w:rsid w:val="00D91F6D"/>
    <w:rsid w:val="00D920F2"/>
    <w:rsid w:val="00D921AF"/>
    <w:rsid w:val="00D921B3"/>
    <w:rsid w:val="00D92426"/>
    <w:rsid w:val="00D92498"/>
    <w:rsid w:val="00D925A0"/>
    <w:rsid w:val="00D92777"/>
    <w:rsid w:val="00D92853"/>
    <w:rsid w:val="00D929B2"/>
    <w:rsid w:val="00D92A7D"/>
    <w:rsid w:val="00D92AF8"/>
    <w:rsid w:val="00D92B4A"/>
    <w:rsid w:val="00D92C00"/>
    <w:rsid w:val="00D92CDF"/>
    <w:rsid w:val="00D92D94"/>
    <w:rsid w:val="00D92D9A"/>
    <w:rsid w:val="00D92E00"/>
    <w:rsid w:val="00D92E16"/>
    <w:rsid w:val="00D92FC0"/>
    <w:rsid w:val="00D930C2"/>
    <w:rsid w:val="00D9315B"/>
    <w:rsid w:val="00D93280"/>
    <w:rsid w:val="00D932FD"/>
    <w:rsid w:val="00D9332B"/>
    <w:rsid w:val="00D935A8"/>
    <w:rsid w:val="00D93795"/>
    <w:rsid w:val="00D93879"/>
    <w:rsid w:val="00D9393D"/>
    <w:rsid w:val="00D939A3"/>
    <w:rsid w:val="00D93A00"/>
    <w:rsid w:val="00D93AF7"/>
    <w:rsid w:val="00D93BC7"/>
    <w:rsid w:val="00D93CD0"/>
    <w:rsid w:val="00D93CF2"/>
    <w:rsid w:val="00D93EC9"/>
    <w:rsid w:val="00D93F34"/>
    <w:rsid w:val="00D93FEE"/>
    <w:rsid w:val="00D9413F"/>
    <w:rsid w:val="00D94400"/>
    <w:rsid w:val="00D945DB"/>
    <w:rsid w:val="00D945FC"/>
    <w:rsid w:val="00D9463A"/>
    <w:rsid w:val="00D946E1"/>
    <w:rsid w:val="00D9472C"/>
    <w:rsid w:val="00D94A72"/>
    <w:rsid w:val="00D94A8D"/>
    <w:rsid w:val="00D94B23"/>
    <w:rsid w:val="00D94BD8"/>
    <w:rsid w:val="00D94C43"/>
    <w:rsid w:val="00D94D74"/>
    <w:rsid w:val="00D94D8B"/>
    <w:rsid w:val="00D94DDF"/>
    <w:rsid w:val="00D94E1A"/>
    <w:rsid w:val="00D94E4A"/>
    <w:rsid w:val="00D94E86"/>
    <w:rsid w:val="00D94ECA"/>
    <w:rsid w:val="00D94F04"/>
    <w:rsid w:val="00D94FC0"/>
    <w:rsid w:val="00D94FE6"/>
    <w:rsid w:val="00D95062"/>
    <w:rsid w:val="00D95065"/>
    <w:rsid w:val="00D95121"/>
    <w:rsid w:val="00D9512C"/>
    <w:rsid w:val="00D9527B"/>
    <w:rsid w:val="00D9540B"/>
    <w:rsid w:val="00D954EC"/>
    <w:rsid w:val="00D955C6"/>
    <w:rsid w:val="00D9566B"/>
    <w:rsid w:val="00D9573A"/>
    <w:rsid w:val="00D957F4"/>
    <w:rsid w:val="00D95839"/>
    <w:rsid w:val="00D9590F"/>
    <w:rsid w:val="00D9598A"/>
    <w:rsid w:val="00D959A9"/>
    <w:rsid w:val="00D95C7A"/>
    <w:rsid w:val="00D95C9F"/>
    <w:rsid w:val="00D95EC9"/>
    <w:rsid w:val="00D9600F"/>
    <w:rsid w:val="00D96138"/>
    <w:rsid w:val="00D96203"/>
    <w:rsid w:val="00D96333"/>
    <w:rsid w:val="00D964B2"/>
    <w:rsid w:val="00D9663E"/>
    <w:rsid w:val="00D9667E"/>
    <w:rsid w:val="00D966F6"/>
    <w:rsid w:val="00D96753"/>
    <w:rsid w:val="00D967EA"/>
    <w:rsid w:val="00D96946"/>
    <w:rsid w:val="00D96A35"/>
    <w:rsid w:val="00D96D42"/>
    <w:rsid w:val="00D96DB0"/>
    <w:rsid w:val="00D96DFF"/>
    <w:rsid w:val="00D96E24"/>
    <w:rsid w:val="00D96F8B"/>
    <w:rsid w:val="00D97049"/>
    <w:rsid w:val="00D9708B"/>
    <w:rsid w:val="00D973B3"/>
    <w:rsid w:val="00D97469"/>
    <w:rsid w:val="00D974DE"/>
    <w:rsid w:val="00D97543"/>
    <w:rsid w:val="00D976C4"/>
    <w:rsid w:val="00D976DE"/>
    <w:rsid w:val="00D97888"/>
    <w:rsid w:val="00D97891"/>
    <w:rsid w:val="00D97894"/>
    <w:rsid w:val="00D97993"/>
    <w:rsid w:val="00D97A6D"/>
    <w:rsid w:val="00D97B66"/>
    <w:rsid w:val="00D97C15"/>
    <w:rsid w:val="00D97F25"/>
    <w:rsid w:val="00D97F94"/>
    <w:rsid w:val="00DA00F3"/>
    <w:rsid w:val="00DA0279"/>
    <w:rsid w:val="00DA02C7"/>
    <w:rsid w:val="00DA04D2"/>
    <w:rsid w:val="00DA058F"/>
    <w:rsid w:val="00DA05C9"/>
    <w:rsid w:val="00DA0724"/>
    <w:rsid w:val="00DA0798"/>
    <w:rsid w:val="00DA07F8"/>
    <w:rsid w:val="00DA08B7"/>
    <w:rsid w:val="00DA09A4"/>
    <w:rsid w:val="00DA0AAA"/>
    <w:rsid w:val="00DA0C03"/>
    <w:rsid w:val="00DA0C87"/>
    <w:rsid w:val="00DA0D1C"/>
    <w:rsid w:val="00DA0D49"/>
    <w:rsid w:val="00DA0EB9"/>
    <w:rsid w:val="00DA0F5A"/>
    <w:rsid w:val="00DA0FFF"/>
    <w:rsid w:val="00DA1163"/>
    <w:rsid w:val="00DA11A3"/>
    <w:rsid w:val="00DA11C1"/>
    <w:rsid w:val="00DA11F2"/>
    <w:rsid w:val="00DA130F"/>
    <w:rsid w:val="00DA132C"/>
    <w:rsid w:val="00DA1386"/>
    <w:rsid w:val="00DA14A6"/>
    <w:rsid w:val="00DA1535"/>
    <w:rsid w:val="00DA168F"/>
    <w:rsid w:val="00DA1694"/>
    <w:rsid w:val="00DA17D5"/>
    <w:rsid w:val="00DA1868"/>
    <w:rsid w:val="00DA18A2"/>
    <w:rsid w:val="00DA19D0"/>
    <w:rsid w:val="00DA1ADD"/>
    <w:rsid w:val="00DA1B42"/>
    <w:rsid w:val="00DA1B57"/>
    <w:rsid w:val="00DA1BDF"/>
    <w:rsid w:val="00DA1C7A"/>
    <w:rsid w:val="00DA1E04"/>
    <w:rsid w:val="00DA1FAE"/>
    <w:rsid w:val="00DA1FC7"/>
    <w:rsid w:val="00DA2094"/>
    <w:rsid w:val="00DA2133"/>
    <w:rsid w:val="00DA215C"/>
    <w:rsid w:val="00DA2201"/>
    <w:rsid w:val="00DA2209"/>
    <w:rsid w:val="00DA2610"/>
    <w:rsid w:val="00DA2663"/>
    <w:rsid w:val="00DA28D7"/>
    <w:rsid w:val="00DA2B4C"/>
    <w:rsid w:val="00DA2B86"/>
    <w:rsid w:val="00DA2CF5"/>
    <w:rsid w:val="00DA2EFD"/>
    <w:rsid w:val="00DA3053"/>
    <w:rsid w:val="00DA3056"/>
    <w:rsid w:val="00DA328A"/>
    <w:rsid w:val="00DA3349"/>
    <w:rsid w:val="00DA348D"/>
    <w:rsid w:val="00DA34B6"/>
    <w:rsid w:val="00DA34D7"/>
    <w:rsid w:val="00DA357F"/>
    <w:rsid w:val="00DA3643"/>
    <w:rsid w:val="00DA3903"/>
    <w:rsid w:val="00DA3B12"/>
    <w:rsid w:val="00DA3B6B"/>
    <w:rsid w:val="00DA3BA1"/>
    <w:rsid w:val="00DA3BB4"/>
    <w:rsid w:val="00DA3BFF"/>
    <w:rsid w:val="00DA3CAF"/>
    <w:rsid w:val="00DA3DBD"/>
    <w:rsid w:val="00DA3E44"/>
    <w:rsid w:val="00DA3EEF"/>
    <w:rsid w:val="00DA4094"/>
    <w:rsid w:val="00DA4202"/>
    <w:rsid w:val="00DA4590"/>
    <w:rsid w:val="00DA45CB"/>
    <w:rsid w:val="00DA4728"/>
    <w:rsid w:val="00DA4787"/>
    <w:rsid w:val="00DA4813"/>
    <w:rsid w:val="00DA4878"/>
    <w:rsid w:val="00DA492A"/>
    <w:rsid w:val="00DA4A52"/>
    <w:rsid w:val="00DA4B0F"/>
    <w:rsid w:val="00DA4B15"/>
    <w:rsid w:val="00DA4BDB"/>
    <w:rsid w:val="00DA4C54"/>
    <w:rsid w:val="00DA51F4"/>
    <w:rsid w:val="00DA53E5"/>
    <w:rsid w:val="00DA53FC"/>
    <w:rsid w:val="00DA5436"/>
    <w:rsid w:val="00DA562A"/>
    <w:rsid w:val="00DA56E3"/>
    <w:rsid w:val="00DA57EF"/>
    <w:rsid w:val="00DA599E"/>
    <w:rsid w:val="00DA59C7"/>
    <w:rsid w:val="00DA5A66"/>
    <w:rsid w:val="00DA5B9A"/>
    <w:rsid w:val="00DA5C76"/>
    <w:rsid w:val="00DA5CF5"/>
    <w:rsid w:val="00DA5DB1"/>
    <w:rsid w:val="00DA61E4"/>
    <w:rsid w:val="00DA642F"/>
    <w:rsid w:val="00DA6464"/>
    <w:rsid w:val="00DA6709"/>
    <w:rsid w:val="00DA6BB0"/>
    <w:rsid w:val="00DA6E5B"/>
    <w:rsid w:val="00DA6EEE"/>
    <w:rsid w:val="00DA7103"/>
    <w:rsid w:val="00DA7161"/>
    <w:rsid w:val="00DA71AD"/>
    <w:rsid w:val="00DA7222"/>
    <w:rsid w:val="00DA7378"/>
    <w:rsid w:val="00DA73AC"/>
    <w:rsid w:val="00DA7405"/>
    <w:rsid w:val="00DA74D4"/>
    <w:rsid w:val="00DA758A"/>
    <w:rsid w:val="00DA77B4"/>
    <w:rsid w:val="00DA77EB"/>
    <w:rsid w:val="00DA77F1"/>
    <w:rsid w:val="00DA782C"/>
    <w:rsid w:val="00DA78D1"/>
    <w:rsid w:val="00DA794F"/>
    <w:rsid w:val="00DA79CE"/>
    <w:rsid w:val="00DA7AAD"/>
    <w:rsid w:val="00DA7B34"/>
    <w:rsid w:val="00DA7E6D"/>
    <w:rsid w:val="00DA7F0E"/>
    <w:rsid w:val="00DA7F7B"/>
    <w:rsid w:val="00DB009D"/>
    <w:rsid w:val="00DB0293"/>
    <w:rsid w:val="00DB02D0"/>
    <w:rsid w:val="00DB03AF"/>
    <w:rsid w:val="00DB03F5"/>
    <w:rsid w:val="00DB05AE"/>
    <w:rsid w:val="00DB0817"/>
    <w:rsid w:val="00DB086D"/>
    <w:rsid w:val="00DB087B"/>
    <w:rsid w:val="00DB088B"/>
    <w:rsid w:val="00DB0A00"/>
    <w:rsid w:val="00DB0A45"/>
    <w:rsid w:val="00DB0A74"/>
    <w:rsid w:val="00DB0A8C"/>
    <w:rsid w:val="00DB0BA5"/>
    <w:rsid w:val="00DB0CEC"/>
    <w:rsid w:val="00DB0D2C"/>
    <w:rsid w:val="00DB0E79"/>
    <w:rsid w:val="00DB0E99"/>
    <w:rsid w:val="00DB0EB0"/>
    <w:rsid w:val="00DB0F18"/>
    <w:rsid w:val="00DB10F5"/>
    <w:rsid w:val="00DB116E"/>
    <w:rsid w:val="00DB1216"/>
    <w:rsid w:val="00DB13A1"/>
    <w:rsid w:val="00DB141D"/>
    <w:rsid w:val="00DB156E"/>
    <w:rsid w:val="00DB15FF"/>
    <w:rsid w:val="00DB16CE"/>
    <w:rsid w:val="00DB17C1"/>
    <w:rsid w:val="00DB17E2"/>
    <w:rsid w:val="00DB1875"/>
    <w:rsid w:val="00DB187C"/>
    <w:rsid w:val="00DB18FC"/>
    <w:rsid w:val="00DB190F"/>
    <w:rsid w:val="00DB1A0B"/>
    <w:rsid w:val="00DB1A88"/>
    <w:rsid w:val="00DB1E48"/>
    <w:rsid w:val="00DB1E7D"/>
    <w:rsid w:val="00DB1F0B"/>
    <w:rsid w:val="00DB1F25"/>
    <w:rsid w:val="00DB1F32"/>
    <w:rsid w:val="00DB1F71"/>
    <w:rsid w:val="00DB1F98"/>
    <w:rsid w:val="00DB1FAB"/>
    <w:rsid w:val="00DB2016"/>
    <w:rsid w:val="00DB20CE"/>
    <w:rsid w:val="00DB211D"/>
    <w:rsid w:val="00DB216F"/>
    <w:rsid w:val="00DB2260"/>
    <w:rsid w:val="00DB274D"/>
    <w:rsid w:val="00DB27C6"/>
    <w:rsid w:val="00DB2824"/>
    <w:rsid w:val="00DB29F9"/>
    <w:rsid w:val="00DB2A97"/>
    <w:rsid w:val="00DB2C9B"/>
    <w:rsid w:val="00DB2E42"/>
    <w:rsid w:val="00DB2FC9"/>
    <w:rsid w:val="00DB30AF"/>
    <w:rsid w:val="00DB3124"/>
    <w:rsid w:val="00DB3126"/>
    <w:rsid w:val="00DB31AE"/>
    <w:rsid w:val="00DB32FA"/>
    <w:rsid w:val="00DB336B"/>
    <w:rsid w:val="00DB33EE"/>
    <w:rsid w:val="00DB3433"/>
    <w:rsid w:val="00DB345C"/>
    <w:rsid w:val="00DB34D7"/>
    <w:rsid w:val="00DB351A"/>
    <w:rsid w:val="00DB35A1"/>
    <w:rsid w:val="00DB35C9"/>
    <w:rsid w:val="00DB37C0"/>
    <w:rsid w:val="00DB39D4"/>
    <w:rsid w:val="00DB3AE1"/>
    <w:rsid w:val="00DB3EDC"/>
    <w:rsid w:val="00DB3FBE"/>
    <w:rsid w:val="00DB41A2"/>
    <w:rsid w:val="00DB4296"/>
    <w:rsid w:val="00DB442D"/>
    <w:rsid w:val="00DB442E"/>
    <w:rsid w:val="00DB45F7"/>
    <w:rsid w:val="00DB48FE"/>
    <w:rsid w:val="00DB4921"/>
    <w:rsid w:val="00DB4A92"/>
    <w:rsid w:val="00DB4B76"/>
    <w:rsid w:val="00DB4CA7"/>
    <w:rsid w:val="00DB4D91"/>
    <w:rsid w:val="00DB4DC6"/>
    <w:rsid w:val="00DB5081"/>
    <w:rsid w:val="00DB526E"/>
    <w:rsid w:val="00DB52FB"/>
    <w:rsid w:val="00DB5445"/>
    <w:rsid w:val="00DB5497"/>
    <w:rsid w:val="00DB5540"/>
    <w:rsid w:val="00DB55C3"/>
    <w:rsid w:val="00DB55CC"/>
    <w:rsid w:val="00DB56F3"/>
    <w:rsid w:val="00DB56FC"/>
    <w:rsid w:val="00DB5706"/>
    <w:rsid w:val="00DB5743"/>
    <w:rsid w:val="00DB5838"/>
    <w:rsid w:val="00DB5879"/>
    <w:rsid w:val="00DB5963"/>
    <w:rsid w:val="00DB5A7A"/>
    <w:rsid w:val="00DB5C4C"/>
    <w:rsid w:val="00DB5CE3"/>
    <w:rsid w:val="00DB5D1C"/>
    <w:rsid w:val="00DB5F2E"/>
    <w:rsid w:val="00DB5FAE"/>
    <w:rsid w:val="00DB5FB1"/>
    <w:rsid w:val="00DB5FC4"/>
    <w:rsid w:val="00DB625E"/>
    <w:rsid w:val="00DB62BE"/>
    <w:rsid w:val="00DB6367"/>
    <w:rsid w:val="00DB63B8"/>
    <w:rsid w:val="00DB641E"/>
    <w:rsid w:val="00DB6431"/>
    <w:rsid w:val="00DB656A"/>
    <w:rsid w:val="00DB66DA"/>
    <w:rsid w:val="00DB66E6"/>
    <w:rsid w:val="00DB6707"/>
    <w:rsid w:val="00DB6758"/>
    <w:rsid w:val="00DB6789"/>
    <w:rsid w:val="00DB67B0"/>
    <w:rsid w:val="00DB6813"/>
    <w:rsid w:val="00DB68FA"/>
    <w:rsid w:val="00DB6A54"/>
    <w:rsid w:val="00DB6B67"/>
    <w:rsid w:val="00DB6CEA"/>
    <w:rsid w:val="00DB6D03"/>
    <w:rsid w:val="00DB6DBF"/>
    <w:rsid w:val="00DB6F2D"/>
    <w:rsid w:val="00DB6FC6"/>
    <w:rsid w:val="00DB72E7"/>
    <w:rsid w:val="00DB73E4"/>
    <w:rsid w:val="00DB75A8"/>
    <w:rsid w:val="00DB76ED"/>
    <w:rsid w:val="00DB77A4"/>
    <w:rsid w:val="00DB77AE"/>
    <w:rsid w:val="00DB7899"/>
    <w:rsid w:val="00DB7AFB"/>
    <w:rsid w:val="00DB7B07"/>
    <w:rsid w:val="00DB7B40"/>
    <w:rsid w:val="00DB7D07"/>
    <w:rsid w:val="00DB7DFB"/>
    <w:rsid w:val="00DC025C"/>
    <w:rsid w:val="00DC02F3"/>
    <w:rsid w:val="00DC0380"/>
    <w:rsid w:val="00DC0405"/>
    <w:rsid w:val="00DC046D"/>
    <w:rsid w:val="00DC04C2"/>
    <w:rsid w:val="00DC0538"/>
    <w:rsid w:val="00DC0635"/>
    <w:rsid w:val="00DC06D2"/>
    <w:rsid w:val="00DC0801"/>
    <w:rsid w:val="00DC081A"/>
    <w:rsid w:val="00DC08B4"/>
    <w:rsid w:val="00DC09EA"/>
    <w:rsid w:val="00DC0B04"/>
    <w:rsid w:val="00DC0CD7"/>
    <w:rsid w:val="00DC1182"/>
    <w:rsid w:val="00DC1268"/>
    <w:rsid w:val="00DC1280"/>
    <w:rsid w:val="00DC12C5"/>
    <w:rsid w:val="00DC14AB"/>
    <w:rsid w:val="00DC167F"/>
    <w:rsid w:val="00DC16B6"/>
    <w:rsid w:val="00DC186B"/>
    <w:rsid w:val="00DC18E1"/>
    <w:rsid w:val="00DC1961"/>
    <w:rsid w:val="00DC19ED"/>
    <w:rsid w:val="00DC1B4B"/>
    <w:rsid w:val="00DC1B89"/>
    <w:rsid w:val="00DC1C7B"/>
    <w:rsid w:val="00DC1DA3"/>
    <w:rsid w:val="00DC1E60"/>
    <w:rsid w:val="00DC1F2F"/>
    <w:rsid w:val="00DC205C"/>
    <w:rsid w:val="00DC2372"/>
    <w:rsid w:val="00DC2469"/>
    <w:rsid w:val="00DC24BA"/>
    <w:rsid w:val="00DC24F4"/>
    <w:rsid w:val="00DC256D"/>
    <w:rsid w:val="00DC2581"/>
    <w:rsid w:val="00DC2597"/>
    <w:rsid w:val="00DC2622"/>
    <w:rsid w:val="00DC26DC"/>
    <w:rsid w:val="00DC28F4"/>
    <w:rsid w:val="00DC29B0"/>
    <w:rsid w:val="00DC2A1D"/>
    <w:rsid w:val="00DC2A92"/>
    <w:rsid w:val="00DC2C4F"/>
    <w:rsid w:val="00DC2E47"/>
    <w:rsid w:val="00DC2EC7"/>
    <w:rsid w:val="00DC3183"/>
    <w:rsid w:val="00DC31C6"/>
    <w:rsid w:val="00DC31D1"/>
    <w:rsid w:val="00DC31DD"/>
    <w:rsid w:val="00DC343A"/>
    <w:rsid w:val="00DC3505"/>
    <w:rsid w:val="00DC35CB"/>
    <w:rsid w:val="00DC3624"/>
    <w:rsid w:val="00DC3780"/>
    <w:rsid w:val="00DC38CB"/>
    <w:rsid w:val="00DC392C"/>
    <w:rsid w:val="00DC3A36"/>
    <w:rsid w:val="00DC3AD7"/>
    <w:rsid w:val="00DC3B3F"/>
    <w:rsid w:val="00DC3CAF"/>
    <w:rsid w:val="00DC3D2F"/>
    <w:rsid w:val="00DC3ED5"/>
    <w:rsid w:val="00DC3FE9"/>
    <w:rsid w:val="00DC4263"/>
    <w:rsid w:val="00DC44A3"/>
    <w:rsid w:val="00DC45DB"/>
    <w:rsid w:val="00DC4608"/>
    <w:rsid w:val="00DC46E2"/>
    <w:rsid w:val="00DC4943"/>
    <w:rsid w:val="00DC4A41"/>
    <w:rsid w:val="00DC4A94"/>
    <w:rsid w:val="00DC4A99"/>
    <w:rsid w:val="00DC4B0C"/>
    <w:rsid w:val="00DC4B1D"/>
    <w:rsid w:val="00DC4B77"/>
    <w:rsid w:val="00DC4E04"/>
    <w:rsid w:val="00DC4E32"/>
    <w:rsid w:val="00DC50DD"/>
    <w:rsid w:val="00DC50DE"/>
    <w:rsid w:val="00DC5451"/>
    <w:rsid w:val="00DC54D8"/>
    <w:rsid w:val="00DC54F4"/>
    <w:rsid w:val="00DC57E0"/>
    <w:rsid w:val="00DC5A53"/>
    <w:rsid w:val="00DC5A58"/>
    <w:rsid w:val="00DC5A7F"/>
    <w:rsid w:val="00DC5B55"/>
    <w:rsid w:val="00DC5E8B"/>
    <w:rsid w:val="00DC5FF0"/>
    <w:rsid w:val="00DC609E"/>
    <w:rsid w:val="00DC620A"/>
    <w:rsid w:val="00DC6255"/>
    <w:rsid w:val="00DC632D"/>
    <w:rsid w:val="00DC64AC"/>
    <w:rsid w:val="00DC6511"/>
    <w:rsid w:val="00DC6618"/>
    <w:rsid w:val="00DC6707"/>
    <w:rsid w:val="00DC6727"/>
    <w:rsid w:val="00DC67CB"/>
    <w:rsid w:val="00DC6889"/>
    <w:rsid w:val="00DC6909"/>
    <w:rsid w:val="00DC69A7"/>
    <w:rsid w:val="00DC6A09"/>
    <w:rsid w:val="00DC6A2A"/>
    <w:rsid w:val="00DC6B1E"/>
    <w:rsid w:val="00DC6B70"/>
    <w:rsid w:val="00DC6C86"/>
    <w:rsid w:val="00DC6C93"/>
    <w:rsid w:val="00DC6D68"/>
    <w:rsid w:val="00DC6E2C"/>
    <w:rsid w:val="00DC6FC3"/>
    <w:rsid w:val="00DC70AD"/>
    <w:rsid w:val="00DC7178"/>
    <w:rsid w:val="00DC717D"/>
    <w:rsid w:val="00DC7287"/>
    <w:rsid w:val="00DC72BE"/>
    <w:rsid w:val="00DC7364"/>
    <w:rsid w:val="00DC7419"/>
    <w:rsid w:val="00DC746A"/>
    <w:rsid w:val="00DC75BC"/>
    <w:rsid w:val="00DC75DA"/>
    <w:rsid w:val="00DC761D"/>
    <w:rsid w:val="00DC76DE"/>
    <w:rsid w:val="00DC778B"/>
    <w:rsid w:val="00DC78D7"/>
    <w:rsid w:val="00DC7972"/>
    <w:rsid w:val="00DC79D8"/>
    <w:rsid w:val="00DC7C4E"/>
    <w:rsid w:val="00DC7E08"/>
    <w:rsid w:val="00DC7E13"/>
    <w:rsid w:val="00DC7E7B"/>
    <w:rsid w:val="00DD025B"/>
    <w:rsid w:val="00DD025D"/>
    <w:rsid w:val="00DD05B1"/>
    <w:rsid w:val="00DD06F9"/>
    <w:rsid w:val="00DD0782"/>
    <w:rsid w:val="00DD0914"/>
    <w:rsid w:val="00DD0993"/>
    <w:rsid w:val="00DD09CC"/>
    <w:rsid w:val="00DD0A47"/>
    <w:rsid w:val="00DD0A88"/>
    <w:rsid w:val="00DD0B99"/>
    <w:rsid w:val="00DD0D1C"/>
    <w:rsid w:val="00DD0F0F"/>
    <w:rsid w:val="00DD1074"/>
    <w:rsid w:val="00DD11E6"/>
    <w:rsid w:val="00DD12D1"/>
    <w:rsid w:val="00DD1311"/>
    <w:rsid w:val="00DD1424"/>
    <w:rsid w:val="00DD1501"/>
    <w:rsid w:val="00DD1677"/>
    <w:rsid w:val="00DD17C5"/>
    <w:rsid w:val="00DD1817"/>
    <w:rsid w:val="00DD196C"/>
    <w:rsid w:val="00DD1B17"/>
    <w:rsid w:val="00DD1BD5"/>
    <w:rsid w:val="00DD1CD1"/>
    <w:rsid w:val="00DD1D47"/>
    <w:rsid w:val="00DD1DE7"/>
    <w:rsid w:val="00DD1EB0"/>
    <w:rsid w:val="00DD21B6"/>
    <w:rsid w:val="00DD2263"/>
    <w:rsid w:val="00DD22C5"/>
    <w:rsid w:val="00DD22F7"/>
    <w:rsid w:val="00DD258B"/>
    <w:rsid w:val="00DD269D"/>
    <w:rsid w:val="00DD26BF"/>
    <w:rsid w:val="00DD26CD"/>
    <w:rsid w:val="00DD277F"/>
    <w:rsid w:val="00DD27A1"/>
    <w:rsid w:val="00DD2868"/>
    <w:rsid w:val="00DD2901"/>
    <w:rsid w:val="00DD294C"/>
    <w:rsid w:val="00DD2985"/>
    <w:rsid w:val="00DD2DA8"/>
    <w:rsid w:val="00DD2F63"/>
    <w:rsid w:val="00DD30B3"/>
    <w:rsid w:val="00DD31E4"/>
    <w:rsid w:val="00DD3225"/>
    <w:rsid w:val="00DD3369"/>
    <w:rsid w:val="00DD3409"/>
    <w:rsid w:val="00DD3429"/>
    <w:rsid w:val="00DD3472"/>
    <w:rsid w:val="00DD3514"/>
    <w:rsid w:val="00DD3696"/>
    <w:rsid w:val="00DD380C"/>
    <w:rsid w:val="00DD3AEE"/>
    <w:rsid w:val="00DD3B55"/>
    <w:rsid w:val="00DD3CEB"/>
    <w:rsid w:val="00DD3EDA"/>
    <w:rsid w:val="00DD3F53"/>
    <w:rsid w:val="00DD3F89"/>
    <w:rsid w:val="00DD40AD"/>
    <w:rsid w:val="00DD4224"/>
    <w:rsid w:val="00DD42C6"/>
    <w:rsid w:val="00DD4323"/>
    <w:rsid w:val="00DD4371"/>
    <w:rsid w:val="00DD43E5"/>
    <w:rsid w:val="00DD45BA"/>
    <w:rsid w:val="00DD46D5"/>
    <w:rsid w:val="00DD46D7"/>
    <w:rsid w:val="00DD4740"/>
    <w:rsid w:val="00DD4845"/>
    <w:rsid w:val="00DD48BD"/>
    <w:rsid w:val="00DD4A88"/>
    <w:rsid w:val="00DD4B17"/>
    <w:rsid w:val="00DD4B99"/>
    <w:rsid w:val="00DD4BB6"/>
    <w:rsid w:val="00DD4FBC"/>
    <w:rsid w:val="00DD50AB"/>
    <w:rsid w:val="00DD50B5"/>
    <w:rsid w:val="00DD512A"/>
    <w:rsid w:val="00DD51A3"/>
    <w:rsid w:val="00DD520E"/>
    <w:rsid w:val="00DD5378"/>
    <w:rsid w:val="00DD5476"/>
    <w:rsid w:val="00DD5545"/>
    <w:rsid w:val="00DD5586"/>
    <w:rsid w:val="00DD570B"/>
    <w:rsid w:val="00DD5897"/>
    <w:rsid w:val="00DD59A9"/>
    <w:rsid w:val="00DD5A46"/>
    <w:rsid w:val="00DD5A6A"/>
    <w:rsid w:val="00DD5B7E"/>
    <w:rsid w:val="00DD5BA1"/>
    <w:rsid w:val="00DD5D03"/>
    <w:rsid w:val="00DD5D18"/>
    <w:rsid w:val="00DD5D5D"/>
    <w:rsid w:val="00DD5DD0"/>
    <w:rsid w:val="00DD5F88"/>
    <w:rsid w:val="00DD61C6"/>
    <w:rsid w:val="00DD61D1"/>
    <w:rsid w:val="00DD640C"/>
    <w:rsid w:val="00DD65CE"/>
    <w:rsid w:val="00DD6625"/>
    <w:rsid w:val="00DD66ED"/>
    <w:rsid w:val="00DD678B"/>
    <w:rsid w:val="00DD6826"/>
    <w:rsid w:val="00DD69D5"/>
    <w:rsid w:val="00DD69F3"/>
    <w:rsid w:val="00DD6AC2"/>
    <w:rsid w:val="00DD6B57"/>
    <w:rsid w:val="00DD6B9F"/>
    <w:rsid w:val="00DD6BF7"/>
    <w:rsid w:val="00DD6E83"/>
    <w:rsid w:val="00DD71A2"/>
    <w:rsid w:val="00DD72D6"/>
    <w:rsid w:val="00DD734A"/>
    <w:rsid w:val="00DD74E9"/>
    <w:rsid w:val="00DD74ED"/>
    <w:rsid w:val="00DD75D3"/>
    <w:rsid w:val="00DD771A"/>
    <w:rsid w:val="00DD774D"/>
    <w:rsid w:val="00DD7752"/>
    <w:rsid w:val="00DD77C4"/>
    <w:rsid w:val="00DD7854"/>
    <w:rsid w:val="00DD78E3"/>
    <w:rsid w:val="00DD7BAD"/>
    <w:rsid w:val="00DD7BAE"/>
    <w:rsid w:val="00DD7C42"/>
    <w:rsid w:val="00DD7D10"/>
    <w:rsid w:val="00DD7E76"/>
    <w:rsid w:val="00DD7EA7"/>
    <w:rsid w:val="00DD7EAA"/>
    <w:rsid w:val="00DE0227"/>
    <w:rsid w:val="00DE03BF"/>
    <w:rsid w:val="00DE03F4"/>
    <w:rsid w:val="00DE0528"/>
    <w:rsid w:val="00DE05A4"/>
    <w:rsid w:val="00DE080A"/>
    <w:rsid w:val="00DE09D5"/>
    <w:rsid w:val="00DE09E9"/>
    <w:rsid w:val="00DE0A79"/>
    <w:rsid w:val="00DE0A96"/>
    <w:rsid w:val="00DE0D98"/>
    <w:rsid w:val="00DE0DB0"/>
    <w:rsid w:val="00DE0E39"/>
    <w:rsid w:val="00DE0EA8"/>
    <w:rsid w:val="00DE0F7D"/>
    <w:rsid w:val="00DE0FC1"/>
    <w:rsid w:val="00DE10D8"/>
    <w:rsid w:val="00DE16A4"/>
    <w:rsid w:val="00DE16B9"/>
    <w:rsid w:val="00DE17AA"/>
    <w:rsid w:val="00DE17D5"/>
    <w:rsid w:val="00DE193A"/>
    <w:rsid w:val="00DE1BA4"/>
    <w:rsid w:val="00DE1BB4"/>
    <w:rsid w:val="00DE1BCE"/>
    <w:rsid w:val="00DE1D28"/>
    <w:rsid w:val="00DE1E38"/>
    <w:rsid w:val="00DE1E7B"/>
    <w:rsid w:val="00DE1F8C"/>
    <w:rsid w:val="00DE1FAE"/>
    <w:rsid w:val="00DE1FDC"/>
    <w:rsid w:val="00DE2018"/>
    <w:rsid w:val="00DE2185"/>
    <w:rsid w:val="00DE2268"/>
    <w:rsid w:val="00DE22AF"/>
    <w:rsid w:val="00DE2497"/>
    <w:rsid w:val="00DE25BA"/>
    <w:rsid w:val="00DE2755"/>
    <w:rsid w:val="00DE2762"/>
    <w:rsid w:val="00DE2808"/>
    <w:rsid w:val="00DE28A2"/>
    <w:rsid w:val="00DE28CD"/>
    <w:rsid w:val="00DE29A8"/>
    <w:rsid w:val="00DE2ADA"/>
    <w:rsid w:val="00DE2B59"/>
    <w:rsid w:val="00DE2B63"/>
    <w:rsid w:val="00DE2CB3"/>
    <w:rsid w:val="00DE2D1F"/>
    <w:rsid w:val="00DE2DC4"/>
    <w:rsid w:val="00DE2E33"/>
    <w:rsid w:val="00DE3037"/>
    <w:rsid w:val="00DE3091"/>
    <w:rsid w:val="00DE3117"/>
    <w:rsid w:val="00DE33C5"/>
    <w:rsid w:val="00DE3A7E"/>
    <w:rsid w:val="00DE3B25"/>
    <w:rsid w:val="00DE3EF7"/>
    <w:rsid w:val="00DE406F"/>
    <w:rsid w:val="00DE41EF"/>
    <w:rsid w:val="00DE42D1"/>
    <w:rsid w:val="00DE4325"/>
    <w:rsid w:val="00DE43C0"/>
    <w:rsid w:val="00DE450D"/>
    <w:rsid w:val="00DE4574"/>
    <w:rsid w:val="00DE45B1"/>
    <w:rsid w:val="00DE462D"/>
    <w:rsid w:val="00DE4635"/>
    <w:rsid w:val="00DE4661"/>
    <w:rsid w:val="00DE4673"/>
    <w:rsid w:val="00DE491E"/>
    <w:rsid w:val="00DE49BF"/>
    <w:rsid w:val="00DE4A5B"/>
    <w:rsid w:val="00DE4A62"/>
    <w:rsid w:val="00DE4BD2"/>
    <w:rsid w:val="00DE4CAE"/>
    <w:rsid w:val="00DE4D90"/>
    <w:rsid w:val="00DE4F43"/>
    <w:rsid w:val="00DE4F59"/>
    <w:rsid w:val="00DE4F65"/>
    <w:rsid w:val="00DE51F8"/>
    <w:rsid w:val="00DE5305"/>
    <w:rsid w:val="00DE5398"/>
    <w:rsid w:val="00DE53C4"/>
    <w:rsid w:val="00DE540A"/>
    <w:rsid w:val="00DE5583"/>
    <w:rsid w:val="00DE57E8"/>
    <w:rsid w:val="00DE58C7"/>
    <w:rsid w:val="00DE58DB"/>
    <w:rsid w:val="00DE5A16"/>
    <w:rsid w:val="00DE5A3D"/>
    <w:rsid w:val="00DE5BCC"/>
    <w:rsid w:val="00DE5E53"/>
    <w:rsid w:val="00DE5EDE"/>
    <w:rsid w:val="00DE6092"/>
    <w:rsid w:val="00DE60E2"/>
    <w:rsid w:val="00DE6192"/>
    <w:rsid w:val="00DE61E3"/>
    <w:rsid w:val="00DE622E"/>
    <w:rsid w:val="00DE62FF"/>
    <w:rsid w:val="00DE63A8"/>
    <w:rsid w:val="00DE64D9"/>
    <w:rsid w:val="00DE6536"/>
    <w:rsid w:val="00DE6550"/>
    <w:rsid w:val="00DE6561"/>
    <w:rsid w:val="00DE66DC"/>
    <w:rsid w:val="00DE6703"/>
    <w:rsid w:val="00DE6B1A"/>
    <w:rsid w:val="00DE6B65"/>
    <w:rsid w:val="00DE6CF1"/>
    <w:rsid w:val="00DE6CF6"/>
    <w:rsid w:val="00DE6D11"/>
    <w:rsid w:val="00DE6D4A"/>
    <w:rsid w:val="00DE6E97"/>
    <w:rsid w:val="00DE6F5A"/>
    <w:rsid w:val="00DE707A"/>
    <w:rsid w:val="00DE718B"/>
    <w:rsid w:val="00DE720D"/>
    <w:rsid w:val="00DE776D"/>
    <w:rsid w:val="00DE781B"/>
    <w:rsid w:val="00DE7972"/>
    <w:rsid w:val="00DE7A01"/>
    <w:rsid w:val="00DE7A68"/>
    <w:rsid w:val="00DE7A73"/>
    <w:rsid w:val="00DE7C35"/>
    <w:rsid w:val="00DE7C5D"/>
    <w:rsid w:val="00DE7CBE"/>
    <w:rsid w:val="00DE7CD9"/>
    <w:rsid w:val="00DE7EA3"/>
    <w:rsid w:val="00DE7ED9"/>
    <w:rsid w:val="00DE7F30"/>
    <w:rsid w:val="00DE7F9E"/>
    <w:rsid w:val="00DF00C9"/>
    <w:rsid w:val="00DF01CA"/>
    <w:rsid w:val="00DF0207"/>
    <w:rsid w:val="00DF022B"/>
    <w:rsid w:val="00DF0292"/>
    <w:rsid w:val="00DF032D"/>
    <w:rsid w:val="00DF03A6"/>
    <w:rsid w:val="00DF0459"/>
    <w:rsid w:val="00DF07A8"/>
    <w:rsid w:val="00DF0851"/>
    <w:rsid w:val="00DF08BF"/>
    <w:rsid w:val="00DF0955"/>
    <w:rsid w:val="00DF0989"/>
    <w:rsid w:val="00DF09BD"/>
    <w:rsid w:val="00DF0DDF"/>
    <w:rsid w:val="00DF0F26"/>
    <w:rsid w:val="00DF0F43"/>
    <w:rsid w:val="00DF102E"/>
    <w:rsid w:val="00DF1046"/>
    <w:rsid w:val="00DF10B2"/>
    <w:rsid w:val="00DF1157"/>
    <w:rsid w:val="00DF125E"/>
    <w:rsid w:val="00DF1332"/>
    <w:rsid w:val="00DF13F8"/>
    <w:rsid w:val="00DF14B2"/>
    <w:rsid w:val="00DF14B9"/>
    <w:rsid w:val="00DF16AB"/>
    <w:rsid w:val="00DF17F5"/>
    <w:rsid w:val="00DF180A"/>
    <w:rsid w:val="00DF1816"/>
    <w:rsid w:val="00DF192C"/>
    <w:rsid w:val="00DF193F"/>
    <w:rsid w:val="00DF1C6B"/>
    <w:rsid w:val="00DF1CD2"/>
    <w:rsid w:val="00DF1D35"/>
    <w:rsid w:val="00DF1E95"/>
    <w:rsid w:val="00DF20AE"/>
    <w:rsid w:val="00DF213F"/>
    <w:rsid w:val="00DF2150"/>
    <w:rsid w:val="00DF21E5"/>
    <w:rsid w:val="00DF2215"/>
    <w:rsid w:val="00DF22D1"/>
    <w:rsid w:val="00DF22E9"/>
    <w:rsid w:val="00DF2334"/>
    <w:rsid w:val="00DF2498"/>
    <w:rsid w:val="00DF2586"/>
    <w:rsid w:val="00DF259B"/>
    <w:rsid w:val="00DF2664"/>
    <w:rsid w:val="00DF26A7"/>
    <w:rsid w:val="00DF26B0"/>
    <w:rsid w:val="00DF283B"/>
    <w:rsid w:val="00DF28F7"/>
    <w:rsid w:val="00DF2972"/>
    <w:rsid w:val="00DF2AEE"/>
    <w:rsid w:val="00DF2C1A"/>
    <w:rsid w:val="00DF2E47"/>
    <w:rsid w:val="00DF2E65"/>
    <w:rsid w:val="00DF2F2D"/>
    <w:rsid w:val="00DF3046"/>
    <w:rsid w:val="00DF3170"/>
    <w:rsid w:val="00DF31BD"/>
    <w:rsid w:val="00DF32A2"/>
    <w:rsid w:val="00DF33EC"/>
    <w:rsid w:val="00DF34EC"/>
    <w:rsid w:val="00DF3575"/>
    <w:rsid w:val="00DF35CF"/>
    <w:rsid w:val="00DF36FF"/>
    <w:rsid w:val="00DF371C"/>
    <w:rsid w:val="00DF3794"/>
    <w:rsid w:val="00DF3951"/>
    <w:rsid w:val="00DF3981"/>
    <w:rsid w:val="00DF39B6"/>
    <w:rsid w:val="00DF39FB"/>
    <w:rsid w:val="00DF3A41"/>
    <w:rsid w:val="00DF3A74"/>
    <w:rsid w:val="00DF3B84"/>
    <w:rsid w:val="00DF3CED"/>
    <w:rsid w:val="00DF3E4A"/>
    <w:rsid w:val="00DF3E5C"/>
    <w:rsid w:val="00DF3F3B"/>
    <w:rsid w:val="00DF3FCA"/>
    <w:rsid w:val="00DF4017"/>
    <w:rsid w:val="00DF40A5"/>
    <w:rsid w:val="00DF417A"/>
    <w:rsid w:val="00DF41A4"/>
    <w:rsid w:val="00DF41E5"/>
    <w:rsid w:val="00DF4301"/>
    <w:rsid w:val="00DF43E0"/>
    <w:rsid w:val="00DF44DD"/>
    <w:rsid w:val="00DF4507"/>
    <w:rsid w:val="00DF45A7"/>
    <w:rsid w:val="00DF4617"/>
    <w:rsid w:val="00DF46E0"/>
    <w:rsid w:val="00DF4726"/>
    <w:rsid w:val="00DF4AD6"/>
    <w:rsid w:val="00DF4C10"/>
    <w:rsid w:val="00DF4C78"/>
    <w:rsid w:val="00DF4C7C"/>
    <w:rsid w:val="00DF4CD1"/>
    <w:rsid w:val="00DF4E74"/>
    <w:rsid w:val="00DF4F52"/>
    <w:rsid w:val="00DF5105"/>
    <w:rsid w:val="00DF5247"/>
    <w:rsid w:val="00DF526E"/>
    <w:rsid w:val="00DF5337"/>
    <w:rsid w:val="00DF5382"/>
    <w:rsid w:val="00DF5394"/>
    <w:rsid w:val="00DF53A9"/>
    <w:rsid w:val="00DF5554"/>
    <w:rsid w:val="00DF5733"/>
    <w:rsid w:val="00DF5909"/>
    <w:rsid w:val="00DF597C"/>
    <w:rsid w:val="00DF5A36"/>
    <w:rsid w:val="00DF5BDC"/>
    <w:rsid w:val="00DF5BEC"/>
    <w:rsid w:val="00DF5C8C"/>
    <w:rsid w:val="00DF5CD8"/>
    <w:rsid w:val="00DF5E22"/>
    <w:rsid w:val="00DF5E53"/>
    <w:rsid w:val="00DF5E71"/>
    <w:rsid w:val="00DF6048"/>
    <w:rsid w:val="00DF60C2"/>
    <w:rsid w:val="00DF637B"/>
    <w:rsid w:val="00DF648B"/>
    <w:rsid w:val="00DF64BB"/>
    <w:rsid w:val="00DF64DE"/>
    <w:rsid w:val="00DF6647"/>
    <w:rsid w:val="00DF66A1"/>
    <w:rsid w:val="00DF66F3"/>
    <w:rsid w:val="00DF67B7"/>
    <w:rsid w:val="00DF67DF"/>
    <w:rsid w:val="00DF680F"/>
    <w:rsid w:val="00DF683C"/>
    <w:rsid w:val="00DF69D8"/>
    <w:rsid w:val="00DF6ADE"/>
    <w:rsid w:val="00DF6BB7"/>
    <w:rsid w:val="00DF6D56"/>
    <w:rsid w:val="00DF6E08"/>
    <w:rsid w:val="00DF712A"/>
    <w:rsid w:val="00DF73D2"/>
    <w:rsid w:val="00DF73F7"/>
    <w:rsid w:val="00DF7411"/>
    <w:rsid w:val="00DF7457"/>
    <w:rsid w:val="00DF746F"/>
    <w:rsid w:val="00DF74F5"/>
    <w:rsid w:val="00DF75BE"/>
    <w:rsid w:val="00DF7662"/>
    <w:rsid w:val="00DF7769"/>
    <w:rsid w:val="00DF7855"/>
    <w:rsid w:val="00DF7915"/>
    <w:rsid w:val="00DF7938"/>
    <w:rsid w:val="00DF7A02"/>
    <w:rsid w:val="00DF7A29"/>
    <w:rsid w:val="00DF7A55"/>
    <w:rsid w:val="00DF7A98"/>
    <w:rsid w:val="00DF7B19"/>
    <w:rsid w:val="00DF7B88"/>
    <w:rsid w:val="00DF7C5D"/>
    <w:rsid w:val="00DF7D13"/>
    <w:rsid w:val="00DF7D8B"/>
    <w:rsid w:val="00DF7E88"/>
    <w:rsid w:val="00DF7EFB"/>
    <w:rsid w:val="00E0004D"/>
    <w:rsid w:val="00E000EF"/>
    <w:rsid w:val="00E0020F"/>
    <w:rsid w:val="00E002BB"/>
    <w:rsid w:val="00E0042A"/>
    <w:rsid w:val="00E004E4"/>
    <w:rsid w:val="00E0061C"/>
    <w:rsid w:val="00E0082A"/>
    <w:rsid w:val="00E008AF"/>
    <w:rsid w:val="00E0092A"/>
    <w:rsid w:val="00E0099E"/>
    <w:rsid w:val="00E009A9"/>
    <w:rsid w:val="00E00A34"/>
    <w:rsid w:val="00E00ADD"/>
    <w:rsid w:val="00E00AEC"/>
    <w:rsid w:val="00E00B20"/>
    <w:rsid w:val="00E00BA2"/>
    <w:rsid w:val="00E00C0C"/>
    <w:rsid w:val="00E00CA0"/>
    <w:rsid w:val="00E00DEC"/>
    <w:rsid w:val="00E00EFA"/>
    <w:rsid w:val="00E01016"/>
    <w:rsid w:val="00E014F6"/>
    <w:rsid w:val="00E01533"/>
    <w:rsid w:val="00E0185C"/>
    <w:rsid w:val="00E018E5"/>
    <w:rsid w:val="00E01BBD"/>
    <w:rsid w:val="00E01CB7"/>
    <w:rsid w:val="00E0205D"/>
    <w:rsid w:val="00E022F7"/>
    <w:rsid w:val="00E0234D"/>
    <w:rsid w:val="00E02469"/>
    <w:rsid w:val="00E0254E"/>
    <w:rsid w:val="00E025DE"/>
    <w:rsid w:val="00E028DC"/>
    <w:rsid w:val="00E02916"/>
    <w:rsid w:val="00E02A35"/>
    <w:rsid w:val="00E02E5E"/>
    <w:rsid w:val="00E02E60"/>
    <w:rsid w:val="00E02E6A"/>
    <w:rsid w:val="00E02FA9"/>
    <w:rsid w:val="00E02FEB"/>
    <w:rsid w:val="00E030EB"/>
    <w:rsid w:val="00E0319F"/>
    <w:rsid w:val="00E0329B"/>
    <w:rsid w:val="00E032A6"/>
    <w:rsid w:val="00E0334A"/>
    <w:rsid w:val="00E033EA"/>
    <w:rsid w:val="00E034E2"/>
    <w:rsid w:val="00E03513"/>
    <w:rsid w:val="00E03651"/>
    <w:rsid w:val="00E037E2"/>
    <w:rsid w:val="00E0390A"/>
    <w:rsid w:val="00E0390F"/>
    <w:rsid w:val="00E0394C"/>
    <w:rsid w:val="00E03C85"/>
    <w:rsid w:val="00E03CAB"/>
    <w:rsid w:val="00E03D1E"/>
    <w:rsid w:val="00E03DC7"/>
    <w:rsid w:val="00E03EC2"/>
    <w:rsid w:val="00E03F34"/>
    <w:rsid w:val="00E03F4C"/>
    <w:rsid w:val="00E03FC4"/>
    <w:rsid w:val="00E03FEB"/>
    <w:rsid w:val="00E0405C"/>
    <w:rsid w:val="00E040BE"/>
    <w:rsid w:val="00E044C3"/>
    <w:rsid w:val="00E045EC"/>
    <w:rsid w:val="00E046A8"/>
    <w:rsid w:val="00E0480A"/>
    <w:rsid w:val="00E04885"/>
    <w:rsid w:val="00E04908"/>
    <w:rsid w:val="00E0490E"/>
    <w:rsid w:val="00E049E7"/>
    <w:rsid w:val="00E04A56"/>
    <w:rsid w:val="00E04D7A"/>
    <w:rsid w:val="00E0500B"/>
    <w:rsid w:val="00E050CE"/>
    <w:rsid w:val="00E0512C"/>
    <w:rsid w:val="00E051A5"/>
    <w:rsid w:val="00E051CD"/>
    <w:rsid w:val="00E051EE"/>
    <w:rsid w:val="00E05254"/>
    <w:rsid w:val="00E052A0"/>
    <w:rsid w:val="00E0546B"/>
    <w:rsid w:val="00E054B9"/>
    <w:rsid w:val="00E055AE"/>
    <w:rsid w:val="00E05B3A"/>
    <w:rsid w:val="00E05CB5"/>
    <w:rsid w:val="00E05F73"/>
    <w:rsid w:val="00E05F85"/>
    <w:rsid w:val="00E06166"/>
    <w:rsid w:val="00E06310"/>
    <w:rsid w:val="00E0639A"/>
    <w:rsid w:val="00E063C0"/>
    <w:rsid w:val="00E063EA"/>
    <w:rsid w:val="00E06479"/>
    <w:rsid w:val="00E064E9"/>
    <w:rsid w:val="00E06507"/>
    <w:rsid w:val="00E0670E"/>
    <w:rsid w:val="00E067AD"/>
    <w:rsid w:val="00E06A39"/>
    <w:rsid w:val="00E06A3C"/>
    <w:rsid w:val="00E06C3D"/>
    <w:rsid w:val="00E06CDB"/>
    <w:rsid w:val="00E06E71"/>
    <w:rsid w:val="00E06F07"/>
    <w:rsid w:val="00E06F3E"/>
    <w:rsid w:val="00E06FBD"/>
    <w:rsid w:val="00E07024"/>
    <w:rsid w:val="00E07160"/>
    <w:rsid w:val="00E072DA"/>
    <w:rsid w:val="00E07310"/>
    <w:rsid w:val="00E0736A"/>
    <w:rsid w:val="00E073A0"/>
    <w:rsid w:val="00E074E0"/>
    <w:rsid w:val="00E07658"/>
    <w:rsid w:val="00E077E8"/>
    <w:rsid w:val="00E0780E"/>
    <w:rsid w:val="00E0781E"/>
    <w:rsid w:val="00E078BD"/>
    <w:rsid w:val="00E078EC"/>
    <w:rsid w:val="00E07ADE"/>
    <w:rsid w:val="00E07B85"/>
    <w:rsid w:val="00E07CB5"/>
    <w:rsid w:val="00E07E3E"/>
    <w:rsid w:val="00E07F4A"/>
    <w:rsid w:val="00E101F3"/>
    <w:rsid w:val="00E1024B"/>
    <w:rsid w:val="00E102B0"/>
    <w:rsid w:val="00E10367"/>
    <w:rsid w:val="00E1038C"/>
    <w:rsid w:val="00E103CD"/>
    <w:rsid w:val="00E10485"/>
    <w:rsid w:val="00E106CF"/>
    <w:rsid w:val="00E10758"/>
    <w:rsid w:val="00E10768"/>
    <w:rsid w:val="00E107D7"/>
    <w:rsid w:val="00E107EC"/>
    <w:rsid w:val="00E109AD"/>
    <w:rsid w:val="00E109C3"/>
    <w:rsid w:val="00E109C6"/>
    <w:rsid w:val="00E10D74"/>
    <w:rsid w:val="00E10D95"/>
    <w:rsid w:val="00E11166"/>
    <w:rsid w:val="00E11240"/>
    <w:rsid w:val="00E11386"/>
    <w:rsid w:val="00E114B5"/>
    <w:rsid w:val="00E11548"/>
    <w:rsid w:val="00E116D5"/>
    <w:rsid w:val="00E117D5"/>
    <w:rsid w:val="00E1181B"/>
    <w:rsid w:val="00E1182F"/>
    <w:rsid w:val="00E1190B"/>
    <w:rsid w:val="00E11A13"/>
    <w:rsid w:val="00E11B6A"/>
    <w:rsid w:val="00E11B8F"/>
    <w:rsid w:val="00E11B9D"/>
    <w:rsid w:val="00E11D4A"/>
    <w:rsid w:val="00E11D9B"/>
    <w:rsid w:val="00E11DEE"/>
    <w:rsid w:val="00E11E2B"/>
    <w:rsid w:val="00E11E44"/>
    <w:rsid w:val="00E11E85"/>
    <w:rsid w:val="00E11E98"/>
    <w:rsid w:val="00E120E2"/>
    <w:rsid w:val="00E12136"/>
    <w:rsid w:val="00E12376"/>
    <w:rsid w:val="00E123AB"/>
    <w:rsid w:val="00E123DD"/>
    <w:rsid w:val="00E125AD"/>
    <w:rsid w:val="00E125DF"/>
    <w:rsid w:val="00E12703"/>
    <w:rsid w:val="00E12744"/>
    <w:rsid w:val="00E1275E"/>
    <w:rsid w:val="00E127A2"/>
    <w:rsid w:val="00E127E3"/>
    <w:rsid w:val="00E12942"/>
    <w:rsid w:val="00E129CD"/>
    <w:rsid w:val="00E12A1D"/>
    <w:rsid w:val="00E12A87"/>
    <w:rsid w:val="00E12B8D"/>
    <w:rsid w:val="00E12C93"/>
    <w:rsid w:val="00E12E3F"/>
    <w:rsid w:val="00E12F96"/>
    <w:rsid w:val="00E13048"/>
    <w:rsid w:val="00E1323A"/>
    <w:rsid w:val="00E132DA"/>
    <w:rsid w:val="00E13396"/>
    <w:rsid w:val="00E13469"/>
    <w:rsid w:val="00E134BD"/>
    <w:rsid w:val="00E134FB"/>
    <w:rsid w:val="00E1377D"/>
    <w:rsid w:val="00E138BD"/>
    <w:rsid w:val="00E13974"/>
    <w:rsid w:val="00E13A5A"/>
    <w:rsid w:val="00E13AC9"/>
    <w:rsid w:val="00E13BA1"/>
    <w:rsid w:val="00E13D1F"/>
    <w:rsid w:val="00E13DC3"/>
    <w:rsid w:val="00E13E02"/>
    <w:rsid w:val="00E13E88"/>
    <w:rsid w:val="00E13F7F"/>
    <w:rsid w:val="00E14165"/>
    <w:rsid w:val="00E14301"/>
    <w:rsid w:val="00E14360"/>
    <w:rsid w:val="00E143BC"/>
    <w:rsid w:val="00E143ED"/>
    <w:rsid w:val="00E14442"/>
    <w:rsid w:val="00E14585"/>
    <w:rsid w:val="00E145B3"/>
    <w:rsid w:val="00E14760"/>
    <w:rsid w:val="00E14767"/>
    <w:rsid w:val="00E147D4"/>
    <w:rsid w:val="00E14897"/>
    <w:rsid w:val="00E148BC"/>
    <w:rsid w:val="00E148DD"/>
    <w:rsid w:val="00E149E1"/>
    <w:rsid w:val="00E14C1F"/>
    <w:rsid w:val="00E14C73"/>
    <w:rsid w:val="00E14D45"/>
    <w:rsid w:val="00E14F2E"/>
    <w:rsid w:val="00E14F89"/>
    <w:rsid w:val="00E14FD0"/>
    <w:rsid w:val="00E151A3"/>
    <w:rsid w:val="00E151EE"/>
    <w:rsid w:val="00E15203"/>
    <w:rsid w:val="00E15404"/>
    <w:rsid w:val="00E15503"/>
    <w:rsid w:val="00E15896"/>
    <w:rsid w:val="00E15A0D"/>
    <w:rsid w:val="00E15A8B"/>
    <w:rsid w:val="00E15AC4"/>
    <w:rsid w:val="00E15C0D"/>
    <w:rsid w:val="00E15C17"/>
    <w:rsid w:val="00E15DB7"/>
    <w:rsid w:val="00E15E37"/>
    <w:rsid w:val="00E15ECE"/>
    <w:rsid w:val="00E15EF8"/>
    <w:rsid w:val="00E16207"/>
    <w:rsid w:val="00E163F0"/>
    <w:rsid w:val="00E164A1"/>
    <w:rsid w:val="00E16655"/>
    <w:rsid w:val="00E1665F"/>
    <w:rsid w:val="00E166C7"/>
    <w:rsid w:val="00E167E2"/>
    <w:rsid w:val="00E167E7"/>
    <w:rsid w:val="00E168FD"/>
    <w:rsid w:val="00E16999"/>
    <w:rsid w:val="00E169B1"/>
    <w:rsid w:val="00E169E3"/>
    <w:rsid w:val="00E169EE"/>
    <w:rsid w:val="00E169F1"/>
    <w:rsid w:val="00E16A82"/>
    <w:rsid w:val="00E16C09"/>
    <w:rsid w:val="00E16C7B"/>
    <w:rsid w:val="00E16E4A"/>
    <w:rsid w:val="00E16FC3"/>
    <w:rsid w:val="00E17078"/>
    <w:rsid w:val="00E171B3"/>
    <w:rsid w:val="00E171BA"/>
    <w:rsid w:val="00E17300"/>
    <w:rsid w:val="00E17417"/>
    <w:rsid w:val="00E1746D"/>
    <w:rsid w:val="00E174E6"/>
    <w:rsid w:val="00E1768F"/>
    <w:rsid w:val="00E1771C"/>
    <w:rsid w:val="00E1776B"/>
    <w:rsid w:val="00E177D3"/>
    <w:rsid w:val="00E17810"/>
    <w:rsid w:val="00E17972"/>
    <w:rsid w:val="00E17990"/>
    <w:rsid w:val="00E17A33"/>
    <w:rsid w:val="00E17AD4"/>
    <w:rsid w:val="00E17B61"/>
    <w:rsid w:val="00E17BF2"/>
    <w:rsid w:val="00E17C75"/>
    <w:rsid w:val="00E17DB0"/>
    <w:rsid w:val="00E17DC8"/>
    <w:rsid w:val="00E17E9A"/>
    <w:rsid w:val="00E17EC2"/>
    <w:rsid w:val="00E17FF3"/>
    <w:rsid w:val="00E20276"/>
    <w:rsid w:val="00E205CC"/>
    <w:rsid w:val="00E20605"/>
    <w:rsid w:val="00E2067D"/>
    <w:rsid w:val="00E20703"/>
    <w:rsid w:val="00E20781"/>
    <w:rsid w:val="00E207FB"/>
    <w:rsid w:val="00E20815"/>
    <w:rsid w:val="00E2084A"/>
    <w:rsid w:val="00E208BB"/>
    <w:rsid w:val="00E20AD1"/>
    <w:rsid w:val="00E20AE3"/>
    <w:rsid w:val="00E20BB4"/>
    <w:rsid w:val="00E20BC1"/>
    <w:rsid w:val="00E20BFC"/>
    <w:rsid w:val="00E20DDE"/>
    <w:rsid w:val="00E20E2A"/>
    <w:rsid w:val="00E20E2F"/>
    <w:rsid w:val="00E21242"/>
    <w:rsid w:val="00E21397"/>
    <w:rsid w:val="00E213A0"/>
    <w:rsid w:val="00E214D8"/>
    <w:rsid w:val="00E21501"/>
    <w:rsid w:val="00E21537"/>
    <w:rsid w:val="00E216D9"/>
    <w:rsid w:val="00E216EF"/>
    <w:rsid w:val="00E21839"/>
    <w:rsid w:val="00E21A02"/>
    <w:rsid w:val="00E21BBF"/>
    <w:rsid w:val="00E21BC0"/>
    <w:rsid w:val="00E21C63"/>
    <w:rsid w:val="00E21C80"/>
    <w:rsid w:val="00E21FCE"/>
    <w:rsid w:val="00E22296"/>
    <w:rsid w:val="00E222CB"/>
    <w:rsid w:val="00E22356"/>
    <w:rsid w:val="00E2237E"/>
    <w:rsid w:val="00E22472"/>
    <w:rsid w:val="00E224D4"/>
    <w:rsid w:val="00E22512"/>
    <w:rsid w:val="00E2271B"/>
    <w:rsid w:val="00E2279B"/>
    <w:rsid w:val="00E22843"/>
    <w:rsid w:val="00E228FD"/>
    <w:rsid w:val="00E22960"/>
    <w:rsid w:val="00E22AEF"/>
    <w:rsid w:val="00E22C17"/>
    <w:rsid w:val="00E22C21"/>
    <w:rsid w:val="00E22D8D"/>
    <w:rsid w:val="00E22E0E"/>
    <w:rsid w:val="00E22E9F"/>
    <w:rsid w:val="00E22EAD"/>
    <w:rsid w:val="00E22EC1"/>
    <w:rsid w:val="00E22F06"/>
    <w:rsid w:val="00E22F27"/>
    <w:rsid w:val="00E23000"/>
    <w:rsid w:val="00E2308B"/>
    <w:rsid w:val="00E230BC"/>
    <w:rsid w:val="00E2338C"/>
    <w:rsid w:val="00E2341E"/>
    <w:rsid w:val="00E234B4"/>
    <w:rsid w:val="00E236BF"/>
    <w:rsid w:val="00E236DC"/>
    <w:rsid w:val="00E2370A"/>
    <w:rsid w:val="00E2371E"/>
    <w:rsid w:val="00E237A0"/>
    <w:rsid w:val="00E239DC"/>
    <w:rsid w:val="00E23BAB"/>
    <w:rsid w:val="00E23BAC"/>
    <w:rsid w:val="00E23BEE"/>
    <w:rsid w:val="00E23E0D"/>
    <w:rsid w:val="00E23F29"/>
    <w:rsid w:val="00E240C2"/>
    <w:rsid w:val="00E2417E"/>
    <w:rsid w:val="00E24215"/>
    <w:rsid w:val="00E2449D"/>
    <w:rsid w:val="00E245F2"/>
    <w:rsid w:val="00E2488E"/>
    <w:rsid w:val="00E249FC"/>
    <w:rsid w:val="00E24CD8"/>
    <w:rsid w:val="00E24E38"/>
    <w:rsid w:val="00E24E3E"/>
    <w:rsid w:val="00E24FC2"/>
    <w:rsid w:val="00E24FEF"/>
    <w:rsid w:val="00E25036"/>
    <w:rsid w:val="00E25061"/>
    <w:rsid w:val="00E250ED"/>
    <w:rsid w:val="00E25130"/>
    <w:rsid w:val="00E25266"/>
    <w:rsid w:val="00E252D4"/>
    <w:rsid w:val="00E253A6"/>
    <w:rsid w:val="00E25449"/>
    <w:rsid w:val="00E254A5"/>
    <w:rsid w:val="00E254C8"/>
    <w:rsid w:val="00E25671"/>
    <w:rsid w:val="00E25680"/>
    <w:rsid w:val="00E256CE"/>
    <w:rsid w:val="00E25744"/>
    <w:rsid w:val="00E2578B"/>
    <w:rsid w:val="00E25939"/>
    <w:rsid w:val="00E25B6E"/>
    <w:rsid w:val="00E25C22"/>
    <w:rsid w:val="00E25CD3"/>
    <w:rsid w:val="00E25D35"/>
    <w:rsid w:val="00E25ECE"/>
    <w:rsid w:val="00E25EE1"/>
    <w:rsid w:val="00E25FD1"/>
    <w:rsid w:val="00E260CA"/>
    <w:rsid w:val="00E2610A"/>
    <w:rsid w:val="00E261B7"/>
    <w:rsid w:val="00E26230"/>
    <w:rsid w:val="00E262DB"/>
    <w:rsid w:val="00E263D0"/>
    <w:rsid w:val="00E263F4"/>
    <w:rsid w:val="00E264F4"/>
    <w:rsid w:val="00E26553"/>
    <w:rsid w:val="00E2658F"/>
    <w:rsid w:val="00E265F0"/>
    <w:rsid w:val="00E26600"/>
    <w:rsid w:val="00E2665B"/>
    <w:rsid w:val="00E2669F"/>
    <w:rsid w:val="00E2670C"/>
    <w:rsid w:val="00E2686C"/>
    <w:rsid w:val="00E268F7"/>
    <w:rsid w:val="00E269E7"/>
    <w:rsid w:val="00E26A70"/>
    <w:rsid w:val="00E26BE1"/>
    <w:rsid w:val="00E26BFB"/>
    <w:rsid w:val="00E26C2F"/>
    <w:rsid w:val="00E26C5B"/>
    <w:rsid w:val="00E26CEA"/>
    <w:rsid w:val="00E26D41"/>
    <w:rsid w:val="00E26E8C"/>
    <w:rsid w:val="00E26EC7"/>
    <w:rsid w:val="00E26EEB"/>
    <w:rsid w:val="00E26F56"/>
    <w:rsid w:val="00E270C1"/>
    <w:rsid w:val="00E270D0"/>
    <w:rsid w:val="00E27254"/>
    <w:rsid w:val="00E272C3"/>
    <w:rsid w:val="00E2738F"/>
    <w:rsid w:val="00E273AF"/>
    <w:rsid w:val="00E274D9"/>
    <w:rsid w:val="00E276E8"/>
    <w:rsid w:val="00E27728"/>
    <w:rsid w:val="00E2787F"/>
    <w:rsid w:val="00E2796B"/>
    <w:rsid w:val="00E27A87"/>
    <w:rsid w:val="00E27B03"/>
    <w:rsid w:val="00E27D9D"/>
    <w:rsid w:val="00E27DD0"/>
    <w:rsid w:val="00E27E77"/>
    <w:rsid w:val="00E27F6A"/>
    <w:rsid w:val="00E30144"/>
    <w:rsid w:val="00E30156"/>
    <w:rsid w:val="00E301FA"/>
    <w:rsid w:val="00E3025A"/>
    <w:rsid w:val="00E30271"/>
    <w:rsid w:val="00E30287"/>
    <w:rsid w:val="00E3031E"/>
    <w:rsid w:val="00E3034F"/>
    <w:rsid w:val="00E30386"/>
    <w:rsid w:val="00E304E1"/>
    <w:rsid w:val="00E30534"/>
    <w:rsid w:val="00E3071C"/>
    <w:rsid w:val="00E3075F"/>
    <w:rsid w:val="00E30915"/>
    <w:rsid w:val="00E30A2A"/>
    <w:rsid w:val="00E30A5C"/>
    <w:rsid w:val="00E30A81"/>
    <w:rsid w:val="00E30A91"/>
    <w:rsid w:val="00E30B09"/>
    <w:rsid w:val="00E30B96"/>
    <w:rsid w:val="00E30C72"/>
    <w:rsid w:val="00E30CAE"/>
    <w:rsid w:val="00E30DA6"/>
    <w:rsid w:val="00E30EDF"/>
    <w:rsid w:val="00E310DA"/>
    <w:rsid w:val="00E31119"/>
    <w:rsid w:val="00E3113F"/>
    <w:rsid w:val="00E31217"/>
    <w:rsid w:val="00E312D7"/>
    <w:rsid w:val="00E31308"/>
    <w:rsid w:val="00E313BE"/>
    <w:rsid w:val="00E31490"/>
    <w:rsid w:val="00E31565"/>
    <w:rsid w:val="00E31684"/>
    <w:rsid w:val="00E3181C"/>
    <w:rsid w:val="00E31884"/>
    <w:rsid w:val="00E31A95"/>
    <w:rsid w:val="00E31CA8"/>
    <w:rsid w:val="00E31D24"/>
    <w:rsid w:val="00E31E40"/>
    <w:rsid w:val="00E31E73"/>
    <w:rsid w:val="00E31EAC"/>
    <w:rsid w:val="00E31EEC"/>
    <w:rsid w:val="00E31F4F"/>
    <w:rsid w:val="00E32001"/>
    <w:rsid w:val="00E32121"/>
    <w:rsid w:val="00E3217F"/>
    <w:rsid w:val="00E3226A"/>
    <w:rsid w:val="00E32298"/>
    <w:rsid w:val="00E323B8"/>
    <w:rsid w:val="00E32637"/>
    <w:rsid w:val="00E327DD"/>
    <w:rsid w:val="00E32828"/>
    <w:rsid w:val="00E3287B"/>
    <w:rsid w:val="00E32893"/>
    <w:rsid w:val="00E32917"/>
    <w:rsid w:val="00E32932"/>
    <w:rsid w:val="00E329E9"/>
    <w:rsid w:val="00E32C87"/>
    <w:rsid w:val="00E32CDE"/>
    <w:rsid w:val="00E32D4B"/>
    <w:rsid w:val="00E32D75"/>
    <w:rsid w:val="00E32F26"/>
    <w:rsid w:val="00E32F34"/>
    <w:rsid w:val="00E32FBC"/>
    <w:rsid w:val="00E3307D"/>
    <w:rsid w:val="00E33195"/>
    <w:rsid w:val="00E3319F"/>
    <w:rsid w:val="00E33258"/>
    <w:rsid w:val="00E333F1"/>
    <w:rsid w:val="00E333FE"/>
    <w:rsid w:val="00E334F5"/>
    <w:rsid w:val="00E33550"/>
    <w:rsid w:val="00E33601"/>
    <w:rsid w:val="00E3363C"/>
    <w:rsid w:val="00E3370B"/>
    <w:rsid w:val="00E3370C"/>
    <w:rsid w:val="00E337FE"/>
    <w:rsid w:val="00E33830"/>
    <w:rsid w:val="00E338F0"/>
    <w:rsid w:val="00E33944"/>
    <w:rsid w:val="00E33A86"/>
    <w:rsid w:val="00E33BB3"/>
    <w:rsid w:val="00E33BC9"/>
    <w:rsid w:val="00E33D2B"/>
    <w:rsid w:val="00E33D56"/>
    <w:rsid w:val="00E33F3D"/>
    <w:rsid w:val="00E33F92"/>
    <w:rsid w:val="00E34086"/>
    <w:rsid w:val="00E340A6"/>
    <w:rsid w:val="00E341FD"/>
    <w:rsid w:val="00E34261"/>
    <w:rsid w:val="00E34353"/>
    <w:rsid w:val="00E34373"/>
    <w:rsid w:val="00E343A7"/>
    <w:rsid w:val="00E3458E"/>
    <w:rsid w:val="00E345A5"/>
    <w:rsid w:val="00E345A6"/>
    <w:rsid w:val="00E345DC"/>
    <w:rsid w:val="00E347A2"/>
    <w:rsid w:val="00E347C9"/>
    <w:rsid w:val="00E3480B"/>
    <w:rsid w:val="00E3486D"/>
    <w:rsid w:val="00E348BC"/>
    <w:rsid w:val="00E34A6B"/>
    <w:rsid w:val="00E34C47"/>
    <w:rsid w:val="00E34CCB"/>
    <w:rsid w:val="00E34DC7"/>
    <w:rsid w:val="00E34F09"/>
    <w:rsid w:val="00E35071"/>
    <w:rsid w:val="00E35167"/>
    <w:rsid w:val="00E351AA"/>
    <w:rsid w:val="00E3537F"/>
    <w:rsid w:val="00E35479"/>
    <w:rsid w:val="00E35562"/>
    <w:rsid w:val="00E3567B"/>
    <w:rsid w:val="00E35712"/>
    <w:rsid w:val="00E3574B"/>
    <w:rsid w:val="00E35761"/>
    <w:rsid w:val="00E357D6"/>
    <w:rsid w:val="00E35823"/>
    <w:rsid w:val="00E3595A"/>
    <w:rsid w:val="00E35A16"/>
    <w:rsid w:val="00E35AA7"/>
    <w:rsid w:val="00E35ACE"/>
    <w:rsid w:val="00E35B59"/>
    <w:rsid w:val="00E35C0E"/>
    <w:rsid w:val="00E35CB8"/>
    <w:rsid w:val="00E35CCE"/>
    <w:rsid w:val="00E35D40"/>
    <w:rsid w:val="00E35D9E"/>
    <w:rsid w:val="00E35DE6"/>
    <w:rsid w:val="00E35E03"/>
    <w:rsid w:val="00E36190"/>
    <w:rsid w:val="00E36299"/>
    <w:rsid w:val="00E3649F"/>
    <w:rsid w:val="00E36520"/>
    <w:rsid w:val="00E366F0"/>
    <w:rsid w:val="00E367EF"/>
    <w:rsid w:val="00E36831"/>
    <w:rsid w:val="00E36834"/>
    <w:rsid w:val="00E36870"/>
    <w:rsid w:val="00E368D2"/>
    <w:rsid w:val="00E368DD"/>
    <w:rsid w:val="00E369FB"/>
    <w:rsid w:val="00E36C47"/>
    <w:rsid w:val="00E36C68"/>
    <w:rsid w:val="00E36C74"/>
    <w:rsid w:val="00E36E5A"/>
    <w:rsid w:val="00E36E5B"/>
    <w:rsid w:val="00E36E70"/>
    <w:rsid w:val="00E36FE6"/>
    <w:rsid w:val="00E3705C"/>
    <w:rsid w:val="00E370E6"/>
    <w:rsid w:val="00E371DD"/>
    <w:rsid w:val="00E37392"/>
    <w:rsid w:val="00E37592"/>
    <w:rsid w:val="00E3762E"/>
    <w:rsid w:val="00E37642"/>
    <w:rsid w:val="00E3766B"/>
    <w:rsid w:val="00E377B7"/>
    <w:rsid w:val="00E377CF"/>
    <w:rsid w:val="00E37865"/>
    <w:rsid w:val="00E37868"/>
    <w:rsid w:val="00E378A0"/>
    <w:rsid w:val="00E37A4E"/>
    <w:rsid w:val="00E37AAB"/>
    <w:rsid w:val="00E37B2E"/>
    <w:rsid w:val="00E37CC4"/>
    <w:rsid w:val="00E37EB1"/>
    <w:rsid w:val="00E402F0"/>
    <w:rsid w:val="00E40340"/>
    <w:rsid w:val="00E4041E"/>
    <w:rsid w:val="00E404AF"/>
    <w:rsid w:val="00E404CB"/>
    <w:rsid w:val="00E40540"/>
    <w:rsid w:val="00E406C4"/>
    <w:rsid w:val="00E406D2"/>
    <w:rsid w:val="00E409B8"/>
    <w:rsid w:val="00E40A2F"/>
    <w:rsid w:val="00E40B32"/>
    <w:rsid w:val="00E40B5F"/>
    <w:rsid w:val="00E40B6D"/>
    <w:rsid w:val="00E40B7D"/>
    <w:rsid w:val="00E40B83"/>
    <w:rsid w:val="00E40B9A"/>
    <w:rsid w:val="00E40BBE"/>
    <w:rsid w:val="00E40D52"/>
    <w:rsid w:val="00E40DBB"/>
    <w:rsid w:val="00E40E3F"/>
    <w:rsid w:val="00E40ECA"/>
    <w:rsid w:val="00E40F5C"/>
    <w:rsid w:val="00E40FD1"/>
    <w:rsid w:val="00E41029"/>
    <w:rsid w:val="00E412A3"/>
    <w:rsid w:val="00E413E3"/>
    <w:rsid w:val="00E4148F"/>
    <w:rsid w:val="00E416EB"/>
    <w:rsid w:val="00E41800"/>
    <w:rsid w:val="00E41863"/>
    <w:rsid w:val="00E4187D"/>
    <w:rsid w:val="00E4194C"/>
    <w:rsid w:val="00E419F9"/>
    <w:rsid w:val="00E41A5C"/>
    <w:rsid w:val="00E41CD7"/>
    <w:rsid w:val="00E41CEA"/>
    <w:rsid w:val="00E41E11"/>
    <w:rsid w:val="00E41E7C"/>
    <w:rsid w:val="00E41FAD"/>
    <w:rsid w:val="00E4204F"/>
    <w:rsid w:val="00E42225"/>
    <w:rsid w:val="00E422CB"/>
    <w:rsid w:val="00E423D3"/>
    <w:rsid w:val="00E42421"/>
    <w:rsid w:val="00E42521"/>
    <w:rsid w:val="00E42565"/>
    <w:rsid w:val="00E4260C"/>
    <w:rsid w:val="00E42750"/>
    <w:rsid w:val="00E42818"/>
    <w:rsid w:val="00E42950"/>
    <w:rsid w:val="00E42A4B"/>
    <w:rsid w:val="00E42B17"/>
    <w:rsid w:val="00E42C0A"/>
    <w:rsid w:val="00E42C18"/>
    <w:rsid w:val="00E42C86"/>
    <w:rsid w:val="00E42E7B"/>
    <w:rsid w:val="00E42E7D"/>
    <w:rsid w:val="00E42EAD"/>
    <w:rsid w:val="00E43025"/>
    <w:rsid w:val="00E4304F"/>
    <w:rsid w:val="00E430D6"/>
    <w:rsid w:val="00E4312C"/>
    <w:rsid w:val="00E431F5"/>
    <w:rsid w:val="00E4320B"/>
    <w:rsid w:val="00E433FD"/>
    <w:rsid w:val="00E4345D"/>
    <w:rsid w:val="00E436C7"/>
    <w:rsid w:val="00E4386C"/>
    <w:rsid w:val="00E43910"/>
    <w:rsid w:val="00E43925"/>
    <w:rsid w:val="00E43ADE"/>
    <w:rsid w:val="00E43B63"/>
    <w:rsid w:val="00E43B6D"/>
    <w:rsid w:val="00E43B8B"/>
    <w:rsid w:val="00E43DCC"/>
    <w:rsid w:val="00E43F2D"/>
    <w:rsid w:val="00E43F95"/>
    <w:rsid w:val="00E443A1"/>
    <w:rsid w:val="00E44718"/>
    <w:rsid w:val="00E44869"/>
    <w:rsid w:val="00E448C5"/>
    <w:rsid w:val="00E448F8"/>
    <w:rsid w:val="00E44954"/>
    <w:rsid w:val="00E44A91"/>
    <w:rsid w:val="00E44C8F"/>
    <w:rsid w:val="00E44D63"/>
    <w:rsid w:val="00E44E37"/>
    <w:rsid w:val="00E44E53"/>
    <w:rsid w:val="00E44EEB"/>
    <w:rsid w:val="00E44F21"/>
    <w:rsid w:val="00E44F34"/>
    <w:rsid w:val="00E452B2"/>
    <w:rsid w:val="00E452DF"/>
    <w:rsid w:val="00E45326"/>
    <w:rsid w:val="00E4539F"/>
    <w:rsid w:val="00E455CB"/>
    <w:rsid w:val="00E455DA"/>
    <w:rsid w:val="00E45737"/>
    <w:rsid w:val="00E4573E"/>
    <w:rsid w:val="00E4574C"/>
    <w:rsid w:val="00E4577F"/>
    <w:rsid w:val="00E457B5"/>
    <w:rsid w:val="00E45AF5"/>
    <w:rsid w:val="00E45CEE"/>
    <w:rsid w:val="00E45D82"/>
    <w:rsid w:val="00E45E08"/>
    <w:rsid w:val="00E461CF"/>
    <w:rsid w:val="00E46201"/>
    <w:rsid w:val="00E46288"/>
    <w:rsid w:val="00E462B9"/>
    <w:rsid w:val="00E46358"/>
    <w:rsid w:val="00E46453"/>
    <w:rsid w:val="00E4675E"/>
    <w:rsid w:val="00E467D9"/>
    <w:rsid w:val="00E4687F"/>
    <w:rsid w:val="00E468D1"/>
    <w:rsid w:val="00E468F7"/>
    <w:rsid w:val="00E46942"/>
    <w:rsid w:val="00E46BF6"/>
    <w:rsid w:val="00E46C09"/>
    <w:rsid w:val="00E46C73"/>
    <w:rsid w:val="00E46E14"/>
    <w:rsid w:val="00E46F06"/>
    <w:rsid w:val="00E46FA9"/>
    <w:rsid w:val="00E47075"/>
    <w:rsid w:val="00E47088"/>
    <w:rsid w:val="00E47099"/>
    <w:rsid w:val="00E471E8"/>
    <w:rsid w:val="00E47242"/>
    <w:rsid w:val="00E472F7"/>
    <w:rsid w:val="00E4732E"/>
    <w:rsid w:val="00E474F6"/>
    <w:rsid w:val="00E476B5"/>
    <w:rsid w:val="00E4780D"/>
    <w:rsid w:val="00E47980"/>
    <w:rsid w:val="00E4799E"/>
    <w:rsid w:val="00E479AC"/>
    <w:rsid w:val="00E479EA"/>
    <w:rsid w:val="00E47B49"/>
    <w:rsid w:val="00E47B5B"/>
    <w:rsid w:val="00E47BDC"/>
    <w:rsid w:val="00E47CFB"/>
    <w:rsid w:val="00E47D33"/>
    <w:rsid w:val="00E47D41"/>
    <w:rsid w:val="00E47E9D"/>
    <w:rsid w:val="00E47F3B"/>
    <w:rsid w:val="00E5007D"/>
    <w:rsid w:val="00E500B3"/>
    <w:rsid w:val="00E50143"/>
    <w:rsid w:val="00E50195"/>
    <w:rsid w:val="00E50266"/>
    <w:rsid w:val="00E50445"/>
    <w:rsid w:val="00E5047A"/>
    <w:rsid w:val="00E50499"/>
    <w:rsid w:val="00E504FC"/>
    <w:rsid w:val="00E5057B"/>
    <w:rsid w:val="00E506BA"/>
    <w:rsid w:val="00E507AD"/>
    <w:rsid w:val="00E50888"/>
    <w:rsid w:val="00E508E8"/>
    <w:rsid w:val="00E509D3"/>
    <w:rsid w:val="00E50A27"/>
    <w:rsid w:val="00E50B51"/>
    <w:rsid w:val="00E50C08"/>
    <w:rsid w:val="00E50CC9"/>
    <w:rsid w:val="00E50F4D"/>
    <w:rsid w:val="00E50F72"/>
    <w:rsid w:val="00E50FA6"/>
    <w:rsid w:val="00E5127A"/>
    <w:rsid w:val="00E51351"/>
    <w:rsid w:val="00E51354"/>
    <w:rsid w:val="00E5138E"/>
    <w:rsid w:val="00E515EB"/>
    <w:rsid w:val="00E51640"/>
    <w:rsid w:val="00E516F6"/>
    <w:rsid w:val="00E51710"/>
    <w:rsid w:val="00E51845"/>
    <w:rsid w:val="00E51855"/>
    <w:rsid w:val="00E518CD"/>
    <w:rsid w:val="00E5193E"/>
    <w:rsid w:val="00E519BA"/>
    <w:rsid w:val="00E51C33"/>
    <w:rsid w:val="00E51DF5"/>
    <w:rsid w:val="00E51E64"/>
    <w:rsid w:val="00E51FC9"/>
    <w:rsid w:val="00E51FCB"/>
    <w:rsid w:val="00E52098"/>
    <w:rsid w:val="00E5212A"/>
    <w:rsid w:val="00E52158"/>
    <w:rsid w:val="00E5225E"/>
    <w:rsid w:val="00E5236A"/>
    <w:rsid w:val="00E523D1"/>
    <w:rsid w:val="00E523F0"/>
    <w:rsid w:val="00E52477"/>
    <w:rsid w:val="00E52488"/>
    <w:rsid w:val="00E52544"/>
    <w:rsid w:val="00E52896"/>
    <w:rsid w:val="00E52A68"/>
    <w:rsid w:val="00E52B21"/>
    <w:rsid w:val="00E52CA7"/>
    <w:rsid w:val="00E52DAC"/>
    <w:rsid w:val="00E52F89"/>
    <w:rsid w:val="00E53404"/>
    <w:rsid w:val="00E5347F"/>
    <w:rsid w:val="00E534F4"/>
    <w:rsid w:val="00E53574"/>
    <w:rsid w:val="00E53664"/>
    <w:rsid w:val="00E5367B"/>
    <w:rsid w:val="00E5373E"/>
    <w:rsid w:val="00E53848"/>
    <w:rsid w:val="00E53943"/>
    <w:rsid w:val="00E539CD"/>
    <w:rsid w:val="00E53C99"/>
    <w:rsid w:val="00E53D1B"/>
    <w:rsid w:val="00E53E77"/>
    <w:rsid w:val="00E53FD9"/>
    <w:rsid w:val="00E54064"/>
    <w:rsid w:val="00E541E5"/>
    <w:rsid w:val="00E542BE"/>
    <w:rsid w:val="00E543F5"/>
    <w:rsid w:val="00E544E2"/>
    <w:rsid w:val="00E544F5"/>
    <w:rsid w:val="00E54591"/>
    <w:rsid w:val="00E547BE"/>
    <w:rsid w:val="00E548D7"/>
    <w:rsid w:val="00E54934"/>
    <w:rsid w:val="00E54BF7"/>
    <w:rsid w:val="00E54C82"/>
    <w:rsid w:val="00E54D0B"/>
    <w:rsid w:val="00E54EBC"/>
    <w:rsid w:val="00E55180"/>
    <w:rsid w:val="00E55223"/>
    <w:rsid w:val="00E55349"/>
    <w:rsid w:val="00E553A2"/>
    <w:rsid w:val="00E554A5"/>
    <w:rsid w:val="00E5577B"/>
    <w:rsid w:val="00E55801"/>
    <w:rsid w:val="00E5599A"/>
    <w:rsid w:val="00E55A0B"/>
    <w:rsid w:val="00E55B9F"/>
    <w:rsid w:val="00E55EA9"/>
    <w:rsid w:val="00E55F58"/>
    <w:rsid w:val="00E55FB5"/>
    <w:rsid w:val="00E55FBF"/>
    <w:rsid w:val="00E56018"/>
    <w:rsid w:val="00E56042"/>
    <w:rsid w:val="00E561F6"/>
    <w:rsid w:val="00E5621C"/>
    <w:rsid w:val="00E564A1"/>
    <w:rsid w:val="00E565DA"/>
    <w:rsid w:val="00E56741"/>
    <w:rsid w:val="00E56769"/>
    <w:rsid w:val="00E5678D"/>
    <w:rsid w:val="00E56961"/>
    <w:rsid w:val="00E569A1"/>
    <w:rsid w:val="00E56A0C"/>
    <w:rsid w:val="00E56D5C"/>
    <w:rsid w:val="00E56DB2"/>
    <w:rsid w:val="00E56FF2"/>
    <w:rsid w:val="00E57019"/>
    <w:rsid w:val="00E571EB"/>
    <w:rsid w:val="00E57203"/>
    <w:rsid w:val="00E5770D"/>
    <w:rsid w:val="00E57719"/>
    <w:rsid w:val="00E5778A"/>
    <w:rsid w:val="00E577D8"/>
    <w:rsid w:val="00E577F9"/>
    <w:rsid w:val="00E5799C"/>
    <w:rsid w:val="00E57B26"/>
    <w:rsid w:val="00E57B64"/>
    <w:rsid w:val="00E57B89"/>
    <w:rsid w:val="00E57B9E"/>
    <w:rsid w:val="00E57D07"/>
    <w:rsid w:val="00E57E36"/>
    <w:rsid w:val="00E57E7F"/>
    <w:rsid w:val="00E57E94"/>
    <w:rsid w:val="00E57EC5"/>
    <w:rsid w:val="00E57FE2"/>
    <w:rsid w:val="00E6003D"/>
    <w:rsid w:val="00E600F0"/>
    <w:rsid w:val="00E601DA"/>
    <w:rsid w:val="00E60343"/>
    <w:rsid w:val="00E603A8"/>
    <w:rsid w:val="00E6041D"/>
    <w:rsid w:val="00E60465"/>
    <w:rsid w:val="00E60719"/>
    <w:rsid w:val="00E608BB"/>
    <w:rsid w:val="00E60A0A"/>
    <w:rsid w:val="00E60A1D"/>
    <w:rsid w:val="00E60B73"/>
    <w:rsid w:val="00E60C5A"/>
    <w:rsid w:val="00E60CF4"/>
    <w:rsid w:val="00E6112C"/>
    <w:rsid w:val="00E611C3"/>
    <w:rsid w:val="00E612A4"/>
    <w:rsid w:val="00E61306"/>
    <w:rsid w:val="00E613F8"/>
    <w:rsid w:val="00E61669"/>
    <w:rsid w:val="00E6166E"/>
    <w:rsid w:val="00E61735"/>
    <w:rsid w:val="00E6179C"/>
    <w:rsid w:val="00E618A1"/>
    <w:rsid w:val="00E619DC"/>
    <w:rsid w:val="00E61AF6"/>
    <w:rsid w:val="00E61B60"/>
    <w:rsid w:val="00E61C0C"/>
    <w:rsid w:val="00E61D0F"/>
    <w:rsid w:val="00E61E62"/>
    <w:rsid w:val="00E61EBD"/>
    <w:rsid w:val="00E61F58"/>
    <w:rsid w:val="00E61F6F"/>
    <w:rsid w:val="00E61FA0"/>
    <w:rsid w:val="00E620EF"/>
    <w:rsid w:val="00E620F7"/>
    <w:rsid w:val="00E6217D"/>
    <w:rsid w:val="00E621B0"/>
    <w:rsid w:val="00E62419"/>
    <w:rsid w:val="00E62488"/>
    <w:rsid w:val="00E6249B"/>
    <w:rsid w:val="00E624D5"/>
    <w:rsid w:val="00E6258F"/>
    <w:rsid w:val="00E6264E"/>
    <w:rsid w:val="00E62819"/>
    <w:rsid w:val="00E628DD"/>
    <w:rsid w:val="00E62A0A"/>
    <w:rsid w:val="00E62A55"/>
    <w:rsid w:val="00E62BF5"/>
    <w:rsid w:val="00E62D4C"/>
    <w:rsid w:val="00E63143"/>
    <w:rsid w:val="00E631E0"/>
    <w:rsid w:val="00E6327E"/>
    <w:rsid w:val="00E63387"/>
    <w:rsid w:val="00E63410"/>
    <w:rsid w:val="00E63430"/>
    <w:rsid w:val="00E6343A"/>
    <w:rsid w:val="00E63561"/>
    <w:rsid w:val="00E63813"/>
    <w:rsid w:val="00E63873"/>
    <w:rsid w:val="00E63B0A"/>
    <w:rsid w:val="00E63BAC"/>
    <w:rsid w:val="00E63CC2"/>
    <w:rsid w:val="00E63DEA"/>
    <w:rsid w:val="00E63E41"/>
    <w:rsid w:val="00E63E69"/>
    <w:rsid w:val="00E63E93"/>
    <w:rsid w:val="00E63F1C"/>
    <w:rsid w:val="00E63F5B"/>
    <w:rsid w:val="00E64043"/>
    <w:rsid w:val="00E64137"/>
    <w:rsid w:val="00E6415B"/>
    <w:rsid w:val="00E641C4"/>
    <w:rsid w:val="00E6433D"/>
    <w:rsid w:val="00E6435A"/>
    <w:rsid w:val="00E643BD"/>
    <w:rsid w:val="00E64451"/>
    <w:rsid w:val="00E64572"/>
    <w:rsid w:val="00E645A9"/>
    <w:rsid w:val="00E647A5"/>
    <w:rsid w:val="00E647E1"/>
    <w:rsid w:val="00E64871"/>
    <w:rsid w:val="00E64944"/>
    <w:rsid w:val="00E6495C"/>
    <w:rsid w:val="00E64ADA"/>
    <w:rsid w:val="00E64AE9"/>
    <w:rsid w:val="00E64BA3"/>
    <w:rsid w:val="00E64C19"/>
    <w:rsid w:val="00E64C67"/>
    <w:rsid w:val="00E64F4B"/>
    <w:rsid w:val="00E64FA9"/>
    <w:rsid w:val="00E65092"/>
    <w:rsid w:val="00E650CA"/>
    <w:rsid w:val="00E653AA"/>
    <w:rsid w:val="00E6546D"/>
    <w:rsid w:val="00E654A0"/>
    <w:rsid w:val="00E654BF"/>
    <w:rsid w:val="00E6565E"/>
    <w:rsid w:val="00E656CB"/>
    <w:rsid w:val="00E657D9"/>
    <w:rsid w:val="00E65A36"/>
    <w:rsid w:val="00E65A9A"/>
    <w:rsid w:val="00E65AD0"/>
    <w:rsid w:val="00E65B28"/>
    <w:rsid w:val="00E65C4B"/>
    <w:rsid w:val="00E65E25"/>
    <w:rsid w:val="00E65EC9"/>
    <w:rsid w:val="00E65F6B"/>
    <w:rsid w:val="00E66009"/>
    <w:rsid w:val="00E66030"/>
    <w:rsid w:val="00E66126"/>
    <w:rsid w:val="00E66277"/>
    <w:rsid w:val="00E6648E"/>
    <w:rsid w:val="00E6663F"/>
    <w:rsid w:val="00E667C3"/>
    <w:rsid w:val="00E66854"/>
    <w:rsid w:val="00E66884"/>
    <w:rsid w:val="00E66913"/>
    <w:rsid w:val="00E66A28"/>
    <w:rsid w:val="00E66B16"/>
    <w:rsid w:val="00E66B17"/>
    <w:rsid w:val="00E66BDD"/>
    <w:rsid w:val="00E66C03"/>
    <w:rsid w:val="00E66C32"/>
    <w:rsid w:val="00E66D28"/>
    <w:rsid w:val="00E66D2D"/>
    <w:rsid w:val="00E66D92"/>
    <w:rsid w:val="00E66E5A"/>
    <w:rsid w:val="00E66F0D"/>
    <w:rsid w:val="00E66FAC"/>
    <w:rsid w:val="00E6701A"/>
    <w:rsid w:val="00E67178"/>
    <w:rsid w:val="00E67198"/>
    <w:rsid w:val="00E672F3"/>
    <w:rsid w:val="00E674B0"/>
    <w:rsid w:val="00E6788A"/>
    <w:rsid w:val="00E6789A"/>
    <w:rsid w:val="00E67B80"/>
    <w:rsid w:val="00E67D00"/>
    <w:rsid w:val="00E67D1D"/>
    <w:rsid w:val="00E67E0C"/>
    <w:rsid w:val="00E67F63"/>
    <w:rsid w:val="00E67FCA"/>
    <w:rsid w:val="00E70102"/>
    <w:rsid w:val="00E70134"/>
    <w:rsid w:val="00E701C4"/>
    <w:rsid w:val="00E701C7"/>
    <w:rsid w:val="00E703C0"/>
    <w:rsid w:val="00E7041A"/>
    <w:rsid w:val="00E7064A"/>
    <w:rsid w:val="00E70705"/>
    <w:rsid w:val="00E708F6"/>
    <w:rsid w:val="00E7094C"/>
    <w:rsid w:val="00E709BD"/>
    <w:rsid w:val="00E70B09"/>
    <w:rsid w:val="00E70D15"/>
    <w:rsid w:val="00E70D9C"/>
    <w:rsid w:val="00E70EC3"/>
    <w:rsid w:val="00E70F38"/>
    <w:rsid w:val="00E70F3F"/>
    <w:rsid w:val="00E71095"/>
    <w:rsid w:val="00E710B2"/>
    <w:rsid w:val="00E7132A"/>
    <w:rsid w:val="00E71361"/>
    <w:rsid w:val="00E713BE"/>
    <w:rsid w:val="00E7148B"/>
    <w:rsid w:val="00E7148C"/>
    <w:rsid w:val="00E714A5"/>
    <w:rsid w:val="00E71577"/>
    <w:rsid w:val="00E715F4"/>
    <w:rsid w:val="00E7186C"/>
    <w:rsid w:val="00E71984"/>
    <w:rsid w:val="00E71AD5"/>
    <w:rsid w:val="00E71D9A"/>
    <w:rsid w:val="00E71E4B"/>
    <w:rsid w:val="00E7202A"/>
    <w:rsid w:val="00E72101"/>
    <w:rsid w:val="00E723E6"/>
    <w:rsid w:val="00E72481"/>
    <w:rsid w:val="00E72575"/>
    <w:rsid w:val="00E72650"/>
    <w:rsid w:val="00E7276C"/>
    <w:rsid w:val="00E727F2"/>
    <w:rsid w:val="00E7285C"/>
    <w:rsid w:val="00E728F4"/>
    <w:rsid w:val="00E72948"/>
    <w:rsid w:val="00E72A00"/>
    <w:rsid w:val="00E72AD9"/>
    <w:rsid w:val="00E72AFB"/>
    <w:rsid w:val="00E72CE7"/>
    <w:rsid w:val="00E72D21"/>
    <w:rsid w:val="00E72E4C"/>
    <w:rsid w:val="00E73064"/>
    <w:rsid w:val="00E73169"/>
    <w:rsid w:val="00E7323F"/>
    <w:rsid w:val="00E73243"/>
    <w:rsid w:val="00E73395"/>
    <w:rsid w:val="00E733C6"/>
    <w:rsid w:val="00E73486"/>
    <w:rsid w:val="00E734EC"/>
    <w:rsid w:val="00E73549"/>
    <w:rsid w:val="00E735E2"/>
    <w:rsid w:val="00E73620"/>
    <w:rsid w:val="00E73629"/>
    <w:rsid w:val="00E7362A"/>
    <w:rsid w:val="00E73660"/>
    <w:rsid w:val="00E73798"/>
    <w:rsid w:val="00E737A7"/>
    <w:rsid w:val="00E737AB"/>
    <w:rsid w:val="00E73826"/>
    <w:rsid w:val="00E7389C"/>
    <w:rsid w:val="00E739E8"/>
    <w:rsid w:val="00E73CA5"/>
    <w:rsid w:val="00E73DC9"/>
    <w:rsid w:val="00E73E02"/>
    <w:rsid w:val="00E73FB5"/>
    <w:rsid w:val="00E740E3"/>
    <w:rsid w:val="00E740EA"/>
    <w:rsid w:val="00E740F0"/>
    <w:rsid w:val="00E74182"/>
    <w:rsid w:val="00E741A0"/>
    <w:rsid w:val="00E74260"/>
    <w:rsid w:val="00E7431E"/>
    <w:rsid w:val="00E743A8"/>
    <w:rsid w:val="00E74430"/>
    <w:rsid w:val="00E74652"/>
    <w:rsid w:val="00E7467C"/>
    <w:rsid w:val="00E74731"/>
    <w:rsid w:val="00E74744"/>
    <w:rsid w:val="00E74786"/>
    <w:rsid w:val="00E74812"/>
    <w:rsid w:val="00E748B8"/>
    <w:rsid w:val="00E749CD"/>
    <w:rsid w:val="00E74AC2"/>
    <w:rsid w:val="00E74B2D"/>
    <w:rsid w:val="00E74BAB"/>
    <w:rsid w:val="00E74C70"/>
    <w:rsid w:val="00E74D89"/>
    <w:rsid w:val="00E74E4E"/>
    <w:rsid w:val="00E74F1A"/>
    <w:rsid w:val="00E7503F"/>
    <w:rsid w:val="00E7525F"/>
    <w:rsid w:val="00E752E7"/>
    <w:rsid w:val="00E75817"/>
    <w:rsid w:val="00E75B5B"/>
    <w:rsid w:val="00E75BB4"/>
    <w:rsid w:val="00E75CAC"/>
    <w:rsid w:val="00E75F4F"/>
    <w:rsid w:val="00E75F66"/>
    <w:rsid w:val="00E75F7F"/>
    <w:rsid w:val="00E76035"/>
    <w:rsid w:val="00E7612E"/>
    <w:rsid w:val="00E76179"/>
    <w:rsid w:val="00E761D9"/>
    <w:rsid w:val="00E76239"/>
    <w:rsid w:val="00E7638F"/>
    <w:rsid w:val="00E76407"/>
    <w:rsid w:val="00E76464"/>
    <w:rsid w:val="00E76549"/>
    <w:rsid w:val="00E7654A"/>
    <w:rsid w:val="00E7685B"/>
    <w:rsid w:val="00E76925"/>
    <w:rsid w:val="00E769D2"/>
    <w:rsid w:val="00E76A36"/>
    <w:rsid w:val="00E76C0C"/>
    <w:rsid w:val="00E76E7E"/>
    <w:rsid w:val="00E76E89"/>
    <w:rsid w:val="00E76F7C"/>
    <w:rsid w:val="00E76F86"/>
    <w:rsid w:val="00E76F9B"/>
    <w:rsid w:val="00E76FAD"/>
    <w:rsid w:val="00E76FDB"/>
    <w:rsid w:val="00E77016"/>
    <w:rsid w:val="00E770AF"/>
    <w:rsid w:val="00E770FB"/>
    <w:rsid w:val="00E77190"/>
    <w:rsid w:val="00E772E0"/>
    <w:rsid w:val="00E77321"/>
    <w:rsid w:val="00E77526"/>
    <w:rsid w:val="00E7759A"/>
    <w:rsid w:val="00E775F4"/>
    <w:rsid w:val="00E776ED"/>
    <w:rsid w:val="00E77751"/>
    <w:rsid w:val="00E77764"/>
    <w:rsid w:val="00E777B4"/>
    <w:rsid w:val="00E777EC"/>
    <w:rsid w:val="00E77A38"/>
    <w:rsid w:val="00E77D76"/>
    <w:rsid w:val="00E77DD1"/>
    <w:rsid w:val="00E77EC3"/>
    <w:rsid w:val="00E77F9D"/>
    <w:rsid w:val="00E80031"/>
    <w:rsid w:val="00E80084"/>
    <w:rsid w:val="00E8010C"/>
    <w:rsid w:val="00E80134"/>
    <w:rsid w:val="00E80427"/>
    <w:rsid w:val="00E80473"/>
    <w:rsid w:val="00E804E2"/>
    <w:rsid w:val="00E805D0"/>
    <w:rsid w:val="00E805ED"/>
    <w:rsid w:val="00E806E2"/>
    <w:rsid w:val="00E80766"/>
    <w:rsid w:val="00E807AF"/>
    <w:rsid w:val="00E80834"/>
    <w:rsid w:val="00E80897"/>
    <w:rsid w:val="00E80898"/>
    <w:rsid w:val="00E80A82"/>
    <w:rsid w:val="00E80D05"/>
    <w:rsid w:val="00E80D48"/>
    <w:rsid w:val="00E80EDC"/>
    <w:rsid w:val="00E80EDE"/>
    <w:rsid w:val="00E80FCE"/>
    <w:rsid w:val="00E8100E"/>
    <w:rsid w:val="00E81021"/>
    <w:rsid w:val="00E810D8"/>
    <w:rsid w:val="00E81163"/>
    <w:rsid w:val="00E8116A"/>
    <w:rsid w:val="00E81279"/>
    <w:rsid w:val="00E812C7"/>
    <w:rsid w:val="00E814C4"/>
    <w:rsid w:val="00E81542"/>
    <w:rsid w:val="00E816D6"/>
    <w:rsid w:val="00E81715"/>
    <w:rsid w:val="00E817AE"/>
    <w:rsid w:val="00E81973"/>
    <w:rsid w:val="00E819A0"/>
    <w:rsid w:val="00E819C1"/>
    <w:rsid w:val="00E819E8"/>
    <w:rsid w:val="00E81B73"/>
    <w:rsid w:val="00E81D43"/>
    <w:rsid w:val="00E81DE9"/>
    <w:rsid w:val="00E81FAF"/>
    <w:rsid w:val="00E8201F"/>
    <w:rsid w:val="00E82064"/>
    <w:rsid w:val="00E82096"/>
    <w:rsid w:val="00E82167"/>
    <w:rsid w:val="00E822BD"/>
    <w:rsid w:val="00E82345"/>
    <w:rsid w:val="00E82432"/>
    <w:rsid w:val="00E8251F"/>
    <w:rsid w:val="00E825D5"/>
    <w:rsid w:val="00E827FB"/>
    <w:rsid w:val="00E828E3"/>
    <w:rsid w:val="00E82C4E"/>
    <w:rsid w:val="00E82C65"/>
    <w:rsid w:val="00E82C7B"/>
    <w:rsid w:val="00E82C9C"/>
    <w:rsid w:val="00E82E55"/>
    <w:rsid w:val="00E82EFB"/>
    <w:rsid w:val="00E832AE"/>
    <w:rsid w:val="00E8334E"/>
    <w:rsid w:val="00E83421"/>
    <w:rsid w:val="00E834C0"/>
    <w:rsid w:val="00E834E0"/>
    <w:rsid w:val="00E8360D"/>
    <w:rsid w:val="00E83659"/>
    <w:rsid w:val="00E8389A"/>
    <w:rsid w:val="00E8389B"/>
    <w:rsid w:val="00E8390B"/>
    <w:rsid w:val="00E83B6A"/>
    <w:rsid w:val="00E83E9F"/>
    <w:rsid w:val="00E83EFD"/>
    <w:rsid w:val="00E83F35"/>
    <w:rsid w:val="00E8405A"/>
    <w:rsid w:val="00E84359"/>
    <w:rsid w:val="00E846FE"/>
    <w:rsid w:val="00E84712"/>
    <w:rsid w:val="00E84896"/>
    <w:rsid w:val="00E84A84"/>
    <w:rsid w:val="00E84AD8"/>
    <w:rsid w:val="00E84B45"/>
    <w:rsid w:val="00E84CC5"/>
    <w:rsid w:val="00E84D7F"/>
    <w:rsid w:val="00E84E19"/>
    <w:rsid w:val="00E84F4A"/>
    <w:rsid w:val="00E84FD1"/>
    <w:rsid w:val="00E84FF6"/>
    <w:rsid w:val="00E852F3"/>
    <w:rsid w:val="00E85396"/>
    <w:rsid w:val="00E853B8"/>
    <w:rsid w:val="00E853CE"/>
    <w:rsid w:val="00E856B0"/>
    <w:rsid w:val="00E856E8"/>
    <w:rsid w:val="00E85754"/>
    <w:rsid w:val="00E857F4"/>
    <w:rsid w:val="00E858A7"/>
    <w:rsid w:val="00E858D4"/>
    <w:rsid w:val="00E8590D"/>
    <w:rsid w:val="00E859AB"/>
    <w:rsid w:val="00E85B58"/>
    <w:rsid w:val="00E85BB0"/>
    <w:rsid w:val="00E85BDE"/>
    <w:rsid w:val="00E85D60"/>
    <w:rsid w:val="00E85DD6"/>
    <w:rsid w:val="00E85E55"/>
    <w:rsid w:val="00E85EB9"/>
    <w:rsid w:val="00E85F2C"/>
    <w:rsid w:val="00E86208"/>
    <w:rsid w:val="00E862C2"/>
    <w:rsid w:val="00E86311"/>
    <w:rsid w:val="00E86334"/>
    <w:rsid w:val="00E86360"/>
    <w:rsid w:val="00E863BD"/>
    <w:rsid w:val="00E863EC"/>
    <w:rsid w:val="00E86432"/>
    <w:rsid w:val="00E8661A"/>
    <w:rsid w:val="00E8661D"/>
    <w:rsid w:val="00E86628"/>
    <w:rsid w:val="00E8664A"/>
    <w:rsid w:val="00E86727"/>
    <w:rsid w:val="00E8681E"/>
    <w:rsid w:val="00E86862"/>
    <w:rsid w:val="00E8688B"/>
    <w:rsid w:val="00E868E4"/>
    <w:rsid w:val="00E86976"/>
    <w:rsid w:val="00E869AD"/>
    <w:rsid w:val="00E86A2E"/>
    <w:rsid w:val="00E86A5E"/>
    <w:rsid w:val="00E86BF5"/>
    <w:rsid w:val="00E86D2A"/>
    <w:rsid w:val="00E86D58"/>
    <w:rsid w:val="00E87062"/>
    <w:rsid w:val="00E8706F"/>
    <w:rsid w:val="00E87315"/>
    <w:rsid w:val="00E87470"/>
    <w:rsid w:val="00E8769B"/>
    <w:rsid w:val="00E876FD"/>
    <w:rsid w:val="00E87786"/>
    <w:rsid w:val="00E87816"/>
    <w:rsid w:val="00E878D5"/>
    <w:rsid w:val="00E87B82"/>
    <w:rsid w:val="00E87CED"/>
    <w:rsid w:val="00E87D98"/>
    <w:rsid w:val="00E87DA7"/>
    <w:rsid w:val="00E87FDE"/>
    <w:rsid w:val="00E90007"/>
    <w:rsid w:val="00E90030"/>
    <w:rsid w:val="00E90075"/>
    <w:rsid w:val="00E901DB"/>
    <w:rsid w:val="00E90227"/>
    <w:rsid w:val="00E9027B"/>
    <w:rsid w:val="00E902B9"/>
    <w:rsid w:val="00E902DE"/>
    <w:rsid w:val="00E90420"/>
    <w:rsid w:val="00E9042A"/>
    <w:rsid w:val="00E9055B"/>
    <w:rsid w:val="00E9068D"/>
    <w:rsid w:val="00E906A6"/>
    <w:rsid w:val="00E90896"/>
    <w:rsid w:val="00E90C7F"/>
    <w:rsid w:val="00E90E1B"/>
    <w:rsid w:val="00E90E1C"/>
    <w:rsid w:val="00E90F28"/>
    <w:rsid w:val="00E90FD9"/>
    <w:rsid w:val="00E91132"/>
    <w:rsid w:val="00E91142"/>
    <w:rsid w:val="00E9118D"/>
    <w:rsid w:val="00E91278"/>
    <w:rsid w:val="00E9134F"/>
    <w:rsid w:val="00E913F3"/>
    <w:rsid w:val="00E91684"/>
    <w:rsid w:val="00E91698"/>
    <w:rsid w:val="00E917D6"/>
    <w:rsid w:val="00E918D8"/>
    <w:rsid w:val="00E91A12"/>
    <w:rsid w:val="00E91B91"/>
    <w:rsid w:val="00E91E12"/>
    <w:rsid w:val="00E91F89"/>
    <w:rsid w:val="00E92006"/>
    <w:rsid w:val="00E9202B"/>
    <w:rsid w:val="00E921F6"/>
    <w:rsid w:val="00E9223F"/>
    <w:rsid w:val="00E9225C"/>
    <w:rsid w:val="00E92354"/>
    <w:rsid w:val="00E924BA"/>
    <w:rsid w:val="00E925E6"/>
    <w:rsid w:val="00E9262E"/>
    <w:rsid w:val="00E9279E"/>
    <w:rsid w:val="00E92858"/>
    <w:rsid w:val="00E92873"/>
    <w:rsid w:val="00E92A1E"/>
    <w:rsid w:val="00E92B4D"/>
    <w:rsid w:val="00E92B83"/>
    <w:rsid w:val="00E92BEB"/>
    <w:rsid w:val="00E92C79"/>
    <w:rsid w:val="00E92D32"/>
    <w:rsid w:val="00E92E4B"/>
    <w:rsid w:val="00E92F21"/>
    <w:rsid w:val="00E92FF2"/>
    <w:rsid w:val="00E9310E"/>
    <w:rsid w:val="00E93114"/>
    <w:rsid w:val="00E93119"/>
    <w:rsid w:val="00E93157"/>
    <w:rsid w:val="00E93210"/>
    <w:rsid w:val="00E9337E"/>
    <w:rsid w:val="00E933F2"/>
    <w:rsid w:val="00E934F4"/>
    <w:rsid w:val="00E934FA"/>
    <w:rsid w:val="00E936F8"/>
    <w:rsid w:val="00E9390D"/>
    <w:rsid w:val="00E93970"/>
    <w:rsid w:val="00E939EB"/>
    <w:rsid w:val="00E93C09"/>
    <w:rsid w:val="00E93E09"/>
    <w:rsid w:val="00E93EBF"/>
    <w:rsid w:val="00E93F22"/>
    <w:rsid w:val="00E93F5D"/>
    <w:rsid w:val="00E93F78"/>
    <w:rsid w:val="00E94161"/>
    <w:rsid w:val="00E94165"/>
    <w:rsid w:val="00E945A8"/>
    <w:rsid w:val="00E9467F"/>
    <w:rsid w:val="00E946AC"/>
    <w:rsid w:val="00E947FE"/>
    <w:rsid w:val="00E9487C"/>
    <w:rsid w:val="00E94CCE"/>
    <w:rsid w:val="00E94E0B"/>
    <w:rsid w:val="00E94EC4"/>
    <w:rsid w:val="00E94F78"/>
    <w:rsid w:val="00E95008"/>
    <w:rsid w:val="00E95042"/>
    <w:rsid w:val="00E95148"/>
    <w:rsid w:val="00E95317"/>
    <w:rsid w:val="00E9541D"/>
    <w:rsid w:val="00E9549D"/>
    <w:rsid w:val="00E95617"/>
    <w:rsid w:val="00E95713"/>
    <w:rsid w:val="00E957B1"/>
    <w:rsid w:val="00E957B3"/>
    <w:rsid w:val="00E957B5"/>
    <w:rsid w:val="00E95802"/>
    <w:rsid w:val="00E95861"/>
    <w:rsid w:val="00E95C5A"/>
    <w:rsid w:val="00E95D19"/>
    <w:rsid w:val="00E95DCB"/>
    <w:rsid w:val="00E95EF8"/>
    <w:rsid w:val="00E96001"/>
    <w:rsid w:val="00E96084"/>
    <w:rsid w:val="00E9614E"/>
    <w:rsid w:val="00E961BF"/>
    <w:rsid w:val="00E961EC"/>
    <w:rsid w:val="00E96221"/>
    <w:rsid w:val="00E9633C"/>
    <w:rsid w:val="00E964B2"/>
    <w:rsid w:val="00E965B9"/>
    <w:rsid w:val="00E966F2"/>
    <w:rsid w:val="00E96764"/>
    <w:rsid w:val="00E967E4"/>
    <w:rsid w:val="00E967E7"/>
    <w:rsid w:val="00E9686B"/>
    <w:rsid w:val="00E969CB"/>
    <w:rsid w:val="00E96ACE"/>
    <w:rsid w:val="00E96AF5"/>
    <w:rsid w:val="00E96BB2"/>
    <w:rsid w:val="00E96D0E"/>
    <w:rsid w:val="00E96E27"/>
    <w:rsid w:val="00E96EB3"/>
    <w:rsid w:val="00E96EEB"/>
    <w:rsid w:val="00E96F71"/>
    <w:rsid w:val="00E970FA"/>
    <w:rsid w:val="00E971DE"/>
    <w:rsid w:val="00E972BF"/>
    <w:rsid w:val="00E972D1"/>
    <w:rsid w:val="00E97360"/>
    <w:rsid w:val="00E97602"/>
    <w:rsid w:val="00E97765"/>
    <w:rsid w:val="00E97775"/>
    <w:rsid w:val="00E9796B"/>
    <w:rsid w:val="00E97ACA"/>
    <w:rsid w:val="00E97C9D"/>
    <w:rsid w:val="00E97CD4"/>
    <w:rsid w:val="00E97DE0"/>
    <w:rsid w:val="00E97F0A"/>
    <w:rsid w:val="00E97F2C"/>
    <w:rsid w:val="00E97FEB"/>
    <w:rsid w:val="00EA0146"/>
    <w:rsid w:val="00EA020F"/>
    <w:rsid w:val="00EA02A6"/>
    <w:rsid w:val="00EA0379"/>
    <w:rsid w:val="00EA0589"/>
    <w:rsid w:val="00EA06BE"/>
    <w:rsid w:val="00EA06D0"/>
    <w:rsid w:val="00EA08F4"/>
    <w:rsid w:val="00EA0903"/>
    <w:rsid w:val="00EA0AD7"/>
    <w:rsid w:val="00EA0B0C"/>
    <w:rsid w:val="00EA0B2C"/>
    <w:rsid w:val="00EA0BC0"/>
    <w:rsid w:val="00EA0C88"/>
    <w:rsid w:val="00EA0C8A"/>
    <w:rsid w:val="00EA0D41"/>
    <w:rsid w:val="00EA0D8B"/>
    <w:rsid w:val="00EA0E56"/>
    <w:rsid w:val="00EA0EA8"/>
    <w:rsid w:val="00EA0EF1"/>
    <w:rsid w:val="00EA0EF4"/>
    <w:rsid w:val="00EA0F08"/>
    <w:rsid w:val="00EA0F8B"/>
    <w:rsid w:val="00EA0FD4"/>
    <w:rsid w:val="00EA1035"/>
    <w:rsid w:val="00EA1056"/>
    <w:rsid w:val="00EA1058"/>
    <w:rsid w:val="00EA10FA"/>
    <w:rsid w:val="00EA11DB"/>
    <w:rsid w:val="00EA11FD"/>
    <w:rsid w:val="00EA12AF"/>
    <w:rsid w:val="00EA134B"/>
    <w:rsid w:val="00EA14C3"/>
    <w:rsid w:val="00EA1666"/>
    <w:rsid w:val="00EA1838"/>
    <w:rsid w:val="00EA18B7"/>
    <w:rsid w:val="00EA1941"/>
    <w:rsid w:val="00EA19FC"/>
    <w:rsid w:val="00EA1A3D"/>
    <w:rsid w:val="00EA1AAC"/>
    <w:rsid w:val="00EA1AD7"/>
    <w:rsid w:val="00EA1B1A"/>
    <w:rsid w:val="00EA1B61"/>
    <w:rsid w:val="00EA1BBA"/>
    <w:rsid w:val="00EA1BCF"/>
    <w:rsid w:val="00EA1BEB"/>
    <w:rsid w:val="00EA1D45"/>
    <w:rsid w:val="00EA1E19"/>
    <w:rsid w:val="00EA22A2"/>
    <w:rsid w:val="00EA23F6"/>
    <w:rsid w:val="00EA23FD"/>
    <w:rsid w:val="00EA242E"/>
    <w:rsid w:val="00EA24B7"/>
    <w:rsid w:val="00EA2622"/>
    <w:rsid w:val="00EA277B"/>
    <w:rsid w:val="00EA279B"/>
    <w:rsid w:val="00EA2884"/>
    <w:rsid w:val="00EA288D"/>
    <w:rsid w:val="00EA2A50"/>
    <w:rsid w:val="00EA2A76"/>
    <w:rsid w:val="00EA2AAA"/>
    <w:rsid w:val="00EA2BAD"/>
    <w:rsid w:val="00EA2CE0"/>
    <w:rsid w:val="00EA2CEC"/>
    <w:rsid w:val="00EA2E31"/>
    <w:rsid w:val="00EA2EF3"/>
    <w:rsid w:val="00EA301D"/>
    <w:rsid w:val="00EA30F6"/>
    <w:rsid w:val="00EA327C"/>
    <w:rsid w:val="00EA32BE"/>
    <w:rsid w:val="00EA32E7"/>
    <w:rsid w:val="00EA33DB"/>
    <w:rsid w:val="00EA34C2"/>
    <w:rsid w:val="00EA34D7"/>
    <w:rsid w:val="00EA35DE"/>
    <w:rsid w:val="00EA37B2"/>
    <w:rsid w:val="00EA38C5"/>
    <w:rsid w:val="00EA391F"/>
    <w:rsid w:val="00EA3A3B"/>
    <w:rsid w:val="00EA3AE4"/>
    <w:rsid w:val="00EA3B7D"/>
    <w:rsid w:val="00EA3C3E"/>
    <w:rsid w:val="00EA3D83"/>
    <w:rsid w:val="00EA3D89"/>
    <w:rsid w:val="00EA3DD5"/>
    <w:rsid w:val="00EA3E2A"/>
    <w:rsid w:val="00EA3E76"/>
    <w:rsid w:val="00EA3EF9"/>
    <w:rsid w:val="00EA3FDB"/>
    <w:rsid w:val="00EA4052"/>
    <w:rsid w:val="00EA40C4"/>
    <w:rsid w:val="00EA414D"/>
    <w:rsid w:val="00EA4314"/>
    <w:rsid w:val="00EA43D7"/>
    <w:rsid w:val="00EA440B"/>
    <w:rsid w:val="00EA4468"/>
    <w:rsid w:val="00EA4493"/>
    <w:rsid w:val="00EA4531"/>
    <w:rsid w:val="00EA4991"/>
    <w:rsid w:val="00EA4A84"/>
    <w:rsid w:val="00EA4B8A"/>
    <w:rsid w:val="00EA4C6D"/>
    <w:rsid w:val="00EA4CD2"/>
    <w:rsid w:val="00EA4D71"/>
    <w:rsid w:val="00EA4D81"/>
    <w:rsid w:val="00EA4F3B"/>
    <w:rsid w:val="00EA4F67"/>
    <w:rsid w:val="00EA4FA3"/>
    <w:rsid w:val="00EA4FEF"/>
    <w:rsid w:val="00EA5001"/>
    <w:rsid w:val="00EA5186"/>
    <w:rsid w:val="00EA519C"/>
    <w:rsid w:val="00EA519D"/>
    <w:rsid w:val="00EA51D9"/>
    <w:rsid w:val="00EA548C"/>
    <w:rsid w:val="00EA5525"/>
    <w:rsid w:val="00EA55AC"/>
    <w:rsid w:val="00EA571D"/>
    <w:rsid w:val="00EA57CB"/>
    <w:rsid w:val="00EA5844"/>
    <w:rsid w:val="00EA5901"/>
    <w:rsid w:val="00EA5A2B"/>
    <w:rsid w:val="00EA5B6A"/>
    <w:rsid w:val="00EA5C1A"/>
    <w:rsid w:val="00EA5E9A"/>
    <w:rsid w:val="00EA5EE0"/>
    <w:rsid w:val="00EA5F97"/>
    <w:rsid w:val="00EA5FC9"/>
    <w:rsid w:val="00EA6075"/>
    <w:rsid w:val="00EA61B9"/>
    <w:rsid w:val="00EA6208"/>
    <w:rsid w:val="00EA63F1"/>
    <w:rsid w:val="00EA64DC"/>
    <w:rsid w:val="00EA6688"/>
    <w:rsid w:val="00EA6A5C"/>
    <w:rsid w:val="00EA6AE1"/>
    <w:rsid w:val="00EA6B04"/>
    <w:rsid w:val="00EA6B53"/>
    <w:rsid w:val="00EA6B7A"/>
    <w:rsid w:val="00EA6BC8"/>
    <w:rsid w:val="00EA6BF7"/>
    <w:rsid w:val="00EA6D3A"/>
    <w:rsid w:val="00EA6DC6"/>
    <w:rsid w:val="00EA6E75"/>
    <w:rsid w:val="00EA6EF8"/>
    <w:rsid w:val="00EA6FFA"/>
    <w:rsid w:val="00EA7173"/>
    <w:rsid w:val="00EA728F"/>
    <w:rsid w:val="00EA72E1"/>
    <w:rsid w:val="00EA7345"/>
    <w:rsid w:val="00EA73D0"/>
    <w:rsid w:val="00EA7455"/>
    <w:rsid w:val="00EA7469"/>
    <w:rsid w:val="00EA74BA"/>
    <w:rsid w:val="00EA74E1"/>
    <w:rsid w:val="00EA75BA"/>
    <w:rsid w:val="00EA75E5"/>
    <w:rsid w:val="00EA76C7"/>
    <w:rsid w:val="00EA7739"/>
    <w:rsid w:val="00EA799F"/>
    <w:rsid w:val="00EA7AC3"/>
    <w:rsid w:val="00EA7B6D"/>
    <w:rsid w:val="00EA7BD9"/>
    <w:rsid w:val="00EA7C9F"/>
    <w:rsid w:val="00EA7D76"/>
    <w:rsid w:val="00EA7E3A"/>
    <w:rsid w:val="00EA7E91"/>
    <w:rsid w:val="00EA7E95"/>
    <w:rsid w:val="00EA7EB3"/>
    <w:rsid w:val="00EA7F42"/>
    <w:rsid w:val="00EB0009"/>
    <w:rsid w:val="00EB00EA"/>
    <w:rsid w:val="00EB00ED"/>
    <w:rsid w:val="00EB012F"/>
    <w:rsid w:val="00EB0139"/>
    <w:rsid w:val="00EB016F"/>
    <w:rsid w:val="00EB01A0"/>
    <w:rsid w:val="00EB01E5"/>
    <w:rsid w:val="00EB0396"/>
    <w:rsid w:val="00EB04B9"/>
    <w:rsid w:val="00EB04FB"/>
    <w:rsid w:val="00EB0503"/>
    <w:rsid w:val="00EB057A"/>
    <w:rsid w:val="00EB0595"/>
    <w:rsid w:val="00EB05A3"/>
    <w:rsid w:val="00EB061F"/>
    <w:rsid w:val="00EB072E"/>
    <w:rsid w:val="00EB07D0"/>
    <w:rsid w:val="00EB07DF"/>
    <w:rsid w:val="00EB08CC"/>
    <w:rsid w:val="00EB0A5E"/>
    <w:rsid w:val="00EB0B3B"/>
    <w:rsid w:val="00EB0B5C"/>
    <w:rsid w:val="00EB0B64"/>
    <w:rsid w:val="00EB0B7A"/>
    <w:rsid w:val="00EB11FA"/>
    <w:rsid w:val="00EB1430"/>
    <w:rsid w:val="00EB14E0"/>
    <w:rsid w:val="00EB15AC"/>
    <w:rsid w:val="00EB15D1"/>
    <w:rsid w:val="00EB184A"/>
    <w:rsid w:val="00EB1892"/>
    <w:rsid w:val="00EB1958"/>
    <w:rsid w:val="00EB199C"/>
    <w:rsid w:val="00EB1A12"/>
    <w:rsid w:val="00EB1B4C"/>
    <w:rsid w:val="00EB1D37"/>
    <w:rsid w:val="00EB1D68"/>
    <w:rsid w:val="00EB1D72"/>
    <w:rsid w:val="00EB1DB2"/>
    <w:rsid w:val="00EB1E26"/>
    <w:rsid w:val="00EB1F53"/>
    <w:rsid w:val="00EB215A"/>
    <w:rsid w:val="00EB2255"/>
    <w:rsid w:val="00EB23A4"/>
    <w:rsid w:val="00EB264E"/>
    <w:rsid w:val="00EB269E"/>
    <w:rsid w:val="00EB2722"/>
    <w:rsid w:val="00EB2768"/>
    <w:rsid w:val="00EB2880"/>
    <w:rsid w:val="00EB295B"/>
    <w:rsid w:val="00EB29ED"/>
    <w:rsid w:val="00EB2A0D"/>
    <w:rsid w:val="00EB2A32"/>
    <w:rsid w:val="00EB2AD3"/>
    <w:rsid w:val="00EB2BB0"/>
    <w:rsid w:val="00EB2CBE"/>
    <w:rsid w:val="00EB2CC3"/>
    <w:rsid w:val="00EB2D71"/>
    <w:rsid w:val="00EB2DC2"/>
    <w:rsid w:val="00EB2E6F"/>
    <w:rsid w:val="00EB2E93"/>
    <w:rsid w:val="00EB2F8A"/>
    <w:rsid w:val="00EB3095"/>
    <w:rsid w:val="00EB31DF"/>
    <w:rsid w:val="00EB337F"/>
    <w:rsid w:val="00EB354E"/>
    <w:rsid w:val="00EB36D3"/>
    <w:rsid w:val="00EB3AB1"/>
    <w:rsid w:val="00EB3ADC"/>
    <w:rsid w:val="00EB3C4A"/>
    <w:rsid w:val="00EB3E5F"/>
    <w:rsid w:val="00EB3F30"/>
    <w:rsid w:val="00EB3FB8"/>
    <w:rsid w:val="00EB404B"/>
    <w:rsid w:val="00EB40A3"/>
    <w:rsid w:val="00EB40F5"/>
    <w:rsid w:val="00EB410D"/>
    <w:rsid w:val="00EB4167"/>
    <w:rsid w:val="00EB41CC"/>
    <w:rsid w:val="00EB42D9"/>
    <w:rsid w:val="00EB46D7"/>
    <w:rsid w:val="00EB4705"/>
    <w:rsid w:val="00EB47EC"/>
    <w:rsid w:val="00EB4948"/>
    <w:rsid w:val="00EB4957"/>
    <w:rsid w:val="00EB4A39"/>
    <w:rsid w:val="00EB4AEC"/>
    <w:rsid w:val="00EB4B4A"/>
    <w:rsid w:val="00EB4B77"/>
    <w:rsid w:val="00EB4C9D"/>
    <w:rsid w:val="00EB4D89"/>
    <w:rsid w:val="00EB4ECF"/>
    <w:rsid w:val="00EB5058"/>
    <w:rsid w:val="00EB5148"/>
    <w:rsid w:val="00EB5396"/>
    <w:rsid w:val="00EB5443"/>
    <w:rsid w:val="00EB5470"/>
    <w:rsid w:val="00EB5540"/>
    <w:rsid w:val="00EB5568"/>
    <w:rsid w:val="00EB5621"/>
    <w:rsid w:val="00EB562E"/>
    <w:rsid w:val="00EB56B1"/>
    <w:rsid w:val="00EB56C4"/>
    <w:rsid w:val="00EB56D8"/>
    <w:rsid w:val="00EB5789"/>
    <w:rsid w:val="00EB57CF"/>
    <w:rsid w:val="00EB58A1"/>
    <w:rsid w:val="00EB5962"/>
    <w:rsid w:val="00EB5A58"/>
    <w:rsid w:val="00EB5A5A"/>
    <w:rsid w:val="00EB5BB6"/>
    <w:rsid w:val="00EB5C8F"/>
    <w:rsid w:val="00EB5E4E"/>
    <w:rsid w:val="00EB5EAA"/>
    <w:rsid w:val="00EB5FC5"/>
    <w:rsid w:val="00EB602C"/>
    <w:rsid w:val="00EB60B0"/>
    <w:rsid w:val="00EB60F1"/>
    <w:rsid w:val="00EB61BF"/>
    <w:rsid w:val="00EB6250"/>
    <w:rsid w:val="00EB639D"/>
    <w:rsid w:val="00EB63B3"/>
    <w:rsid w:val="00EB6407"/>
    <w:rsid w:val="00EB6590"/>
    <w:rsid w:val="00EB6598"/>
    <w:rsid w:val="00EB6607"/>
    <w:rsid w:val="00EB6686"/>
    <w:rsid w:val="00EB6707"/>
    <w:rsid w:val="00EB6807"/>
    <w:rsid w:val="00EB6895"/>
    <w:rsid w:val="00EB690F"/>
    <w:rsid w:val="00EB6A0A"/>
    <w:rsid w:val="00EB6A2B"/>
    <w:rsid w:val="00EB6A36"/>
    <w:rsid w:val="00EB6AEC"/>
    <w:rsid w:val="00EB6B61"/>
    <w:rsid w:val="00EB6BAF"/>
    <w:rsid w:val="00EB6C04"/>
    <w:rsid w:val="00EB6E19"/>
    <w:rsid w:val="00EB6E60"/>
    <w:rsid w:val="00EB7036"/>
    <w:rsid w:val="00EB7068"/>
    <w:rsid w:val="00EB718D"/>
    <w:rsid w:val="00EB71E8"/>
    <w:rsid w:val="00EB733E"/>
    <w:rsid w:val="00EB7442"/>
    <w:rsid w:val="00EB7596"/>
    <w:rsid w:val="00EB761A"/>
    <w:rsid w:val="00EB76A0"/>
    <w:rsid w:val="00EB7714"/>
    <w:rsid w:val="00EB7750"/>
    <w:rsid w:val="00EB77A3"/>
    <w:rsid w:val="00EB79A1"/>
    <w:rsid w:val="00EB7A48"/>
    <w:rsid w:val="00EB7AA2"/>
    <w:rsid w:val="00EB7C14"/>
    <w:rsid w:val="00EB7D2E"/>
    <w:rsid w:val="00EB7D37"/>
    <w:rsid w:val="00EB7F06"/>
    <w:rsid w:val="00EB7FBE"/>
    <w:rsid w:val="00EC0014"/>
    <w:rsid w:val="00EC0233"/>
    <w:rsid w:val="00EC02D1"/>
    <w:rsid w:val="00EC0354"/>
    <w:rsid w:val="00EC043C"/>
    <w:rsid w:val="00EC04DF"/>
    <w:rsid w:val="00EC05A4"/>
    <w:rsid w:val="00EC079B"/>
    <w:rsid w:val="00EC083F"/>
    <w:rsid w:val="00EC0864"/>
    <w:rsid w:val="00EC093D"/>
    <w:rsid w:val="00EC0983"/>
    <w:rsid w:val="00EC099B"/>
    <w:rsid w:val="00EC09E6"/>
    <w:rsid w:val="00EC09FB"/>
    <w:rsid w:val="00EC0A1A"/>
    <w:rsid w:val="00EC0AAF"/>
    <w:rsid w:val="00EC0B11"/>
    <w:rsid w:val="00EC0BF1"/>
    <w:rsid w:val="00EC0E8B"/>
    <w:rsid w:val="00EC0FEE"/>
    <w:rsid w:val="00EC1100"/>
    <w:rsid w:val="00EC115C"/>
    <w:rsid w:val="00EC122B"/>
    <w:rsid w:val="00EC127A"/>
    <w:rsid w:val="00EC12B3"/>
    <w:rsid w:val="00EC1366"/>
    <w:rsid w:val="00EC13C4"/>
    <w:rsid w:val="00EC1461"/>
    <w:rsid w:val="00EC1495"/>
    <w:rsid w:val="00EC1537"/>
    <w:rsid w:val="00EC1683"/>
    <w:rsid w:val="00EC1691"/>
    <w:rsid w:val="00EC1732"/>
    <w:rsid w:val="00EC1770"/>
    <w:rsid w:val="00EC18E7"/>
    <w:rsid w:val="00EC1A3C"/>
    <w:rsid w:val="00EC1ADD"/>
    <w:rsid w:val="00EC1B81"/>
    <w:rsid w:val="00EC1BA6"/>
    <w:rsid w:val="00EC1BAD"/>
    <w:rsid w:val="00EC1CF2"/>
    <w:rsid w:val="00EC1D17"/>
    <w:rsid w:val="00EC1DFD"/>
    <w:rsid w:val="00EC1E2C"/>
    <w:rsid w:val="00EC1E80"/>
    <w:rsid w:val="00EC1F1B"/>
    <w:rsid w:val="00EC2109"/>
    <w:rsid w:val="00EC2121"/>
    <w:rsid w:val="00EC213F"/>
    <w:rsid w:val="00EC22A4"/>
    <w:rsid w:val="00EC23F5"/>
    <w:rsid w:val="00EC252D"/>
    <w:rsid w:val="00EC26FD"/>
    <w:rsid w:val="00EC2810"/>
    <w:rsid w:val="00EC2936"/>
    <w:rsid w:val="00EC2ADB"/>
    <w:rsid w:val="00EC2C12"/>
    <w:rsid w:val="00EC2C17"/>
    <w:rsid w:val="00EC2CA3"/>
    <w:rsid w:val="00EC2D22"/>
    <w:rsid w:val="00EC2D29"/>
    <w:rsid w:val="00EC2D3B"/>
    <w:rsid w:val="00EC2F13"/>
    <w:rsid w:val="00EC30F4"/>
    <w:rsid w:val="00EC310B"/>
    <w:rsid w:val="00EC31DE"/>
    <w:rsid w:val="00EC338A"/>
    <w:rsid w:val="00EC340C"/>
    <w:rsid w:val="00EC3447"/>
    <w:rsid w:val="00EC3537"/>
    <w:rsid w:val="00EC3538"/>
    <w:rsid w:val="00EC368B"/>
    <w:rsid w:val="00EC3844"/>
    <w:rsid w:val="00EC38E5"/>
    <w:rsid w:val="00EC3975"/>
    <w:rsid w:val="00EC3A18"/>
    <w:rsid w:val="00EC3A99"/>
    <w:rsid w:val="00EC3E39"/>
    <w:rsid w:val="00EC3EA1"/>
    <w:rsid w:val="00EC3F9F"/>
    <w:rsid w:val="00EC404E"/>
    <w:rsid w:val="00EC4101"/>
    <w:rsid w:val="00EC4143"/>
    <w:rsid w:val="00EC4185"/>
    <w:rsid w:val="00EC41D9"/>
    <w:rsid w:val="00EC41FD"/>
    <w:rsid w:val="00EC4232"/>
    <w:rsid w:val="00EC4288"/>
    <w:rsid w:val="00EC428E"/>
    <w:rsid w:val="00EC4440"/>
    <w:rsid w:val="00EC459C"/>
    <w:rsid w:val="00EC45A6"/>
    <w:rsid w:val="00EC4652"/>
    <w:rsid w:val="00EC46E6"/>
    <w:rsid w:val="00EC4878"/>
    <w:rsid w:val="00EC48B1"/>
    <w:rsid w:val="00EC4A81"/>
    <w:rsid w:val="00EC4AAC"/>
    <w:rsid w:val="00EC4AB1"/>
    <w:rsid w:val="00EC4D68"/>
    <w:rsid w:val="00EC4ED0"/>
    <w:rsid w:val="00EC4FDB"/>
    <w:rsid w:val="00EC51C4"/>
    <w:rsid w:val="00EC552F"/>
    <w:rsid w:val="00EC55BE"/>
    <w:rsid w:val="00EC566C"/>
    <w:rsid w:val="00EC57CB"/>
    <w:rsid w:val="00EC5864"/>
    <w:rsid w:val="00EC58F6"/>
    <w:rsid w:val="00EC59C6"/>
    <w:rsid w:val="00EC5A20"/>
    <w:rsid w:val="00EC5A2B"/>
    <w:rsid w:val="00EC5B6A"/>
    <w:rsid w:val="00EC5BE3"/>
    <w:rsid w:val="00EC5D30"/>
    <w:rsid w:val="00EC5D65"/>
    <w:rsid w:val="00EC5E72"/>
    <w:rsid w:val="00EC5E86"/>
    <w:rsid w:val="00EC5F6C"/>
    <w:rsid w:val="00EC6119"/>
    <w:rsid w:val="00EC6226"/>
    <w:rsid w:val="00EC62CD"/>
    <w:rsid w:val="00EC637D"/>
    <w:rsid w:val="00EC63F1"/>
    <w:rsid w:val="00EC64F0"/>
    <w:rsid w:val="00EC65F9"/>
    <w:rsid w:val="00EC6708"/>
    <w:rsid w:val="00EC6733"/>
    <w:rsid w:val="00EC67B9"/>
    <w:rsid w:val="00EC67CF"/>
    <w:rsid w:val="00EC67F9"/>
    <w:rsid w:val="00EC6A8E"/>
    <w:rsid w:val="00EC6AC4"/>
    <w:rsid w:val="00EC6B2E"/>
    <w:rsid w:val="00EC6B6D"/>
    <w:rsid w:val="00EC6C8D"/>
    <w:rsid w:val="00EC6DB3"/>
    <w:rsid w:val="00EC6E6D"/>
    <w:rsid w:val="00EC6EF8"/>
    <w:rsid w:val="00EC6F85"/>
    <w:rsid w:val="00EC6FFC"/>
    <w:rsid w:val="00EC7026"/>
    <w:rsid w:val="00EC7119"/>
    <w:rsid w:val="00EC72BE"/>
    <w:rsid w:val="00EC737C"/>
    <w:rsid w:val="00EC7898"/>
    <w:rsid w:val="00EC798C"/>
    <w:rsid w:val="00EC79BE"/>
    <w:rsid w:val="00EC7C76"/>
    <w:rsid w:val="00EC7D23"/>
    <w:rsid w:val="00EC7DFA"/>
    <w:rsid w:val="00EC7E35"/>
    <w:rsid w:val="00ED0071"/>
    <w:rsid w:val="00ED0143"/>
    <w:rsid w:val="00ED0193"/>
    <w:rsid w:val="00ED03D6"/>
    <w:rsid w:val="00ED0411"/>
    <w:rsid w:val="00ED0429"/>
    <w:rsid w:val="00ED04C9"/>
    <w:rsid w:val="00ED0679"/>
    <w:rsid w:val="00ED06CF"/>
    <w:rsid w:val="00ED0724"/>
    <w:rsid w:val="00ED0795"/>
    <w:rsid w:val="00ED07A3"/>
    <w:rsid w:val="00ED08A3"/>
    <w:rsid w:val="00ED0945"/>
    <w:rsid w:val="00ED0AEE"/>
    <w:rsid w:val="00ED0B5E"/>
    <w:rsid w:val="00ED0B8A"/>
    <w:rsid w:val="00ED0C21"/>
    <w:rsid w:val="00ED0C69"/>
    <w:rsid w:val="00ED0CD6"/>
    <w:rsid w:val="00ED0DB1"/>
    <w:rsid w:val="00ED0F7E"/>
    <w:rsid w:val="00ED0F94"/>
    <w:rsid w:val="00ED0FA5"/>
    <w:rsid w:val="00ED1004"/>
    <w:rsid w:val="00ED101C"/>
    <w:rsid w:val="00ED1090"/>
    <w:rsid w:val="00ED1173"/>
    <w:rsid w:val="00ED1211"/>
    <w:rsid w:val="00ED143E"/>
    <w:rsid w:val="00ED147F"/>
    <w:rsid w:val="00ED14A9"/>
    <w:rsid w:val="00ED15EA"/>
    <w:rsid w:val="00ED16D9"/>
    <w:rsid w:val="00ED18D1"/>
    <w:rsid w:val="00ED18FF"/>
    <w:rsid w:val="00ED1908"/>
    <w:rsid w:val="00ED1958"/>
    <w:rsid w:val="00ED1AA0"/>
    <w:rsid w:val="00ED1BF9"/>
    <w:rsid w:val="00ED1CAD"/>
    <w:rsid w:val="00ED1CD1"/>
    <w:rsid w:val="00ED1E6A"/>
    <w:rsid w:val="00ED2162"/>
    <w:rsid w:val="00ED222C"/>
    <w:rsid w:val="00ED224A"/>
    <w:rsid w:val="00ED2296"/>
    <w:rsid w:val="00ED22ED"/>
    <w:rsid w:val="00ED23FA"/>
    <w:rsid w:val="00ED2457"/>
    <w:rsid w:val="00ED247C"/>
    <w:rsid w:val="00ED25D1"/>
    <w:rsid w:val="00ED264B"/>
    <w:rsid w:val="00ED2777"/>
    <w:rsid w:val="00ED27BE"/>
    <w:rsid w:val="00ED2831"/>
    <w:rsid w:val="00ED28B6"/>
    <w:rsid w:val="00ED28E7"/>
    <w:rsid w:val="00ED294B"/>
    <w:rsid w:val="00ED2BE0"/>
    <w:rsid w:val="00ED2C77"/>
    <w:rsid w:val="00ED2D8A"/>
    <w:rsid w:val="00ED2EDF"/>
    <w:rsid w:val="00ED318E"/>
    <w:rsid w:val="00ED31F2"/>
    <w:rsid w:val="00ED3313"/>
    <w:rsid w:val="00ED333C"/>
    <w:rsid w:val="00ED340A"/>
    <w:rsid w:val="00ED3494"/>
    <w:rsid w:val="00ED368D"/>
    <w:rsid w:val="00ED36D6"/>
    <w:rsid w:val="00ED37E3"/>
    <w:rsid w:val="00ED392A"/>
    <w:rsid w:val="00ED3A73"/>
    <w:rsid w:val="00ED3D3C"/>
    <w:rsid w:val="00ED3EAC"/>
    <w:rsid w:val="00ED3EFC"/>
    <w:rsid w:val="00ED3EFF"/>
    <w:rsid w:val="00ED4019"/>
    <w:rsid w:val="00ED40EC"/>
    <w:rsid w:val="00ED4195"/>
    <w:rsid w:val="00ED41CA"/>
    <w:rsid w:val="00ED41CD"/>
    <w:rsid w:val="00ED42B0"/>
    <w:rsid w:val="00ED42E7"/>
    <w:rsid w:val="00ED43DB"/>
    <w:rsid w:val="00ED4454"/>
    <w:rsid w:val="00ED4606"/>
    <w:rsid w:val="00ED4A41"/>
    <w:rsid w:val="00ED4A5D"/>
    <w:rsid w:val="00ED4B8E"/>
    <w:rsid w:val="00ED4B99"/>
    <w:rsid w:val="00ED4BFB"/>
    <w:rsid w:val="00ED4C58"/>
    <w:rsid w:val="00ED4D3D"/>
    <w:rsid w:val="00ED4E3E"/>
    <w:rsid w:val="00ED4EFF"/>
    <w:rsid w:val="00ED4FE0"/>
    <w:rsid w:val="00ED4FF1"/>
    <w:rsid w:val="00ED50BF"/>
    <w:rsid w:val="00ED517D"/>
    <w:rsid w:val="00ED525F"/>
    <w:rsid w:val="00ED5304"/>
    <w:rsid w:val="00ED5355"/>
    <w:rsid w:val="00ED5439"/>
    <w:rsid w:val="00ED55D1"/>
    <w:rsid w:val="00ED55DF"/>
    <w:rsid w:val="00ED55F1"/>
    <w:rsid w:val="00ED5640"/>
    <w:rsid w:val="00ED5647"/>
    <w:rsid w:val="00ED57CA"/>
    <w:rsid w:val="00ED597E"/>
    <w:rsid w:val="00ED5A50"/>
    <w:rsid w:val="00ED5A93"/>
    <w:rsid w:val="00ED5BCC"/>
    <w:rsid w:val="00ED5C5B"/>
    <w:rsid w:val="00ED5CAE"/>
    <w:rsid w:val="00ED5CCC"/>
    <w:rsid w:val="00ED5D8D"/>
    <w:rsid w:val="00ED5EF0"/>
    <w:rsid w:val="00ED5F0C"/>
    <w:rsid w:val="00ED5FF1"/>
    <w:rsid w:val="00ED612F"/>
    <w:rsid w:val="00ED6231"/>
    <w:rsid w:val="00ED628B"/>
    <w:rsid w:val="00ED6298"/>
    <w:rsid w:val="00ED62A9"/>
    <w:rsid w:val="00ED6412"/>
    <w:rsid w:val="00ED66D6"/>
    <w:rsid w:val="00ED6764"/>
    <w:rsid w:val="00ED6858"/>
    <w:rsid w:val="00ED69E4"/>
    <w:rsid w:val="00ED6CA9"/>
    <w:rsid w:val="00ED6D2E"/>
    <w:rsid w:val="00ED6DFB"/>
    <w:rsid w:val="00ED6F4C"/>
    <w:rsid w:val="00ED6F8F"/>
    <w:rsid w:val="00ED70A0"/>
    <w:rsid w:val="00ED7367"/>
    <w:rsid w:val="00ED7487"/>
    <w:rsid w:val="00ED767A"/>
    <w:rsid w:val="00ED77DC"/>
    <w:rsid w:val="00ED786E"/>
    <w:rsid w:val="00ED78FE"/>
    <w:rsid w:val="00ED7950"/>
    <w:rsid w:val="00ED79F7"/>
    <w:rsid w:val="00ED7A55"/>
    <w:rsid w:val="00ED7A85"/>
    <w:rsid w:val="00ED7CDC"/>
    <w:rsid w:val="00ED7F23"/>
    <w:rsid w:val="00ED7FB8"/>
    <w:rsid w:val="00EE001C"/>
    <w:rsid w:val="00EE00B2"/>
    <w:rsid w:val="00EE01FD"/>
    <w:rsid w:val="00EE023B"/>
    <w:rsid w:val="00EE0300"/>
    <w:rsid w:val="00EE0403"/>
    <w:rsid w:val="00EE0786"/>
    <w:rsid w:val="00EE0820"/>
    <w:rsid w:val="00EE087A"/>
    <w:rsid w:val="00EE0A63"/>
    <w:rsid w:val="00EE0AEA"/>
    <w:rsid w:val="00EE0BE3"/>
    <w:rsid w:val="00EE0BEC"/>
    <w:rsid w:val="00EE0C62"/>
    <w:rsid w:val="00EE0C6E"/>
    <w:rsid w:val="00EE0C9F"/>
    <w:rsid w:val="00EE0D97"/>
    <w:rsid w:val="00EE0DAD"/>
    <w:rsid w:val="00EE0E8B"/>
    <w:rsid w:val="00EE0EB9"/>
    <w:rsid w:val="00EE0ED9"/>
    <w:rsid w:val="00EE0FC3"/>
    <w:rsid w:val="00EE1065"/>
    <w:rsid w:val="00EE1118"/>
    <w:rsid w:val="00EE11B8"/>
    <w:rsid w:val="00EE124A"/>
    <w:rsid w:val="00EE14E3"/>
    <w:rsid w:val="00EE16FE"/>
    <w:rsid w:val="00EE1709"/>
    <w:rsid w:val="00EE1729"/>
    <w:rsid w:val="00EE1774"/>
    <w:rsid w:val="00EE18B7"/>
    <w:rsid w:val="00EE1A78"/>
    <w:rsid w:val="00EE1C03"/>
    <w:rsid w:val="00EE1C50"/>
    <w:rsid w:val="00EE1C54"/>
    <w:rsid w:val="00EE1D87"/>
    <w:rsid w:val="00EE1F89"/>
    <w:rsid w:val="00EE201F"/>
    <w:rsid w:val="00EE202B"/>
    <w:rsid w:val="00EE20FD"/>
    <w:rsid w:val="00EE219D"/>
    <w:rsid w:val="00EE232F"/>
    <w:rsid w:val="00EE233F"/>
    <w:rsid w:val="00EE23EC"/>
    <w:rsid w:val="00EE2502"/>
    <w:rsid w:val="00EE2546"/>
    <w:rsid w:val="00EE2586"/>
    <w:rsid w:val="00EE279E"/>
    <w:rsid w:val="00EE27EA"/>
    <w:rsid w:val="00EE281F"/>
    <w:rsid w:val="00EE28E5"/>
    <w:rsid w:val="00EE29A5"/>
    <w:rsid w:val="00EE2A0F"/>
    <w:rsid w:val="00EE2AB3"/>
    <w:rsid w:val="00EE2B31"/>
    <w:rsid w:val="00EE2B81"/>
    <w:rsid w:val="00EE2C74"/>
    <w:rsid w:val="00EE2C92"/>
    <w:rsid w:val="00EE2E3F"/>
    <w:rsid w:val="00EE2E7A"/>
    <w:rsid w:val="00EE3033"/>
    <w:rsid w:val="00EE3037"/>
    <w:rsid w:val="00EE306F"/>
    <w:rsid w:val="00EE34FD"/>
    <w:rsid w:val="00EE36FE"/>
    <w:rsid w:val="00EE37DD"/>
    <w:rsid w:val="00EE3842"/>
    <w:rsid w:val="00EE3915"/>
    <w:rsid w:val="00EE3990"/>
    <w:rsid w:val="00EE3AB6"/>
    <w:rsid w:val="00EE3CDC"/>
    <w:rsid w:val="00EE3D02"/>
    <w:rsid w:val="00EE3E79"/>
    <w:rsid w:val="00EE3F01"/>
    <w:rsid w:val="00EE3F3E"/>
    <w:rsid w:val="00EE3FE1"/>
    <w:rsid w:val="00EE4037"/>
    <w:rsid w:val="00EE4046"/>
    <w:rsid w:val="00EE408F"/>
    <w:rsid w:val="00EE40A3"/>
    <w:rsid w:val="00EE42A4"/>
    <w:rsid w:val="00EE42A6"/>
    <w:rsid w:val="00EE42B7"/>
    <w:rsid w:val="00EE42D2"/>
    <w:rsid w:val="00EE42FE"/>
    <w:rsid w:val="00EE4317"/>
    <w:rsid w:val="00EE4337"/>
    <w:rsid w:val="00EE438E"/>
    <w:rsid w:val="00EE4483"/>
    <w:rsid w:val="00EE4490"/>
    <w:rsid w:val="00EE45A5"/>
    <w:rsid w:val="00EE466F"/>
    <w:rsid w:val="00EE4776"/>
    <w:rsid w:val="00EE485B"/>
    <w:rsid w:val="00EE48A3"/>
    <w:rsid w:val="00EE497C"/>
    <w:rsid w:val="00EE4CDC"/>
    <w:rsid w:val="00EE4D7C"/>
    <w:rsid w:val="00EE4DAC"/>
    <w:rsid w:val="00EE4DD5"/>
    <w:rsid w:val="00EE4E66"/>
    <w:rsid w:val="00EE51A1"/>
    <w:rsid w:val="00EE5213"/>
    <w:rsid w:val="00EE5326"/>
    <w:rsid w:val="00EE532A"/>
    <w:rsid w:val="00EE532B"/>
    <w:rsid w:val="00EE5364"/>
    <w:rsid w:val="00EE53A7"/>
    <w:rsid w:val="00EE540F"/>
    <w:rsid w:val="00EE56BD"/>
    <w:rsid w:val="00EE5710"/>
    <w:rsid w:val="00EE590D"/>
    <w:rsid w:val="00EE5985"/>
    <w:rsid w:val="00EE5A45"/>
    <w:rsid w:val="00EE5A84"/>
    <w:rsid w:val="00EE5BC3"/>
    <w:rsid w:val="00EE5CA7"/>
    <w:rsid w:val="00EE5CB6"/>
    <w:rsid w:val="00EE5EA0"/>
    <w:rsid w:val="00EE601E"/>
    <w:rsid w:val="00EE60A8"/>
    <w:rsid w:val="00EE60EA"/>
    <w:rsid w:val="00EE674C"/>
    <w:rsid w:val="00EE6768"/>
    <w:rsid w:val="00EE67E3"/>
    <w:rsid w:val="00EE68B0"/>
    <w:rsid w:val="00EE6960"/>
    <w:rsid w:val="00EE69FB"/>
    <w:rsid w:val="00EE6C1A"/>
    <w:rsid w:val="00EE6E72"/>
    <w:rsid w:val="00EE6EFD"/>
    <w:rsid w:val="00EE6F24"/>
    <w:rsid w:val="00EE6F73"/>
    <w:rsid w:val="00EE6FB3"/>
    <w:rsid w:val="00EE6FBF"/>
    <w:rsid w:val="00EE70B1"/>
    <w:rsid w:val="00EE7327"/>
    <w:rsid w:val="00EE732D"/>
    <w:rsid w:val="00EE73A1"/>
    <w:rsid w:val="00EE741A"/>
    <w:rsid w:val="00EE75F6"/>
    <w:rsid w:val="00EE768B"/>
    <w:rsid w:val="00EE77F6"/>
    <w:rsid w:val="00EE7823"/>
    <w:rsid w:val="00EE78FF"/>
    <w:rsid w:val="00EE791D"/>
    <w:rsid w:val="00EE796D"/>
    <w:rsid w:val="00EE79EA"/>
    <w:rsid w:val="00EE79F5"/>
    <w:rsid w:val="00EE7A45"/>
    <w:rsid w:val="00EE7A4D"/>
    <w:rsid w:val="00EE7A56"/>
    <w:rsid w:val="00EE7BB0"/>
    <w:rsid w:val="00EE7BCB"/>
    <w:rsid w:val="00EE7CA3"/>
    <w:rsid w:val="00EE7CC9"/>
    <w:rsid w:val="00EE7CD5"/>
    <w:rsid w:val="00EE7D7C"/>
    <w:rsid w:val="00EE7D99"/>
    <w:rsid w:val="00EE7E34"/>
    <w:rsid w:val="00EF0001"/>
    <w:rsid w:val="00EF00A1"/>
    <w:rsid w:val="00EF00C2"/>
    <w:rsid w:val="00EF02B9"/>
    <w:rsid w:val="00EF03B9"/>
    <w:rsid w:val="00EF0430"/>
    <w:rsid w:val="00EF0553"/>
    <w:rsid w:val="00EF05D6"/>
    <w:rsid w:val="00EF064B"/>
    <w:rsid w:val="00EF0688"/>
    <w:rsid w:val="00EF0697"/>
    <w:rsid w:val="00EF0B47"/>
    <w:rsid w:val="00EF0D5D"/>
    <w:rsid w:val="00EF0DF6"/>
    <w:rsid w:val="00EF0F08"/>
    <w:rsid w:val="00EF103E"/>
    <w:rsid w:val="00EF1171"/>
    <w:rsid w:val="00EF1213"/>
    <w:rsid w:val="00EF125F"/>
    <w:rsid w:val="00EF136F"/>
    <w:rsid w:val="00EF13F0"/>
    <w:rsid w:val="00EF146C"/>
    <w:rsid w:val="00EF164D"/>
    <w:rsid w:val="00EF1678"/>
    <w:rsid w:val="00EF173B"/>
    <w:rsid w:val="00EF177E"/>
    <w:rsid w:val="00EF18E9"/>
    <w:rsid w:val="00EF19E4"/>
    <w:rsid w:val="00EF1A24"/>
    <w:rsid w:val="00EF1A25"/>
    <w:rsid w:val="00EF1A26"/>
    <w:rsid w:val="00EF1ACC"/>
    <w:rsid w:val="00EF1C3B"/>
    <w:rsid w:val="00EF1DD6"/>
    <w:rsid w:val="00EF1DFA"/>
    <w:rsid w:val="00EF1E1D"/>
    <w:rsid w:val="00EF1E35"/>
    <w:rsid w:val="00EF216B"/>
    <w:rsid w:val="00EF2394"/>
    <w:rsid w:val="00EF252A"/>
    <w:rsid w:val="00EF2799"/>
    <w:rsid w:val="00EF2893"/>
    <w:rsid w:val="00EF28C0"/>
    <w:rsid w:val="00EF28D6"/>
    <w:rsid w:val="00EF28F1"/>
    <w:rsid w:val="00EF290A"/>
    <w:rsid w:val="00EF29B9"/>
    <w:rsid w:val="00EF29EF"/>
    <w:rsid w:val="00EF2B55"/>
    <w:rsid w:val="00EF2B6E"/>
    <w:rsid w:val="00EF2C9E"/>
    <w:rsid w:val="00EF2CEA"/>
    <w:rsid w:val="00EF2D0D"/>
    <w:rsid w:val="00EF2E92"/>
    <w:rsid w:val="00EF2F4A"/>
    <w:rsid w:val="00EF2FCC"/>
    <w:rsid w:val="00EF308A"/>
    <w:rsid w:val="00EF32A6"/>
    <w:rsid w:val="00EF3482"/>
    <w:rsid w:val="00EF34E3"/>
    <w:rsid w:val="00EF3547"/>
    <w:rsid w:val="00EF3626"/>
    <w:rsid w:val="00EF3645"/>
    <w:rsid w:val="00EF3727"/>
    <w:rsid w:val="00EF37B2"/>
    <w:rsid w:val="00EF37F4"/>
    <w:rsid w:val="00EF3931"/>
    <w:rsid w:val="00EF396C"/>
    <w:rsid w:val="00EF39CA"/>
    <w:rsid w:val="00EF3A52"/>
    <w:rsid w:val="00EF3A72"/>
    <w:rsid w:val="00EF3B53"/>
    <w:rsid w:val="00EF3C77"/>
    <w:rsid w:val="00EF3DAC"/>
    <w:rsid w:val="00EF3EF7"/>
    <w:rsid w:val="00EF3EFC"/>
    <w:rsid w:val="00EF3EFF"/>
    <w:rsid w:val="00EF3F26"/>
    <w:rsid w:val="00EF3F78"/>
    <w:rsid w:val="00EF3FAE"/>
    <w:rsid w:val="00EF4261"/>
    <w:rsid w:val="00EF434C"/>
    <w:rsid w:val="00EF43DC"/>
    <w:rsid w:val="00EF4682"/>
    <w:rsid w:val="00EF4751"/>
    <w:rsid w:val="00EF4833"/>
    <w:rsid w:val="00EF4975"/>
    <w:rsid w:val="00EF4A57"/>
    <w:rsid w:val="00EF4B8B"/>
    <w:rsid w:val="00EF4DBB"/>
    <w:rsid w:val="00EF4DDC"/>
    <w:rsid w:val="00EF4DE0"/>
    <w:rsid w:val="00EF4E6A"/>
    <w:rsid w:val="00EF4EB0"/>
    <w:rsid w:val="00EF4F7B"/>
    <w:rsid w:val="00EF4FEE"/>
    <w:rsid w:val="00EF5050"/>
    <w:rsid w:val="00EF5112"/>
    <w:rsid w:val="00EF5422"/>
    <w:rsid w:val="00EF5511"/>
    <w:rsid w:val="00EF5597"/>
    <w:rsid w:val="00EF56A7"/>
    <w:rsid w:val="00EF56B1"/>
    <w:rsid w:val="00EF56E3"/>
    <w:rsid w:val="00EF57DD"/>
    <w:rsid w:val="00EF5989"/>
    <w:rsid w:val="00EF5A77"/>
    <w:rsid w:val="00EF5B2B"/>
    <w:rsid w:val="00EF5B65"/>
    <w:rsid w:val="00EF5B6C"/>
    <w:rsid w:val="00EF5FCA"/>
    <w:rsid w:val="00EF5FDF"/>
    <w:rsid w:val="00EF60AA"/>
    <w:rsid w:val="00EF60B1"/>
    <w:rsid w:val="00EF61E9"/>
    <w:rsid w:val="00EF61EB"/>
    <w:rsid w:val="00EF64A0"/>
    <w:rsid w:val="00EF64BF"/>
    <w:rsid w:val="00EF6507"/>
    <w:rsid w:val="00EF654C"/>
    <w:rsid w:val="00EF6895"/>
    <w:rsid w:val="00EF68B0"/>
    <w:rsid w:val="00EF6992"/>
    <w:rsid w:val="00EF69AB"/>
    <w:rsid w:val="00EF6A80"/>
    <w:rsid w:val="00EF6BEF"/>
    <w:rsid w:val="00EF6C49"/>
    <w:rsid w:val="00EF6CA2"/>
    <w:rsid w:val="00EF6D14"/>
    <w:rsid w:val="00EF6D1E"/>
    <w:rsid w:val="00EF6D64"/>
    <w:rsid w:val="00EF6DEA"/>
    <w:rsid w:val="00EF6EB7"/>
    <w:rsid w:val="00EF6F8D"/>
    <w:rsid w:val="00EF6FDD"/>
    <w:rsid w:val="00EF71C6"/>
    <w:rsid w:val="00EF7298"/>
    <w:rsid w:val="00EF7534"/>
    <w:rsid w:val="00EF762F"/>
    <w:rsid w:val="00EF77CB"/>
    <w:rsid w:val="00EF78AF"/>
    <w:rsid w:val="00EF799C"/>
    <w:rsid w:val="00EF7A58"/>
    <w:rsid w:val="00EF7ABA"/>
    <w:rsid w:val="00EF7B2D"/>
    <w:rsid w:val="00EF7B2F"/>
    <w:rsid w:val="00EF7EBC"/>
    <w:rsid w:val="00EF7F99"/>
    <w:rsid w:val="00F0001C"/>
    <w:rsid w:val="00F000E0"/>
    <w:rsid w:val="00F0017C"/>
    <w:rsid w:val="00F001C4"/>
    <w:rsid w:val="00F00276"/>
    <w:rsid w:val="00F002FD"/>
    <w:rsid w:val="00F0039F"/>
    <w:rsid w:val="00F0083D"/>
    <w:rsid w:val="00F00846"/>
    <w:rsid w:val="00F00997"/>
    <w:rsid w:val="00F00A31"/>
    <w:rsid w:val="00F00A7E"/>
    <w:rsid w:val="00F00C47"/>
    <w:rsid w:val="00F00D69"/>
    <w:rsid w:val="00F00D93"/>
    <w:rsid w:val="00F00DF3"/>
    <w:rsid w:val="00F00E8E"/>
    <w:rsid w:val="00F00FB5"/>
    <w:rsid w:val="00F00FED"/>
    <w:rsid w:val="00F0107E"/>
    <w:rsid w:val="00F010E5"/>
    <w:rsid w:val="00F01139"/>
    <w:rsid w:val="00F0123C"/>
    <w:rsid w:val="00F01550"/>
    <w:rsid w:val="00F01597"/>
    <w:rsid w:val="00F019C6"/>
    <w:rsid w:val="00F01B12"/>
    <w:rsid w:val="00F01B66"/>
    <w:rsid w:val="00F01D95"/>
    <w:rsid w:val="00F01E48"/>
    <w:rsid w:val="00F01FCC"/>
    <w:rsid w:val="00F02045"/>
    <w:rsid w:val="00F0218B"/>
    <w:rsid w:val="00F021D3"/>
    <w:rsid w:val="00F0221F"/>
    <w:rsid w:val="00F02390"/>
    <w:rsid w:val="00F02465"/>
    <w:rsid w:val="00F024C5"/>
    <w:rsid w:val="00F025BC"/>
    <w:rsid w:val="00F02739"/>
    <w:rsid w:val="00F02761"/>
    <w:rsid w:val="00F02992"/>
    <w:rsid w:val="00F029C9"/>
    <w:rsid w:val="00F02AAC"/>
    <w:rsid w:val="00F02D3A"/>
    <w:rsid w:val="00F02D86"/>
    <w:rsid w:val="00F02F0B"/>
    <w:rsid w:val="00F03044"/>
    <w:rsid w:val="00F030A9"/>
    <w:rsid w:val="00F03379"/>
    <w:rsid w:val="00F033FE"/>
    <w:rsid w:val="00F034D6"/>
    <w:rsid w:val="00F035B4"/>
    <w:rsid w:val="00F0373C"/>
    <w:rsid w:val="00F038F6"/>
    <w:rsid w:val="00F0392B"/>
    <w:rsid w:val="00F039DE"/>
    <w:rsid w:val="00F03A0B"/>
    <w:rsid w:val="00F03A81"/>
    <w:rsid w:val="00F03AC9"/>
    <w:rsid w:val="00F03B27"/>
    <w:rsid w:val="00F03B9D"/>
    <w:rsid w:val="00F03CC2"/>
    <w:rsid w:val="00F03CCB"/>
    <w:rsid w:val="00F03F68"/>
    <w:rsid w:val="00F03FDB"/>
    <w:rsid w:val="00F04049"/>
    <w:rsid w:val="00F040E5"/>
    <w:rsid w:val="00F0412C"/>
    <w:rsid w:val="00F043E9"/>
    <w:rsid w:val="00F04463"/>
    <w:rsid w:val="00F0468A"/>
    <w:rsid w:val="00F046A5"/>
    <w:rsid w:val="00F046EE"/>
    <w:rsid w:val="00F047B0"/>
    <w:rsid w:val="00F04C72"/>
    <w:rsid w:val="00F04CED"/>
    <w:rsid w:val="00F04E3F"/>
    <w:rsid w:val="00F04EE4"/>
    <w:rsid w:val="00F04F16"/>
    <w:rsid w:val="00F04F8B"/>
    <w:rsid w:val="00F04FA5"/>
    <w:rsid w:val="00F05076"/>
    <w:rsid w:val="00F05117"/>
    <w:rsid w:val="00F0536E"/>
    <w:rsid w:val="00F0539C"/>
    <w:rsid w:val="00F0550E"/>
    <w:rsid w:val="00F056A7"/>
    <w:rsid w:val="00F0573F"/>
    <w:rsid w:val="00F05746"/>
    <w:rsid w:val="00F05941"/>
    <w:rsid w:val="00F05A7B"/>
    <w:rsid w:val="00F05B6B"/>
    <w:rsid w:val="00F05C3D"/>
    <w:rsid w:val="00F05DE5"/>
    <w:rsid w:val="00F05E41"/>
    <w:rsid w:val="00F05F89"/>
    <w:rsid w:val="00F05FC7"/>
    <w:rsid w:val="00F060BB"/>
    <w:rsid w:val="00F06223"/>
    <w:rsid w:val="00F06324"/>
    <w:rsid w:val="00F06533"/>
    <w:rsid w:val="00F06659"/>
    <w:rsid w:val="00F06803"/>
    <w:rsid w:val="00F0681C"/>
    <w:rsid w:val="00F069DB"/>
    <w:rsid w:val="00F069E6"/>
    <w:rsid w:val="00F06A81"/>
    <w:rsid w:val="00F06CFB"/>
    <w:rsid w:val="00F06D4B"/>
    <w:rsid w:val="00F06D88"/>
    <w:rsid w:val="00F06F13"/>
    <w:rsid w:val="00F06F9F"/>
    <w:rsid w:val="00F070B5"/>
    <w:rsid w:val="00F0711B"/>
    <w:rsid w:val="00F0740B"/>
    <w:rsid w:val="00F074F2"/>
    <w:rsid w:val="00F074FE"/>
    <w:rsid w:val="00F0757B"/>
    <w:rsid w:val="00F07670"/>
    <w:rsid w:val="00F076AF"/>
    <w:rsid w:val="00F0775B"/>
    <w:rsid w:val="00F07806"/>
    <w:rsid w:val="00F078FD"/>
    <w:rsid w:val="00F0791D"/>
    <w:rsid w:val="00F07B3D"/>
    <w:rsid w:val="00F07C72"/>
    <w:rsid w:val="00F07EEF"/>
    <w:rsid w:val="00F10124"/>
    <w:rsid w:val="00F101C7"/>
    <w:rsid w:val="00F101F2"/>
    <w:rsid w:val="00F10504"/>
    <w:rsid w:val="00F10613"/>
    <w:rsid w:val="00F106D5"/>
    <w:rsid w:val="00F10733"/>
    <w:rsid w:val="00F10863"/>
    <w:rsid w:val="00F10962"/>
    <w:rsid w:val="00F10B9B"/>
    <w:rsid w:val="00F10D32"/>
    <w:rsid w:val="00F10F73"/>
    <w:rsid w:val="00F10F82"/>
    <w:rsid w:val="00F10FAE"/>
    <w:rsid w:val="00F1100C"/>
    <w:rsid w:val="00F1107C"/>
    <w:rsid w:val="00F11248"/>
    <w:rsid w:val="00F11482"/>
    <w:rsid w:val="00F114C2"/>
    <w:rsid w:val="00F115C1"/>
    <w:rsid w:val="00F115E1"/>
    <w:rsid w:val="00F1165B"/>
    <w:rsid w:val="00F1169F"/>
    <w:rsid w:val="00F1186A"/>
    <w:rsid w:val="00F118E4"/>
    <w:rsid w:val="00F119C8"/>
    <w:rsid w:val="00F11A08"/>
    <w:rsid w:val="00F11A47"/>
    <w:rsid w:val="00F11B73"/>
    <w:rsid w:val="00F11BF5"/>
    <w:rsid w:val="00F11BF6"/>
    <w:rsid w:val="00F11C8B"/>
    <w:rsid w:val="00F11CA0"/>
    <w:rsid w:val="00F11FAB"/>
    <w:rsid w:val="00F12037"/>
    <w:rsid w:val="00F120B7"/>
    <w:rsid w:val="00F1217D"/>
    <w:rsid w:val="00F121F2"/>
    <w:rsid w:val="00F1227C"/>
    <w:rsid w:val="00F122EA"/>
    <w:rsid w:val="00F12372"/>
    <w:rsid w:val="00F123C9"/>
    <w:rsid w:val="00F12427"/>
    <w:rsid w:val="00F12446"/>
    <w:rsid w:val="00F12481"/>
    <w:rsid w:val="00F124F7"/>
    <w:rsid w:val="00F12546"/>
    <w:rsid w:val="00F12604"/>
    <w:rsid w:val="00F12727"/>
    <w:rsid w:val="00F128C9"/>
    <w:rsid w:val="00F1292F"/>
    <w:rsid w:val="00F12ADF"/>
    <w:rsid w:val="00F12BD5"/>
    <w:rsid w:val="00F12DF3"/>
    <w:rsid w:val="00F12E28"/>
    <w:rsid w:val="00F12E3F"/>
    <w:rsid w:val="00F12E91"/>
    <w:rsid w:val="00F1303F"/>
    <w:rsid w:val="00F130A8"/>
    <w:rsid w:val="00F131AB"/>
    <w:rsid w:val="00F1329F"/>
    <w:rsid w:val="00F132F7"/>
    <w:rsid w:val="00F133F1"/>
    <w:rsid w:val="00F134A6"/>
    <w:rsid w:val="00F134CE"/>
    <w:rsid w:val="00F134DF"/>
    <w:rsid w:val="00F136E7"/>
    <w:rsid w:val="00F13755"/>
    <w:rsid w:val="00F1375B"/>
    <w:rsid w:val="00F1383B"/>
    <w:rsid w:val="00F13977"/>
    <w:rsid w:val="00F139A6"/>
    <w:rsid w:val="00F13B15"/>
    <w:rsid w:val="00F13BEE"/>
    <w:rsid w:val="00F13BFE"/>
    <w:rsid w:val="00F13C1E"/>
    <w:rsid w:val="00F13CD5"/>
    <w:rsid w:val="00F13DA7"/>
    <w:rsid w:val="00F13E24"/>
    <w:rsid w:val="00F141E8"/>
    <w:rsid w:val="00F142DA"/>
    <w:rsid w:val="00F14483"/>
    <w:rsid w:val="00F144C3"/>
    <w:rsid w:val="00F146AD"/>
    <w:rsid w:val="00F146CB"/>
    <w:rsid w:val="00F147CC"/>
    <w:rsid w:val="00F1482B"/>
    <w:rsid w:val="00F14CB0"/>
    <w:rsid w:val="00F14F24"/>
    <w:rsid w:val="00F14F49"/>
    <w:rsid w:val="00F14FB7"/>
    <w:rsid w:val="00F14FEB"/>
    <w:rsid w:val="00F1501F"/>
    <w:rsid w:val="00F15096"/>
    <w:rsid w:val="00F150D1"/>
    <w:rsid w:val="00F153E5"/>
    <w:rsid w:val="00F1558D"/>
    <w:rsid w:val="00F157ED"/>
    <w:rsid w:val="00F15839"/>
    <w:rsid w:val="00F159DB"/>
    <w:rsid w:val="00F15AB2"/>
    <w:rsid w:val="00F15B12"/>
    <w:rsid w:val="00F15C27"/>
    <w:rsid w:val="00F15C3B"/>
    <w:rsid w:val="00F15DA4"/>
    <w:rsid w:val="00F15DA9"/>
    <w:rsid w:val="00F15E0A"/>
    <w:rsid w:val="00F15E47"/>
    <w:rsid w:val="00F15EB1"/>
    <w:rsid w:val="00F15EDA"/>
    <w:rsid w:val="00F15FD9"/>
    <w:rsid w:val="00F15FE0"/>
    <w:rsid w:val="00F1628D"/>
    <w:rsid w:val="00F16325"/>
    <w:rsid w:val="00F1646A"/>
    <w:rsid w:val="00F16592"/>
    <w:rsid w:val="00F16618"/>
    <w:rsid w:val="00F1661A"/>
    <w:rsid w:val="00F16899"/>
    <w:rsid w:val="00F168FD"/>
    <w:rsid w:val="00F169EB"/>
    <w:rsid w:val="00F16A4F"/>
    <w:rsid w:val="00F16AAA"/>
    <w:rsid w:val="00F16BFD"/>
    <w:rsid w:val="00F16D00"/>
    <w:rsid w:val="00F16D54"/>
    <w:rsid w:val="00F16D67"/>
    <w:rsid w:val="00F16DAB"/>
    <w:rsid w:val="00F17063"/>
    <w:rsid w:val="00F171DD"/>
    <w:rsid w:val="00F175DC"/>
    <w:rsid w:val="00F17955"/>
    <w:rsid w:val="00F17AD8"/>
    <w:rsid w:val="00F17AED"/>
    <w:rsid w:val="00F17B01"/>
    <w:rsid w:val="00F17B54"/>
    <w:rsid w:val="00F17C28"/>
    <w:rsid w:val="00F17C8D"/>
    <w:rsid w:val="00F17E90"/>
    <w:rsid w:val="00F17EA2"/>
    <w:rsid w:val="00F17EDE"/>
    <w:rsid w:val="00F20079"/>
    <w:rsid w:val="00F200F3"/>
    <w:rsid w:val="00F2015F"/>
    <w:rsid w:val="00F201CB"/>
    <w:rsid w:val="00F202DC"/>
    <w:rsid w:val="00F2032F"/>
    <w:rsid w:val="00F2038E"/>
    <w:rsid w:val="00F203AF"/>
    <w:rsid w:val="00F20418"/>
    <w:rsid w:val="00F20456"/>
    <w:rsid w:val="00F205ED"/>
    <w:rsid w:val="00F20661"/>
    <w:rsid w:val="00F20696"/>
    <w:rsid w:val="00F207AC"/>
    <w:rsid w:val="00F2090F"/>
    <w:rsid w:val="00F20940"/>
    <w:rsid w:val="00F209BF"/>
    <w:rsid w:val="00F20B42"/>
    <w:rsid w:val="00F20B77"/>
    <w:rsid w:val="00F20BF9"/>
    <w:rsid w:val="00F20E57"/>
    <w:rsid w:val="00F20E5E"/>
    <w:rsid w:val="00F20EDC"/>
    <w:rsid w:val="00F20F00"/>
    <w:rsid w:val="00F20F29"/>
    <w:rsid w:val="00F2100B"/>
    <w:rsid w:val="00F21167"/>
    <w:rsid w:val="00F212EA"/>
    <w:rsid w:val="00F213B9"/>
    <w:rsid w:val="00F214F7"/>
    <w:rsid w:val="00F217BA"/>
    <w:rsid w:val="00F21854"/>
    <w:rsid w:val="00F218ED"/>
    <w:rsid w:val="00F2190A"/>
    <w:rsid w:val="00F21976"/>
    <w:rsid w:val="00F21A15"/>
    <w:rsid w:val="00F21A3F"/>
    <w:rsid w:val="00F21B00"/>
    <w:rsid w:val="00F21B3A"/>
    <w:rsid w:val="00F21CEA"/>
    <w:rsid w:val="00F21D82"/>
    <w:rsid w:val="00F21E85"/>
    <w:rsid w:val="00F22033"/>
    <w:rsid w:val="00F221C2"/>
    <w:rsid w:val="00F222E0"/>
    <w:rsid w:val="00F22785"/>
    <w:rsid w:val="00F227E6"/>
    <w:rsid w:val="00F228F1"/>
    <w:rsid w:val="00F22B0C"/>
    <w:rsid w:val="00F22C0D"/>
    <w:rsid w:val="00F22D20"/>
    <w:rsid w:val="00F22ED6"/>
    <w:rsid w:val="00F22EE3"/>
    <w:rsid w:val="00F22FCE"/>
    <w:rsid w:val="00F2303F"/>
    <w:rsid w:val="00F230AD"/>
    <w:rsid w:val="00F23135"/>
    <w:rsid w:val="00F23163"/>
    <w:rsid w:val="00F232E2"/>
    <w:rsid w:val="00F2330C"/>
    <w:rsid w:val="00F2332B"/>
    <w:rsid w:val="00F2347D"/>
    <w:rsid w:val="00F236CE"/>
    <w:rsid w:val="00F23714"/>
    <w:rsid w:val="00F23738"/>
    <w:rsid w:val="00F23867"/>
    <w:rsid w:val="00F238D9"/>
    <w:rsid w:val="00F238E5"/>
    <w:rsid w:val="00F2394F"/>
    <w:rsid w:val="00F2396E"/>
    <w:rsid w:val="00F23980"/>
    <w:rsid w:val="00F239C6"/>
    <w:rsid w:val="00F23AF6"/>
    <w:rsid w:val="00F23BA7"/>
    <w:rsid w:val="00F23C14"/>
    <w:rsid w:val="00F23C9C"/>
    <w:rsid w:val="00F23D9F"/>
    <w:rsid w:val="00F240F1"/>
    <w:rsid w:val="00F2435F"/>
    <w:rsid w:val="00F244D9"/>
    <w:rsid w:val="00F24534"/>
    <w:rsid w:val="00F2479D"/>
    <w:rsid w:val="00F247D3"/>
    <w:rsid w:val="00F24861"/>
    <w:rsid w:val="00F248C0"/>
    <w:rsid w:val="00F249B0"/>
    <w:rsid w:val="00F24A79"/>
    <w:rsid w:val="00F24AB2"/>
    <w:rsid w:val="00F24B74"/>
    <w:rsid w:val="00F24BB5"/>
    <w:rsid w:val="00F24CB4"/>
    <w:rsid w:val="00F24D73"/>
    <w:rsid w:val="00F24EF0"/>
    <w:rsid w:val="00F24F5A"/>
    <w:rsid w:val="00F25011"/>
    <w:rsid w:val="00F2503E"/>
    <w:rsid w:val="00F250D1"/>
    <w:rsid w:val="00F252B2"/>
    <w:rsid w:val="00F253D4"/>
    <w:rsid w:val="00F25493"/>
    <w:rsid w:val="00F25848"/>
    <w:rsid w:val="00F25A7D"/>
    <w:rsid w:val="00F25C6E"/>
    <w:rsid w:val="00F25C95"/>
    <w:rsid w:val="00F25FD3"/>
    <w:rsid w:val="00F26173"/>
    <w:rsid w:val="00F262A5"/>
    <w:rsid w:val="00F26320"/>
    <w:rsid w:val="00F26425"/>
    <w:rsid w:val="00F2647A"/>
    <w:rsid w:val="00F2669C"/>
    <w:rsid w:val="00F26738"/>
    <w:rsid w:val="00F26AC5"/>
    <w:rsid w:val="00F26D00"/>
    <w:rsid w:val="00F26DF7"/>
    <w:rsid w:val="00F26F7F"/>
    <w:rsid w:val="00F270F3"/>
    <w:rsid w:val="00F2714A"/>
    <w:rsid w:val="00F275B6"/>
    <w:rsid w:val="00F275D6"/>
    <w:rsid w:val="00F27631"/>
    <w:rsid w:val="00F276DA"/>
    <w:rsid w:val="00F27977"/>
    <w:rsid w:val="00F27A30"/>
    <w:rsid w:val="00F27B4B"/>
    <w:rsid w:val="00F27BD9"/>
    <w:rsid w:val="00F27BE2"/>
    <w:rsid w:val="00F27C45"/>
    <w:rsid w:val="00F27D64"/>
    <w:rsid w:val="00F27E7E"/>
    <w:rsid w:val="00F27F5F"/>
    <w:rsid w:val="00F30082"/>
    <w:rsid w:val="00F30265"/>
    <w:rsid w:val="00F303EB"/>
    <w:rsid w:val="00F30851"/>
    <w:rsid w:val="00F308E8"/>
    <w:rsid w:val="00F30907"/>
    <w:rsid w:val="00F3090C"/>
    <w:rsid w:val="00F3094F"/>
    <w:rsid w:val="00F30A4C"/>
    <w:rsid w:val="00F30AA5"/>
    <w:rsid w:val="00F30C7F"/>
    <w:rsid w:val="00F30DAB"/>
    <w:rsid w:val="00F30E15"/>
    <w:rsid w:val="00F30E9A"/>
    <w:rsid w:val="00F31154"/>
    <w:rsid w:val="00F311D4"/>
    <w:rsid w:val="00F31297"/>
    <w:rsid w:val="00F312F7"/>
    <w:rsid w:val="00F31552"/>
    <w:rsid w:val="00F315C3"/>
    <w:rsid w:val="00F315E3"/>
    <w:rsid w:val="00F31876"/>
    <w:rsid w:val="00F31922"/>
    <w:rsid w:val="00F31997"/>
    <w:rsid w:val="00F31A54"/>
    <w:rsid w:val="00F31A93"/>
    <w:rsid w:val="00F31AC7"/>
    <w:rsid w:val="00F31B93"/>
    <w:rsid w:val="00F31BE9"/>
    <w:rsid w:val="00F31CAA"/>
    <w:rsid w:val="00F31E58"/>
    <w:rsid w:val="00F31E5C"/>
    <w:rsid w:val="00F31E8D"/>
    <w:rsid w:val="00F31ED5"/>
    <w:rsid w:val="00F31EF7"/>
    <w:rsid w:val="00F31F50"/>
    <w:rsid w:val="00F3211B"/>
    <w:rsid w:val="00F321FE"/>
    <w:rsid w:val="00F323BB"/>
    <w:rsid w:val="00F323D0"/>
    <w:rsid w:val="00F32517"/>
    <w:rsid w:val="00F3258F"/>
    <w:rsid w:val="00F32786"/>
    <w:rsid w:val="00F3289D"/>
    <w:rsid w:val="00F329FC"/>
    <w:rsid w:val="00F32A8B"/>
    <w:rsid w:val="00F32BBD"/>
    <w:rsid w:val="00F32C8C"/>
    <w:rsid w:val="00F32D3B"/>
    <w:rsid w:val="00F32D9A"/>
    <w:rsid w:val="00F32F78"/>
    <w:rsid w:val="00F33106"/>
    <w:rsid w:val="00F33231"/>
    <w:rsid w:val="00F33289"/>
    <w:rsid w:val="00F33295"/>
    <w:rsid w:val="00F333C7"/>
    <w:rsid w:val="00F33535"/>
    <w:rsid w:val="00F335C4"/>
    <w:rsid w:val="00F335EB"/>
    <w:rsid w:val="00F33610"/>
    <w:rsid w:val="00F3362A"/>
    <w:rsid w:val="00F33705"/>
    <w:rsid w:val="00F3379D"/>
    <w:rsid w:val="00F338B4"/>
    <w:rsid w:val="00F338E3"/>
    <w:rsid w:val="00F338F6"/>
    <w:rsid w:val="00F33A65"/>
    <w:rsid w:val="00F33A7D"/>
    <w:rsid w:val="00F33AF4"/>
    <w:rsid w:val="00F33BB9"/>
    <w:rsid w:val="00F33DF4"/>
    <w:rsid w:val="00F33E0A"/>
    <w:rsid w:val="00F33E91"/>
    <w:rsid w:val="00F33EF6"/>
    <w:rsid w:val="00F33FC8"/>
    <w:rsid w:val="00F34085"/>
    <w:rsid w:val="00F34371"/>
    <w:rsid w:val="00F34382"/>
    <w:rsid w:val="00F344A4"/>
    <w:rsid w:val="00F345ED"/>
    <w:rsid w:val="00F34683"/>
    <w:rsid w:val="00F346B9"/>
    <w:rsid w:val="00F346CB"/>
    <w:rsid w:val="00F3476A"/>
    <w:rsid w:val="00F348E6"/>
    <w:rsid w:val="00F34912"/>
    <w:rsid w:val="00F34959"/>
    <w:rsid w:val="00F34B36"/>
    <w:rsid w:val="00F34B3F"/>
    <w:rsid w:val="00F34BB5"/>
    <w:rsid w:val="00F34F8D"/>
    <w:rsid w:val="00F34FEE"/>
    <w:rsid w:val="00F350FE"/>
    <w:rsid w:val="00F3530D"/>
    <w:rsid w:val="00F35471"/>
    <w:rsid w:val="00F35536"/>
    <w:rsid w:val="00F35548"/>
    <w:rsid w:val="00F356B8"/>
    <w:rsid w:val="00F3571D"/>
    <w:rsid w:val="00F35754"/>
    <w:rsid w:val="00F3579C"/>
    <w:rsid w:val="00F35BED"/>
    <w:rsid w:val="00F35CE0"/>
    <w:rsid w:val="00F35D4A"/>
    <w:rsid w:val="00F35EEA"/>
    <w:rsid w:val="00F35F01"/>
    <w:rsid w:val="00F36068"/>
    <w:rsid w:val="00F360F5"/>
    <w:rsid w:val="00F3614D"/>
    <w:rsid w:val="00F361CC"/>
    <w:rsid w:val="00F3622B"/>
    <w:rsid w:val="00F36262"/>
    <w:rsid w:val="00F362DB"/>
    <w:rsid w:val="00F363AF"/>
    <w:rsid w:val="00F3640D"/>
    <w:rsid w:val="00F36512"/>
    <w:rsid w:val="00F36532"/>
    <w:rsid w:val="00F365AD"/>
    <w:rsid w:val="00F368A5"/>
    <w:rsid w:val="00F368BE"/>
    <w:rsid w:val="00F36AFD"/>
    <w:rsid w:val="00F36C7F"/>
    <w:rsid w:val="00F36D55"/>
    <w:rsid w:val="00F37024"/>
    <w:rsid w:val="00F37054"/>
    <w:rsid w:val="00F372DC"/>
    <w:rsid w:val="00F37356"/>
    <w:rsid w:val="00F375B1"/>
    <w:rsid w:val="00F375FB"/>
    <w:rsid w:val="00F3765F"/>
    <w:rsid w:val="00F37660"/>
    <w:rsid w:val="00F37741"/>
    <w:rsid w:val="00F3785E"/>
    <w:rsid w:val="00F37B1E"/>
    <w:rsid w:val="00F37B62"/>
    <w:rsid w:val="00F37C49"/>
    <w:rsid w:val="00F37C58"/>
    <w:rsid w:val="00F37CD6"/>
    <w:rsid w:val="00F37D2B"/>
    <w:rsid w:val="00F37DC8"/>
    <w:rsid w:val="00F37DD6"/>
    <w:rsid w:val="00F37EFA"/>
    <w:rsid w:val="00F37FB4"/>
    <w:rsid w:val="00F40001"/>
    <w:rsid w:val="00F400A4"/>
    <w:rsid w:val="00F4010E"/>
    <w:rsid w:val="00F40121"/>
    <w:rsid w:val="00F4016F"/>
    <w:rsid w:val="00F401A6"/>
    <w:rsid w:val="00F40277"/>
    <w:rsid w:val="00F402D2"/>
    <w:rsid w:val="00F40312"/>
    <w:rsid w:val="00F40390"/>
    <w:rsid w:val="00F40466"/>
    <w:rsid w:val="00F40585"/>
    <w:rsid w:val="00F405E8"/>
    <w:rsid w:val="00F4078D"/>
    <w:rsid w:val="00F407B6"/>
    <w:rsid w:val="00F4087A"/>
    <w:rsid w:val="00F4095A"/>
    <w:rsid w:val="00F409F6"/>
    <w:rsid w:val="00F40A76"/>
    <w:rsid w:val="00F40AC4"/>
    <w:rsid w:val="00F40AFE"/>
    <w:rsid w:val="00F40B16"/>
    <w:rsid w:val="00F40B2E"/>
    <w:rsid w:val="00F40B7B"/>
    <w:rsid w:val="00F40BBD"/>
    <w:rsid w:val="00F40C25"/>
    <w:rsid w:val="00F40C3E"/>
    <w:rsid w:val="00F40C93"/>
    <w:rsid w:val="00F40D14"/>
    <w:rsid w:val="00F40D60"/>
    <w:rsid w:val="00F40D62"/>
    <w:rsid w:val="00F40DCD"/>
    <w:rsid w:val="00F40E71"/>
    <w:rsid w:val="00F40EAB"/>
    <w:rsid w:val="00F40EF8"/>
    <w:rsid w:val="00F4116E"/>
    <w:rsid w:val="00F4128A"/>
    <w:rsid w:val="00F41295"/>
    <w:rsid w:val="00F4149A"/>
    <w:rsid w:val="00F414E0"/>
    <w:rsid w:val="00F41665"/>
    <w:rsid w:val="00F4177E"/>
    <w:rsid w:val="00F418E1"/>
    <w:rsid w:val="00F41A0F"/>
    <w:rsid w:val="00F41A6A"/>
    <w:rsid w:val="00F41AC9"/>
    <w:rsid w:val="00F41B90"/>
    <w:rsid w:val="00F41BE6"/>
    <w:rsid w:val="00F41C58"/>
    <w:rsid w:val="00F41DBB"/>
    <w:rsid w:val="00F41E38"/>
    <w:rsid w:val="00F41F61"/>
    <w:rsid w:val="00F42115"/>
    <w:rsid w:val="00F4212D"/>
    <w:rsid w:val="00F4226B"/>
    <w:rsid w:val="00F422EB"/>
    <w:rsid w:val="00F423F4"/>
    <w:rsid w:val="00F4250C"/>
    <w:rsid w:val="00F42525"/>
    <w:rsid w:val="00F4256B"/>
    <w:rsid w:val="00F42713"/>
    <w:rsid w:val="00F427C8"/>
    <w:rsid w:val="00F427F9"/>
    <w:rsid w:val="00F42880"/>
    <w:rsid w:val="00F42AB8"/>
    <w:rsid w:val="00F42B2D"/>
    <w:rsid w:val="00F42B53"/>
    <w:rsid w:val="00F42B65"/>
    <w:rsid w:val="00F42C27"/>
    <w:rsid w:val="00F42E46"/>
    <w:rsid w:val="00F42F9F"/>
    <w:rsid w:val="00F43018"/>
    <w:rsid w:val="00F43178"/>
    <w:rsid w:val="00F431DD"/>
    <w:rsid w:val="00F43295"/>
    <w:rsid w:val="00F4362F"/>
    <w:rsid w:val="00F4367C"/>
    <w:rsid w:val="00F436C3"/>
    <w:rsid w:val="00F436EB"/>
    <w:rsid w:val="00F43722"/>
    <w:rsid w:val="00F43730"/>
    <w:rsid w:val="00F437AC"/>
    <w:rsid w:val="00F437E5"/>
    <w:rsid w:val="00F4384A"/>
    <w:rsid w:val="00F4386D"/>
    <w:rsid w:val="00F43921"/>
    <w:rsid w:val="00F43A5C"/>
    <w:rsid w:val="00F43B51"/>
    <w:rsid w:val="00F43C0F"/>
    <w:rsid w:val="00F43C9E"/>
    <w:rsid w:val="00F43CD3"/>
    <w:rsid w:val="00F43CD8"/>
    <w:rsid w:val="00F43D59"/>
    <w:rsid w:val="00F43E48"/>
    <w:rsid w:val="00F43F31"/>
    <w:rsid w:val="00F4406E"/>
    <w:rsid w:val="00F441DB"/>
    <w:rsid w:val="00F44472"/>
    <w:rsid w:val="00F444C1"/>
    <w:rsid w:val="00F4450A"/>
    <w:rsid w:val="00F447B9"/>
    <w:rsid w:val="00F448F7"/>
    <w:rsid w:val="00F448FE"/>
    <w:rsid w:val="00F44925"/>
    <w:rsid w:val="00F44971"/>
    <w:rsid w:val="00F449FB"/>
    <w:rsid w:val="00F44B59"/>
    <w:rsid w:val="00F44E00"/>
    <w:rsid w:val="00F44E3D"/>
    <w:rsid w:val="00F44FB5"/>
    <w:rsid w:val="00F4504F"/>
    <w:rsid w:val="00F450DA"/>
    <w:rsid w:val="00F45137"/>
    <w:rsid w:val="00F4513C"/>
    <w:rsid w:val="00F45156"/>
    <w:rsid w:val="00F45209"/>
    <w:rsid w:val="00F4521B"/>
    <w:rsid w:val="00F452D9"/>
    <w:rsid w:val="00F45566"/>
    <w:rsid w:val="00F455F8"/>
    <w:rsid w:val="00F45704"/>
    <w:rsid w:val="00F45735"/>
    <w:rsid w:val="00F4586D"/>
    <w:rsid w:val="00F458A2"/>
    <w:rsid w:val="00F45BE8"/>
    <w:rsid w:val="00F45D05"/>
    <w:rsid w:val="00F45F4B"/>
    <w:rsid w:val="00F4603C"/>
    <w:rsid w:val="00F4643F"/>
    <w:rsid w:val="00F46514"/>
    <w:rsid w:val="00F465DF"/>
    <w:rsid w:val="00F46715"/>
    <w:rsid w:val="00F468F9"/>
    <w:rsid w:val="00F46918"/>
    <w:rsid w:val="00F4691E"/>
    <w:rsid w:val="00F4699D"/>
    <w:rsid w:val="00F469AE"/>
    <w:rsid w:val="00F46AF6"/>
    <w:rsid w:val="00F46D8D"/>
    <w:rsid w:val="00F47038"/>
    <w:rsid w:val="00F470A4"/>
    <w:rsid w:val="00F470E4"/>
    <w:rsid w:val="00F4716E"/>
    <w:rsid w:val="00F4725D"/>
    <w:rsid w:val="00F472F5"/>
    <w:rsid w:val="00F47620"/>
    <w:rsid w:val="00F47706"/>
    <w:rsid w:val="00F477DE"/>
    <w:rsid w:val="00F47869"/>
    <w:rsid w:val="00F478EA"/>
    <w:rsid w:val="00F47938"/>
    <w:rsid w:val="00F479E9"/>
    <w:rsid w:val="00F479F2"/>
    <w:rsid w:val="00F47B9B"/>
    <w:rsid w:val="00F47C7D"/>
    <w:rsid w:val="00F47DAA"/>
    <w:rsid w:val="00F47FBF"/>
    <w:rsid w:val="00F47FD1"/>
    <w:rsid w:val="00F5025F"/>
    <w:rsid w:val="00F5028E"/>
    <w:rsid w:val="00F50467"/>
    <w:rsid w:val="00F504BC"/>
    <w:rsid w:val="00F505FC"/>
    <w:rsid w:val="00F509F2"/>
    <w:rsid w:val="00F50A19"/>
    <w:rsid w:val="00F50A4D"/>
    <w:rsid w:val="00F50C0B"/>
    <w:rsid w:val="00F50C19"/>
    <w:rsid w:val="00F50C3E"/>
    <w:rsid w:val="00F50C78"/>
    <w:rsid w:val="00F50C8E"/>
    <w:rsid w:val="00F50E09"/>
    <w:rsid w:val="00F5111B"/>
    <w:rsid w:val="00F5115C"/>
    <w:rsid w:val="00F511DF"/>
    <w:rsid w:val="00F5181E"/>
    <w:rsid w:val="00F51A0F"/>
    <w:rsid w:val="00F51A70"/>
    <w:rsid w:val="00F51A95"/>
    <w:rsid w:val="00F51B30"/>
    <w:rsid w:val="00F51B6A"/>
    <w:rsid w:val="00F51BB2"/>
    <w:rsid w:val="00F51D92"/>
    <w:rsid w:val="00F51DE0"/>
    <w:rsid w:val="00F51E8A"/>
    <w:rsid w:val="00F51EA9"/>
    <w:rsid w:val="00F51F3E"/>
    <w:rsid w:val="00F51F5A"/>
    <w:rsid w:val="00F52016"/>
    <w:rsid w:val="00F5214E"/>
    <w:rsid w:val="00F5215A"/>
    <w:rsid w:val="00F52357"/>
    <w:rsid w:val="00F52401"/>
    <w:rsid w:val="00F52441"/>
    <w:rsid w:val="00F527B1"/>
    <w:rsid w:val="00F527C7"/>
    <w:rsid w:val="00F527CE"/>
    <w:rsid w:val="00F528A6"/>
    <w:rsid w:val="00F5297E"/>
    <w:rsid w:val="00F52A2E"/>
    <w:rsid w:val="00F52C81"/>
    <w:rsid w:val="00F53155"/>
    <w:rsid w:val="00F531F3"/>
    <w:rsid w:val="00F5324F"/>
    <w:rsid w:val="00F532B2"/>
    <w:rsid w:val="00F532FB"/>
    <w:rsid w:val="00F53460"/>
    <w:rsid w:val="00F5366A"/>
    <w:rsid w:val="00F53736"/>
    <w:rsid w:val="00F53810"/>
    <w:rsid w:val="00F538B9"/>
    <w:rsid w:val="00F53923"/>
    <w:rsid w:val="00F53927"/>
    <w:rsid w:val="00F5394C"/>
    <w:rsid w:val="00F53C60"/>
    <w:rsid w:val="00F53CF9"/>
    <w:rsid w:val="00F53D7A"/>
    <w:rsid w:val="00F53D8C"/>
    <w:rsid w:val="00F53DDC"/>
    <w:rsid w:val="00F53F4C"/>
    <w:rsid w:val="00F53FDE"/>
    <w:rsid w:val="00F53FFE"/>
    <w:rsid w:val="00F54004"/>
    <w:rsid w:val="00F54059"/>
    <w:rsid w:val="00F540E4"/>
    <w:rsid w:val="00F5425B"/>
    <w:rsid w:val="00F542AC"/>
    <w:rsid w:val="00F54318"/>
    <w:rsid w:val="00F5432B"/>
    <w:rsid w:val="00F54553"/>
    <w:rsid w:val="00F5464E"/>
    <w:rsid w:val="00F547A1"/>
    <w:rsid w:val="00F54901"/>
    <w:rsid w:val="00F54BB6"/>
    <w:rsid w:val="00F54C7A"/>
    <w:rsid w:val="00F54D0F"/>
    <w:rsid w:val="00F55021"/>
    <w:rsid w:val="00F55049"/>
    <w:rsid w:val="00F550AF"/>
    <w:rsid w:val="00F550F7"/>
    <w:rsid w:val="00F551DC"/>
    <w:rsid w:val="00F55243"/>
    <w:rsid w:val="00F5524D"/>
    <w:rsid w:val="00F552C3"/>
    <w:rsid w:val="00F5549F"/>
    <w:rsid w:val="00F55710"/>
    <w:rsid w:val="00F55806"/>
    <w:rsid w:val="00F55850"/>
    <w:rsid w:val="00F55890"/>
    <w:rsid w:val="00F558C3"/>
    <w:rsid w:val="00F558E9"/>
    <w:rsid w:val="00F55942"/>
    <w:rsid w:val="00F559D8"/>
    <w:rsid w:val="00F55A3E"/>
    <w:rsid w:val="00F55A78"/>
    <w:rsid w:val="00F55BDA"/>
    <w:rsid w:val="00F55C88"/>
    <w:rsid w:val="00F55DE8"/>
    <w:rsid w:val="00F55E19"/>
    <w:rsid w:val="00F55EDA"/>
    <w:rsid w:val="00F55FD6"/>
    <w:rsid w:val="00F56096"/>
    <w:rsid w:val="00F560ED"/>
    <w:rsid w:val="00F56115"/>
    <w:rsid w:val="00F56129"/>
    <w:rsid w:val="00F5617A"/>
    <w:rsid w:val="00F56333"/>
    <w:rsid w:val="00F56448"/>
    <w:rsid w:val="00F564B3"/>
    <w:rsid w:val="00F565BB"/>
    <w:rsid w:val="00F5668E"/>
    <w:rsid w:val="00F566A2"/>
    <w:rsid w:val="00F56741"/>
    <w:rsid w:val="00F56757"/>
    <w:rsid w:val="00F5675E"/>
    <w:rsid w:val="00F567BB"/>
    <w:rsid w:val="00F5680E"/>
    <w:rsid w:val="00F5682A"/>
    <w:rsid w:val="00F56AC8"/>
    <w:rsid w:val="00F56BF9"/>
    <w:rsid w:val="00F56C39"/>
    <w:rsid w:val="00F56C81"/>
    <w:rsid w:val="00F56D43"/>
    <w:rsid w:val="00F56DA3"/>
    <w:rsid w:val="00F56E20"/>
    <w:rsid w:val="00F56F1A"/>
    <w:rsid w:val="00F5719F"/>
    <w:rsid w:val="00F572CB"/>
    <w:rsid w:val="00F57426"/>
    <w:rsid w:val="00F576CA"/>
    <w:rsid w:val="00F577DA"/>
    <w:rsid w:val="00F57816"/>
    <w:rsid w:val="00F578D1"/>
    <w:rsid w:val="00F57A31"/>
    <w:rsid w:val="00F57A4B"/>
    <w:rsid w:val="00F57C95"/>
    <w:rsid w:val="00F57CE0"/>
    <w:rsid w:val="00F57D5A"/>
    <w:rsid w:val="00F57D91"/>
    <w:rsid w:val="00F57E08"/>
    <w:rsid w:val="00F57FB4"/>
    <w:rsid w:val="00F6000F"/>
    <w:rsid w:val="00F601D8"/>
    <w:rsid w:val="00F6038A"/>
    <w:rsid w:val="00F60409"/>
    <w:rsid w:val="00F60421"/>
    <w:rsid w:val="00F60429"/>
    <w:rsid w:val="00F6045A"/>
    <w:rsid w:val="00F6048A"/>
    <w:rsid w:val="00F60613"/>
    <w:rsid w:val="00F608D2"/>
    <w:rsid w:val="00F6097B"/>
    <w:rsid w:val="00F60BE0"/>
    <w:rsid w:val="00F60C3E"/>
    <w:rsid w:val="00F60C45"/>
    <w:rsid w:val="00F60DB4"/>
    <w:rsid w:val="00F60E6A"/>
    <w:rsid w:val="00F60EDD"/>
    <w:rsid w:val="00F60F5E"/>
    <w:rsid w:val="00F60FA8"/>
    <w:rsid w:val="00F60FF3"/>
    <w:rsid w:val="00F610DA"/>
    <w:rsid w:val="00F61391"/>
    <w:rsid w:val="00F613F1"/>
    <w:rsid w:val="00F61988"/>
    <w:rsid w:val="00F619A6"/>
    <w:rsid w:val="00F61A0C"/>
    <w:rsid w:val="00F61ACC"/>
    <w:rsid w:val="00F61BE9"/>
    <w:rsid w:val="00F61E0A"/>
    <w:rsid w:val="00F61F2F"/>
    <w:rsid w:val="00F61F64"/>
    <w:rsid w:val="00F62012"/>
    <w:rsid w:val="00F62042"/>
    <w:rsid w:val="00F622D7"/>
    <w:rsid w:val="00F622F8"/>
    <w:rsid w:val="00F623F4"/>
    <w:rsid w:val="00F625F2"/>
    <w:rsid w:val="00F62650"/>
    <w:rsid w:val="00F62672"/>
    <w:rsid w:val="00F626EE"/>
    <w:rsid w:val="00F6270F"/>
    <w:rsid w:val="00F628ED"/>
    <w:rsid w:val="00F6298F"/>
    <w:rsid w:val="00F62C4F"/>
    <w:rsid w:val="00F62CD4"/>
    <w:rsid w:val="00F62D6B"/>
    <w:rsid w:val="00F62EBB"/>
    <w:rsid w:val="00F6303E"/>
    <w:rsid w:val="00F6307D"/>
    <w:rsid w:val="00F631CB"/>
    <w:rsid w:val="00F63309"/>
    <w:rsid w:val="00F63313"/>
    <w:rsid w:val="00F63482"/>
    <w:rsid w:val="00F63552"/>
    <w:rsid w:val="00F63618"/>
    <w:rsid w:val="00F636FE"/>
    <w:rsid w:val="00F6370A"/>
    <w:rsid w:val="00F63999"/>
    <w:rsid w:val="00F639F0"/>
    <w:rsid w:val="00F63A13"/>
    <w:rsid w:val="00F63B3A"/>
    <w:rsid w:val="00F63B81"/>
    <w:rsid w:val="00F63C27"/>
    <w:rsid w:val="00F63CB4"/>
    <w:rsid w:val="00F63D40"/>
    <w:rsid w:val="00F6415B"/>
    <w:rsid w:val="00F64176"/>
    <w:rsid w:val="00F641BD"/>
    <w:rsid w:val="00F641F6"/>
    <w:rsid w:val="00F64381"/>
    <w:rsid w:val="00F64387"/>
    <w:rsid w:val="00F6442D"/>
    <w:rsid w:val="00F64480"/>
    <w:rsid w:val="00F6449C"/>
    <w:rsid w:val="00F644F0"/>
    <w:rsid w:val="00F64564"/>
    <w:rsid w:val="00F64644"/>
    <w:rsid w:val="00F64649"/>
    <w:rsid w:val="00F64741"/>
    <w:rsid w:val="00F64783"/>
    <w:rsid w:val="00F64866"/>
    <w:rsid w:val="00F6486A"/>
    <w:rsid w:val="00F64996"/>
    <w:rsid w:val="00F64A90"/>
    <w:rsid w:val="00F64B11"/>
    <w:rsid w:val="00F64B1E"/>
    <w:rsid w:val="00F64B84"/>
    <w:rsid w:val="00F64CB6"/>
    <w:rsid w:val="00F64DC9"/>
    <w:rsid w:val="00F64E06"/>
    <w:rsid w:val="00F64FE4"/>
    <w:rsid w:val="00F65017"/>
    <w:rsid w:val="00F650F8"/>
    <w:rsid w:val="00F65146"/>
    <w:rsid w:val="00F651EA"/>
    <w:rsid w:val="00F65350"/>
    <w:rsid w:val="00F653B3"/>
    <w:rsid w:val="00F65492"/>
    <w:rsid w:val="00F658CB"/>
    <w:rsid w:val="00F65910"/>
    <w:rsid w:val="00F65CBC"/>
    <w:rsid w:val="00F65D06"/>
    <w:rsid w:val="00F65D44"/>
    <w:rsid w:val="00F65F59"/>
    <w:rsid w:val="00F66039"/>
    <w:rsid w:val="00F6604A"/>
    <w:rsid w:val="00F661AC"/>
    <w:rsid w:val="00F661F5"/>
    <w:rsid w:val="00F66248"/>
    <w:rsid w:val="00F664CB"/>
    <w:rsid w:val="00F6658C"/>
    <w:rsid w:val="00F66735"/>
    <w:rsid w:val="00F6685B"/>
    <w:rsid w:val="00F669D4"/>
    <w:rsid w:val="00F66ABA"/>
    <w:rsid w:val="00F66B82"/>
    <w:rsid w:val="00F66C01"/>
    <w:rsid w:val="00F66C62"/>
    <w:rsid w:val="00F66D10"/>
    <w:rsid w:val="00F66DB3"/>
    <w:rsid w:val="00F66EF0"/>
    <w:rsid w:val="00F66F07"/>
    <w:rsid w:val="00F66F8E"/>
    <w:rsid w:val="00F67009"/>
    <w:rsid w:val="00F671C8"/>
    <w:rsid w:val="00F671CC"/>
    <w:rsid w:val="00F672A7"/>
    <w:rsid w:val="00F672B2"/>
    <w:rsid w:val="00F673EF"/>
    <w:rsid w:val="00F673FB"/>
    <w:rsid w:val="00F67412"/>
    <w:rsid w:val="00F67434"/>
    <w:rsid w:val="00F676D9"/>
    <w:rsid w:val="00F676FC"/>
    <w:rsid w:val="00F677F4"/>
    <w:rsid w:val="00F6784B"/>
    <w:rsid w:val="00F67B37"/>
    <w:rsid w:val="00F67C28"/>
    <w:rsid w:val="00F67C5A"/>
    <w:rsid w:val="00F67D85"/>
    <w:rsid w:val="00F67DA5"/>
    <w:rsid w:val="00F67E7E"/>
    <w:rsid w:val="00F67ED2"/>
    <w:rsid w:val="00F67F72"/>
    <w:rsid w:val="00F67FCB"/>
    <w:rsid w:val="00F67FCE"/>
    <w:rsid w:val="00F70032"/>
    <w:rsid w:val="00F70034"/>
    <w:rsid w:val="00F70038"/>
    <w:rsid w:val="00F7003A"/>
    <w:rsid w:val="00F70051"/>
    <w:rsid w:val="00F70082"/>
    <w:rsid w:val="00F7011D"/>
    <w:rsid w:val="00F701A7"/>
    <w:rsid w:val="00F7055B"/>
    <w:rsid w:val="00F705AB"/>
    <w:rsid w:val="00F70617"/>
    <w:rsid w:val="00F70665"/>
    <w:rsid w:val="00F7069E"/>
    <w:rsid w:val="00F706E2"/>
    <w:rsid w:val="00F70A5F"/>
    <w:rsid w:val="00F70A83"/>
    <w:rsid w:val="00F70B0F"/>
    <w:rsid w:val="00F70B1C"/>
    <w:rsid w:val="00F70B37"/>
    <w:rsid w:val="00F70CFB"/>
    <w:rsid w:val="00F70D49"/>
    <w:rsid w:val="00F70D70"/>
    <w:rsid w:val="00F70EC4"/>
    <w:rsid w:val="00F70F14"/>
    <w:rsid w:val="00F70FBD"/>
    <w:rsid w:val="00F71043"/>
    <w:rsid w:val="00F71158"/>
    <w:rsid w:val="00F711F7"/>
    <w:rsid w:val="00F7120E"/>
    <w:rsid w:val="00F7137C"/>
    <w:rsid w:val="00F716AF"/>
    <w:rsid w:val="00F71745"/>
    <w:rsid w:val="00F71806"/>
    <w:rsid w:val="00F718F2"/>
    <w:rsid w:val="00F7198A"/>
    <w:rsid w:val="00F719A4"/>
    <w:rsid w:val="00F71B5E"/>
    <w:rsid w:val="00F71BD1"/>
    <w:rsid w:val="00F71E89"/>
    <w:rsid w:val="00F7226A"/>
    <w:rsid w:val="00F722E4"/>
    <w:rsid w:val="00F72336"/>
    <w:rsid w:val="00F7246C"/>
    <w:rsid w:val="00F72675"/>
    <w:rsid w:val="00F72895"/>
    <w:rsid w:val="00F72B8D"/>
    <w:rsid w:val="00F72BD5"/>
    <w:rsid w:val="00F72BF7"/>
    <w:rsid w:val="00F72C2D"/>
    <w:rsid w:val="00F72CA2"/>
    <w:rsid w:val="00F72D18"/>
    <w:rsid w:val="00F72D58"/>
    <w:rsid w:val="00F72E01"/>
    <w:rsid w:val="00F72FEE"/>
    <w:rsid w:val="00F730E8"/>
    <w:rsid w:val="00F73208"/>
    <w:rsid w:val="00F7336E"/>
    <w:rsid w:val="00F734AF"/>
    <w:rsid w:val="00F735C7"/>
    <w:rsid w:val="00F735EC"/>
    <w:rsid w:val="00F73699"/>
    <w:rsid w:val="00F7373B"/>
    <w:rsid w:val="00F73790"/>
    <w:rsid w:val="00F737C7"/>
    <w:rsid w:val="00F73885"/>
    <w:rsid w:val="00F73927"/>
    <w:rsid w:val="00F7393A"/>
    <w:rsid w:val="00F7397E"/>
    <w:rsid w:val="00F73AD8"/>
    <w:rsid w:val="00F73B73"/>
    <w:rsid w:val="00F73C3C"/>
    <w:rsid w:val="00F7404D"/>
    <w:rsid w:val="00F74061"/>
    <w:rsid w:val="00F740AE"/>
    <w:rsid w:val="00F74197"/>
    <w:rsid w:val="00F74205"/>
    <w:rsid w:val="00F74213"/>
    <w:rsid w:val="00F74266"/>
    <w:rsid w:val="00F74307"/>
    <w:rsid w:val="00F74333"/>
    <w:rsid w:val="00F7436B"/>
    <w:rsid w:val="00F7441F"/>
    <w:rsid w:val="00F7445F"/>
    <w:rsid w:val="00F74499"/>
    <w:rsid w:val="00F7451A"/>
    <w:rsid w:val="00F745BF"/>
    <w:rsid w:val="00F745D1"/>
    <w:rsid w:val="00F74603"/>
    <w:rsid w:val="00F7473D"/>
    <w:rsid w:val="00F747EE"/>
    <w:rsid w:val="00F748D5"/>
    <w:rsid w:val="00F74924"/>
    <w:rsid w:val="00F74A92"/>
    <w:rsid w:val="00F74AE4"/>
    <w:rsid w:val="00F74C98"/>
    <w:rsid w:val="00F74DDF"/>
    <w:rsid w:val="00F74E18"/>
    <w:rsid w:val="00F751F6"/>
    <w:rsid w:val="00F75284"/>
    <w:rsid w:val="00F7533C"/>
    <w:rsid w:val="00F754D5"/>
    <w:rsid w:val="00F754DB"/>
    <w:rsid w:val="00F75592"/>
    <w:rsid w:val="00F755CE"/>
    <w:rsid w:val="00F7562D"/>
    <w:rsid w:val="00F75699"/>
    <w:rsid w:val="00F75701"/>
    <w:rsid w:val="00F75725"/>
    <w:rsid w:val="00F757A6"/>
    <w:rsid w:val="00F75828"/>
    <w:rsid w:val="00F758E9"/>
    <w:rsid w:val="00F759D5"/>
    <w:rsid w:val="00F759E7"/>
    <w:rsid w:val="00F75A2E"/>
    <w:rsid w:val="00F75AF2"/>
    <w:rsid w:val="00F75BFA"/>
    <w:rsid w:val="00F75D4E"/>
    <w:rsid w:val="00F75D50"/>
    <w:rsid w:val="00F75D7C"/>
    <w:rsid w:val="00F75EB2"/>
    <w:rsid w:val="00F760E2"/>
    <w:rsid w:val="00F7612D"/>
    <w:rsid w:val="00F761B9"/>
    <w:rsid w:val="00F764A9"/>
    <w:rsid w:val="00F766DC"/>
    <w:rsid w:val="00F7685F"/>
    <w:rsid w:val="00F768F0"/>
    <w:rsid w:val="00F76A57"/>
    <w:rsid w:val="00F76AFE"/>
    <w:rsid w:val="00F76B0A"/>
    <w:rsid w:val="00F76DE8"/>
    <w:rsid w:val="00F76E50"/>
    <w:rsid w:val="00F7709B"/>
    <w:rsid w:val="00F772D4"/>
    <w:rsid w:val="00F773B8"/>
    <w:rsid w:val="00F77400"/>
    <w:rsid w:val="00F7749E"/>
    <w:rsid w:val="00F77514"/>
    <w:rsid w:val="00F77543"/>
    <w:rsid w:val="00F7757E"/>
    <w:rsid w:val="00F779CF"/>
    <w:rsid w:val="00F77B2F"/>
    <w:rsid w:val="00F77BB1"/>
    <w:rsid w:val="00F77D9C"/>
    <w:rsid w:val="00F77DF6"/>
    <w:rsid w:val="00F8008F"/>
    <w:rsid w:val="00F80096"/>
    <w:rsid w:val="00F800F3"/>
    <w:rsid w:val="00F801F1"/>
    <w:rsid w:val="00F80329"/>
    <w:rsid w:val="00F803B5"/>
    <w:rsid w:val="00F804AE"/>
    <w:rsid w:val="00F805A8"/>
    <w:rsid w:val="00F805DB"/>
    <w:rsid w:val="00F805FA"/>
    <w:rsid w:val="00F80737"/>
    <w:rsid w:val="00F807E3"/>
    <w:rsid w:val="00F809AC"/>
    <w:rsid w:val="00F80C77"/>
    <w:rsid w:val="00F80D07"/>
    <w:rsid w:val="00F81035"/>
    <w:rsid w:val="00F8105C"/>
    <w:rsid w:val="00F81145"/>
    <w:rsid w:val="00F811BE"/>
    <w:rsid w:val="00F813AB"/>
    <w:rsid w:val="00F8179A"/>
    <w:rsid w:val="00F819C3"/>
    <w:rsid w:val="00F81B04"/>
    <w:rsid w:val="00F81BFE"/>
    <w:rsid w:val="00F81C7E"/>
    <w:rsid w:val="00F81CAC"/>
    <w:rsid w:val="00F81DBF"/>
    <w:rsid w:val="00F81E96"/>
    <w:rsid w:val="00F81F49"/>
    <w:rsid w:val="00F81FA7"/>
    <w:rsid w:val="00F820F3"/>
    <w:rsid w:val="00F821AB"/>
    <w:rsid w:val="00F82349"/>
    <w:rsid w:val="00F823FE"/>
    <w:rsid w:val="00F82453"/>
    <w:rsid w:val="00F82477"/>
    <w:rsid w:val="00F824F7"/>
    <w:rsid w:val="00F826D2"/>
    <w:rsid w:val="00F82759"/>
    <w:rsid w:val="00F827BD"/>
    <w:rsid w:val="00F8280A"/>
    <w:rsid w:val="00F82A2E"/>
    <w:rsid w:val="00F82A60"/>
    <w:rsid w:val="00F82AAD"/>
    <w:rsid w:val="00F82AE0"/>
    <w:rsid w:val="00F82BBE"/>
    <w:rsid w:val="00F82CA8"/>
    <w:rsid w:val="00F82EBA"/>
    <w:rsid w:val="00F82F68"/>
    <w:rsid w:val="00F834E1"/>
    <w:rsid w:val="00F837A6"/>
    <w:rsid w:val="00F83834"/>
    <w:rsid w:val="00F8384F"/>
    <w:rsid w:val="00F83875"/>
    <w:rsid w:val="00F83B54"/>
    <w:rsid w:val="00F83B88"/>
    <w:rsid w:val="00F83B99"/>
    <w:rsid w:val="00F83C26"/>
    <w:rsid w:val="00F83D01"/>
    <w:rsid w:val="00F83D3D"/>
    <w:rsid w:val="00F83D85"/>
    <w:rsid w:val="00F83D90"/>
    <w:rsid w:val="00F83E74"/>
    <w:rsid w:val="00F83EFA"/>
    <w:rsid w:val="00F84065"/>
    <w:rsid w:val="00F84183"/>
    <w:rsid w:val="00F84240"/>
    <w:rsid w:val="00F8427C"/>
    <w:rsid w:val="00F842B0"/>
    <w:rsid w:val="00F842CD"/>
    <w:rsid w:val="00F84326"/>
    <w:rsid w:val="00F84387"/>
    <w:rsid w:val="00F8439F"/>
    <w:rsid w:val="00F84592"/>
    <w:rsid w:val="00F8459F"/>
    <w:rsid w:val="00F845E3"/>
    <w:rsid w:val="00F8478F"/>
    <w:rsid w:val="00F849DC"/>
    <w:rsid w:val="00F84A38"/>
    <w:rsid w:val="00F84BC6"/>
    <w:rsid w:val="00F84D77"/>
    <w:rsid w:val="00F84D93"/>
    <w:rsid w:val="00F84F8C"/>
    <w:rsid w:val="00F8519E"/>
    <w:rsid w:val="00F85282"/>
    <w:rsid w:val="00F852E4"/>
    <w:rsid w:val="00F8540D"/>
    <w:rsid w:val="00F855CE"/>
    <w:rsid w:val="00F85783"/>
    <w:rsid w:val="00F857FD"/>
    <w:rsid w:val="00F85858"/>
    <w:rsid w:val="00F85A13"/>
    <w:rsid w:val="00F85A56"/>
    <w:rsid w:val="00F85A88"/>
    <w:rsid w:val="00F85B5D"/>
    <w:rsid w:val="00F85BC0"/>
    <w:rsid w:val="00F85E91"/>
    <w:rsid w:val="00F85EA3"/>
    <w:rsid w:val="00F85EC0"/>
    <w:rsid w:val="00F85F70"/>
    <w:rsid w:val="00F85F9A"/>
    <w:rsid w:val="00F86189"/>
    <w:rsid w:val="00F861FB"/>
    <w:rsid w:val="00F86280"/>
    <w:rsid w:val="00F862F5"/>
    <w:rsid w:val="00F8632F"/>
    <w:rsid w:val="00F863C9"/>
    <w:rsid w:val="00F865D8"/>
    <w:rsid w:val="00F865EC"/>
    <w:rsid w:val="00F865F5"/>
    <w:rsid w:val="00F86601"/>
    <w:rsid w:val="00F866FD"/>
    <w:rsid w:val="00F8678B"/>
    <w:rsid w:val="00F867CF"/>
    <w:rsid w:val="00F86B7E"/>
    <w:rsid w:val="00F86C25"/>
    <w:rsid w:val="00F86C2E"/>
    <w:rsid w:val="00F86C44"/>
    <w:rsid w:val="00F86EAF"/>
    <w:rsid w:val="00F86ECA"/>
    <w:rsid w:val="00F86ED2"/>
    <w:rsid w:val="00F86F45"/>
    <w:rsid w:val="00F86F71"/>
    <w:rsid w:val="00F8710A"/>
    <w:rsid w:val="00F87191"/>
    <w:rsid w:val="00F87223"/>
    <w:rsid w:val="00F87242"/>
    <w:rsid w:val="00F87332"/>
    <w:rsid w:val="00F874FB"/>
    <w:rsid w:val="00F87574"/>
    <w:rsid w:val="00F875AA"/>
    <w:rsid w:val="00F875CB"/>
    <w:rsid w:val="00F87732"/>
    <w:rsid w:val="00F877BD"/>
    <w:rsid w:val="00F87814"/>
    <w:rsid w:val="00F87832"/>
    <w:rsid w:val="00F878DF"/>
    <w:rsid w:val="00F87AD4"/>
    <w:rsid w:val="00F87C34"/>
    <w:rsid w:val="00F87DA8"/>
    <w:rsid w:val="00F87E33"/>
    <w:rsid w:val="00F87F10"/>
    <w:rsid w:val="00F87F86"/>
    <w:rsid w:val="00F9011F"/>
    <w:rsid w:val="00F90189"/>
    <w:rsid w:val="00F902A4"/>
    <w:rsid w:val="00F9039D"/>
    <w:rsid w:val="00F9047A"/>
    <w:rsid w:val="00F9047C"/>
    <w:rsid w:val="00F905B3"/>
    <w:rsid w:val="00F907D4"/>
    <w:rsid w:val="00F907E0"/>
    <w:rsid w:val="00F908B3"/>
    <w:rsid w:val="00F909BF"/>
    <w:rsid w:val="00F90BB0"/>
    <w:rsid w:val="00F90DC4"/>
    <w:rsid w:val="00F90FF9"/>
    <w:rsid w:val="00F910A8"/>
    <w:rsid w:val="00F91201"/>
    <w:rsid w:val="00F91238"/>
    <w:rsid w:val="00F912FB"/>
    <w:rsid w:val="00F9144A"/>
    <w:rsid w:val="00F9147A"/>
    <w:rsid w:val="00F914B9"/>
    <w:rsid w:val="00F915AB"/>
    <w:rsid w:val="00F91752"/>
    <w:rsid w:val="00F918D1"/>
    <w:rsid w:val="00F9193D"/>
    <w:rsid w:val="00F919E1"/>
    <w:rsid w:val="00F91B1F"/>
    <w:rsid w:val="00F91C09"/>
    <w:rsid w:val="00F91C44"/>
    <w:rsid w:val="00F91ED4"/>
    <w:rsid w:val="00F91F3E"/>
    <w:rsid w:val="00F92095"/>
    <w:rsid w:val="00F9222F"/>
    <w:rsid w:val="00F92241"/>
    <w:rsid w:val="00F92280"/>
    <w:rsid w:val="00F92492"/>
    <w:rsid w:val="00F92557"/>
    <w:rsid w:val="00F92642"/>
    <w:rsid w:val="00F9271D"/>
    <w:rsid w:val="00F92788"/>
    <w:rsid w:val="00F92968"/>
    <w:rsid w:val="00F92A32"/>
    <w:rsid w:val="00F92A83"/>
    <w:rsid w:val="00F92B0B"/>
    <w:rsid w:val="00F92BA9"/>
    <w:rsid w:val="00F92CAC"/>
    <w:rsid w:val="00F92DB2"/>
    <w:rsid w:val="00F92E29"/>
    <w:rsid w:val="00F92E51"/>
    <w:rsid w:val="00F92F35"/>
    <w:rsid w:val="00F92F7A"/>
    <w:rsid w:val="00F93042"/>
    <w:rsid w:val="00F93188"/>
    <w:rsid w:val="00F9320D"/>
    <w:rsid w:val="00F9328F"/>
    <w:rsid w:val="00F93396"/>
    <w:rsid w:val="00F933B0"/>
    <w:rsid w:val="00F934D8"/>
    <w:rsid w:val="00F935C8"/>
    <w:rsid w:val="00F935F8"/>
    <w:rsid w:val="00F936AE"/>
    <w:rsid w:val="00F936BC"/>
    <w:rsid w:val="00F93746"/>
    <w:rsid w:val="00F937BF"/>
    <w:rsid w:val="00F93962"/>
    <w:rsid w:val="00F93B59"/>
    <w:rsid w:val="00F93C4D"/>
    <w:rsid w:val="00F942AE"/>
    <w:rsid w:val="00F942B6"/>
    <w:rsid w:val="00F943EB"/>
    <w:rsid w:val="00F94414"/>
    <w:rsid w:val="00F9463E"/>
    <w:rsid w:val="00F946C4"/>
    <w:rsid w:val="00F94858"/>
    <w:rsid w:val="00F94B3A"/>
    <w:rsid w:val="00F94B92"/>
    <w:rsid w:val="00F94BC9"/>
    <w:rsid w:val="00F94D76"/>
    <w:rsid w:val="00F94DD5"/>
    <w:rsid w:val="00F94F90"/>
    <w:rsid w:val="00F95044"/>
    <w:rsid w:val="00F95192"/>
    <w:rsid w:val="00F952B8"/>
    <w:rsid w:val="00F954F5"/>
    <w:rsid w:val="00F9573F"/>
    <w:rsid w:val="00F95913"/>
    <w:rsid w:val="00F959D1"/>
    <w:rsid w:val="00F95AED"/>
    <w:rsid w:val="00F95BBB"/>
    <w:rsid w:val="00F95CC8"/>
    <w:rsid w:val="00F95D54"/>
    <w:rsid w:val="00F95E36"/>
    <w:rsid w:val="00F95E81"/>
    <w:rsid w:val="00F96152"/>
    <w:rsid w:val="00F96171"/>
    <w:rsid w:val="00F96283"/>
    <w:rsid w:val="00F963AD"/>
    <w:rsid w:val="00F967BE"/>
    <w:rsid w:val="00F969B2"/>
    <w:rsid w:val="00F969FD"/>
    <w:rsid w:val="00F96D6E"/>
    <w:rsid w:val="00F96FF5"/>
    <w:rsid w:val="00F97059"/>
    <w:rsid w:val="00F970BB"/>
    <w:rsid w:val="00F970FB"/>
    <w:rsid w:val="00F97135"/>
    <w:rsid w:val="00F97183"/>
    <w:rsid w:val="00F971CF"/>
    <w:rsid w:val="00F97222"/>
    <w:rsid w:val="00F97358"/>
    <w:rsid w:val="00F974DC"/>
    <w:rsid w:val="00F974DD"/>
    <w:rsid w:val="00F974E7"/>
    <w:rsid w:val="00F97621"/>
    <w:rsid w:val="00F976BE"/>
    <w:rsid w:val="00F976F8"/>
    <w:rsid w:val="00F977F8"/>
    <w:rsid w:val="00F97899"/>
    <w:rsid w:val="00F97A11"/>
    <w:rsid w:val="00F97A2C"/>
    <w:rsid w:val="00F97A6C"/>
    <w:rsid w:val="00F97BEA"/>
    <w:rsid w:val="00F97BFF"/>
    <w:rsid w:val="00F97C0F"/>
    <w:rsid w:val="00F97C48"/>
    <w:rsid w:val="00F97C76"/>
    <w:rsid w:val="00F97CD2"/>
    <w:rsid w:val="00F97D31"/>
    <w:rsid w:val="00FA0102"/>
    <w:rsid w:val="00FA0104"/>
    <w:rsid w:val="00FA01DC"/>
    <w:rsid w:val="00FA0261"/>
    <w:rsid w:val="00FA0284"/>
    <w:rsid w:val="00FA030B"/>
    <w:rsid w:val="00FA054B"/>
    <w:rsid w:val="00FA064F"/>
    <w:rsid w:val="00FA06B2"/>
    <w:rsid w:val="00FA06E1"/>
    <w:rsid w:val="00FA09B7"/>
    <w:rsid w:val="00FA0B86"/>
    <w:rsid w:val="00FA0C98"/>
    <w:rsid w:val="00FA0CC8"/>
    <w:rsid w:val="00FA0E8D"/>
    <w:rsid w:val="00FA0F6D"/>
    <w:rsid w:val="00FA0F70"/>
    <w:rsid w:val="00FA130F"/>
    <w:rsid w:val="00FA13D3"/>
    <w:rsid w:val="00FA14AA"/>
    <w:rsid w:val="00FA14CE"/>
    <w:rsid w:val="00FA14DF"/>
    <w:rsid w:val="00FA14FD"/>
    <w:rsid w:val="00FA15B5"/>
    <w:rsid w:val="00FA15CA"/>
    <w:rsid w:val="00FA192C"/>
    <w:rsid w:val="00FA1A17"/>
    <w:rsid w:val="00FA1CE1"/>
    <w:rsid w:val="00FA1D24"/>
    <w:rsid w:val="00FA1EB2"/>
    <w:rsid w:val="00FA1F5C"/>
    <w:rsid w:val="00FA1FB4"/>
    <w:rsid w:val="00FA1FB6"/>
    <w:rsid w:val="00FA2165"/>
    <w:rsid w:val="00FA216D"/>
    <w:rsid w:val="00FA218D"/>
    <w:rsid w:val="00FA21AC"/>
    <w:rsid w:val="00FA2287"/>
    <w:rsid w:val="00FA22C1"/>
    <w:rsid w:val="00FA22C7"/>
    <w:rsid w:val="00FA257E"/>
    <w:rsid w:val="00FA273C"/>
    <w:rsid w:val="00FA27DA"/>
    <w:rsid w:val="00FA2864"/>
    <w:rsid w:val="00FA29ED"/>
    <w:rsid w:val="00FA2AF0"/>
    <w:rsid w:val="00FA2B0A"/>
    <w:rsid w:val="00FA2B9B"/>
    <w:rsid w:val="00FA2BEC"/>
    <w:rsid w:val="00FA2C01"/>
    <w:rsid w:val="00FA2CDB"/>
    <w:rsid w:val="00FA2D8F"/>
    <w:rsid w:val="00FA2E31"/>
    <w:rsid w:val="00FA2F51"/>
    <w:rsid w:val="00FA2FC2"/>
    <w:rsid w:val="00FA2FD1"/>
    <w:rsid w:val="00FA326B"/>
    <w:rsid w:val="00FA32AC"/>
    <w:rsid w:val="00FA35C1"/>
    <w:rsid w:val="00FA36F9"/>
    <w:rsid w:val="00FA3756"/>
    <w:rsid w:val="00FA37EE"/>
    <w:rsid w:val="00FA3828"/>
    <w:rsid w:val="00FA3831"/>
    <w:rsid w:val="00FA38CC"/>
    <w:rsid w:val="00FA3A21"/>
    <w:rsid w:val="00FA3B0D"/>
    <w:rsid w:val="00FA3B4C"/>
    <w:rsid w:val="00FA3B7F"/>
    <w:rsid w:val="00FA3BBA"/>
    <w:rsid w:val="00FA3C54"/>
    <w:rsid w:val="00FA3C6E"/>
    <w:rsid w:val="00FA3C75"/>
    <w:rsid w:val="00FA3DAE"/>
    <w:rsid w:val="00FA3E3F"/>
    <w:rsid w:val="00FA3FD6"/>
    <w:rsid w:val="00FA4207"/>
    <w:rsid w:val="00FA4505"/>
    <w:rsid w:val="00FA4554"/>
    <w:rsid w:val="00FA4576"/>
    <w:rsid w:val="00FA460C"/>
    <w:rsid w:val="00FA4641"/>
    <w:rsid w:val="00FA4654"/>
    <w:rsid w:val="00FA47E3"/>
    <w:rsid w:val="00FA47F7"/>
    <w:rsid w:val="00FA49FB"/>
    <w:rsid w:val="00FA4BDA"/>
    <w:rsid w:val="00FA4BE3"/>
    <w:rsid w:val="00FA4C10"/>
    <w:rsid w:val="00FA4E69"/>
    <w:rsid w:val="00FA4E73"/>
    <w:rsid w:val="00FA4F74"/>
    <w:rsid w:val="00FA5326"/>
    <w:rsid w:val="00FA55DE"/>
    <w:rsid w:val="00FA560C"/>
    <w:rsid w:val="00FA56B2"/>
    <w:rsid w:val="00FA57D7"/>
    <w:rsid w:val="00FA58BF"/>
    <w:rsid w:val="00FA5A9B"/>
    <w:rsid w:val="00FA5BCB"/>
    <w:rsid w:val="00FA5C05"/>
    <w:rsid w:val="00FA5ED9"/>
    <w:rsid w:val="00FA5F15"/>
    <w:rsid w:val="00FA5F3C"/>
    <w:rsid w:val="00FA5FB9"/>
    <w:rsid w:val="00FA615B"/>
    <w:rsid w:val="00FA619E"/>
    <w:rsid w:val="00FA61F4"/>
    <w:rsid w:val="00FA61F9"/>
    <w:rsid w:val="00FA62AC"/>
    <w:rsid w:val="00FA6343"/>
    <w:rsid w:val="00FA63A8"/>
    <w:rsid w:val="00FA650B"/>
    <w:rsid w:val="00FA65C6"/>
    <w:rsid w:val="00FA6613"/>
    <w:rsid w:val="00FA66DD"/>
    <w:rsid w:val="00FA66FA"/>
    <w:rsid w:val="00FA676D"/>
    <w:rsid w:val="00FA67CE"/>
    <w:rsid w:val="00FA681D"/>
    <w:rsid w:val="00FA68D9"/>
    <w:rsid w:val="00FA690B"/>
    <w:rsid w:val="00FA6B37"/>
    <w:rsid w:val="00FA6B65"/>
    <w:rsid w:val="00FA6C17"/>
    <w:rsid w:val="00FA6FB8"/>
    <w:rsid w:val="00FA6FC2"/>
    <w:rsid w:val="00FA7035"/>
    <w:rsid w:val="00FA7088"/>
    <w:rsid w:val="00FA708B"/>
    <w:rsid w:val="00FA70C0"/>
    <w:rsid w:val="00FA7220"/>
    <w:rsid w:val="00FA7281"/>
    <w:rsid w:val="00FA729E"/>
    <w:rsid w:val="00FA7306"/>
    <w:rsid w:val="00FA7320"/>
    <w:rsid w:val="00FA7451"/>
    <w:rsid w:val="00FA75B7"/>
    <w:rsid w:val="00FA75E0"/>
    <w:rsid w:val="00FA7668"/>
    <w:rsid w:val="00FA7728"/>
    <w:rsid w:val="00FA7740"/>
    <w:rsid w:val="00FA785F"/>
    <w:rsid w:val="00FA78D2"/>
    <w:rsid w:val="00FA7A71"/>
    <w:rsid w:val="00FA7B2D"/>
    <w:rsid w:val="00FA7C41"/>
    <w:rsid w:val="00FA7C4C"/>
    <w:rsid w:val="00FA7CA4"/>
    <w:rsid w:val="00FA7D07"/>
    <w:rsid w:val="00FA7F6C"/>
    <w:rsid w:val="00FA7FD8"/>
    <w:rsid w:val="00FB00B5"/>
    <w:rsid w:val="00FB023C"/>
    <w:rsid w:val="00FB04EA"/>
    <w:rsid w:val="00FB055C"/>
    <w:rsid w:val="00FB06B7"/>
    <w:rsid w:val="00FB076D"/>
    <w:rsid w:val="00FB07AF"/>
    <w:rsid w:val="00FB0901"/>
    <w:rsid w:val="00FB0B07"/>
    <w:rsid w:val="00FB0D13"/>
    <w:rsid w:val="00FB0D61"/>
    <w:rsid w:val="00FB0DA8"/>
    <w:rsid w:val="00FB0E1E"/>
    <w:rsid w:val="00FB0F03"/>
    <w:rsid w:val="00FB0F95"/>
    <w:rsid w:val="00FB1115"/>
    <w:rsid w:val="00FB11B8"/>
    <w:rsid w:val="00FB1235"/>
    <w:rsid w:val="00FB125B"/>
    <w:rsid w:val="00FB1269"/>
    <w:rsid w:val="00FB1311"/>
    <w:rsid w:val="00FB144A"/>
    <w:rsid w:val="00FB1493"/>
    <w:rsid w:val="00FB1581"/>
    <w:rsid w:val="00FB1701"/>
    <w:rsid w:val="00FB1A5A"/>
    <w:rsid w:val="00FB1B40"/>
    <w:rsid w:val="00FB1BE1"/>
    <w:rsid w:val="00FB1C6E"/>
    <w:rsid w:val="00FB1DC1"/>
    <w:rsid w:val="00FB1ED8"/>
    <w:rsid w:val="00FB2053"/>
    <w:rsid w:val="00FB210E"/>
    <w:rsid w:val="00FB218A"/>
    <w:rsid w:val="00FB218B"/>
    <w:rsid w:val="00FB21EA"/>
    <w:rsid w:val="00FB2267"/>
    <w:rsid w:val="00FB22F4"/>
    <w:rsid w:val="00FB23D1"/>
    <w:rsid w:val="00FB23E9"/>
    <w:rsid w:val="00FB24AD"/>
    <w:rsid w:val="00FB24E0"/>
    <w:rsid w:val="00FB2515"/>
    <w:rsid w:val="00FB2540"/>
    <w:rsid w:val="00FB255F"/>
    <w:rsid w:val="00FB28DC"/>
    <w:rsid w:val="00FB2ACD"/>
    <w:rsid w:val="00FB2B54"/>
    <w:rsid w:val="00FB2C73"/>
    <w:rsid w:val="00FB2CAD"/>
    <w:rsid w:val="00FB2CC2"/>
    <w:rsid w:val="00FB2CFC"/>
    <w:rsid w:val="00FB2D29"/>
    <w:rsid w:val="00FB2E0A"/>
    <w:rsid w:val="00FB2E4C"/>
    <w:rsid w:val="00FB2E5E"/>
    <w:rsid w:val="00FB2F16"/>
    <w:rsid w:val="00FB2F1B"/>
    <w:rsid w:val="00FB2FD5"/>
    <w:rsid w:val="00FB2FD9"/>
    <w:rsid w:val="00FB31FB"/>
    <w:rsid w:val="00FB322F"/>
    <w:rsid w:val="00FB3307"/>
    <w:rsid w:val="00FB3309"/>
    <w:rsid w:val="00FB339F"/>
    <w:rsid w:val="00FB33F5"/>
    <w:rsid w:val="00FB35FE"/>
    <w:rsid w:val="00FB37D9"/>
    <w:rsid w:val="00FB38BA"/>
    <w:rsid w:val="00FB396B"/>
    <w:rsid w:val="00FB3A29"/>
    <w:rsid w:val="00FB3B6E"/>
    <w:rsid w:val="00FB3DA0"/>
    <w:rsid w:val="00FB3F51"/>
    <w:rsid w:val="00FB405C"/>
    <w:rsid w:val="00FB40B2"/>
    <w:rsid w:val="00FB4216"/>
    <w:rsid w:val="00FB4266"/>
    <w:rsid w:val="00FB43CE"/>
    <w:rsid w:val="00FB4518"/>
    <w:rsid w:val="00FB4546"/>
    <w:rsid w:val="00FB456A"/>
    <w:rsid w:val="00FB46B8"/>
    <w:rsid w:val="00FB46C3"/>
    <w:rsid w:val="00FB4735"/>
    <w:rsid w:val="00FB47F1"/>
    <w:rsid w:val="00FB4809"/>
    <w:rsid w:val="00FB4A58"/>
    <w:rsid w:val="00FB4A59"/>
    <w:rsid w:val="00FB4AA8"/>
    <w:rsid w:val="00FB4AB2"/>
    <w:rsid w:val="00FB4AF2"/>
    <w:rsid w:val="00FB4AF3"/>
    <w:rsid w:val="00FB4B71"/>
    <w:rsid w:val="00FB4D31"/>
    <w:rsid w:val="00FB4E5B"/>
    <w:rsid w:val="00FB4E68"/>
    <w:rsid w:val="00FB4EDA"/>
    <w:rsid w:val="00FB4EDC"/>
    <w:rsid w:val="00FB50B5"/>
    <w:rsid w:val="00FB523A"/>
    <w:rsid w:val="00FB5412"/>
    <w:rsid w:val="00FB5479"/>
    <w:rsid w:val="00FB547D"/>
    <w:rsid w:val="00FB552A"/>
    <w:rsid w:val="00FB556F"/>
    <w:rsid w:val="00FB558E"/>
    <w:rsid w:val="00FB5614"/>
    <w:rsid w:val="00FB56B2"/>
    <w:rsid w:val="00FB573B"/>
    <w:rsid w:val="00FB57E1"/>
    <w:rsid w:val="00FB58EA"/>
    <w:rsid w:val="00FB5B2D"/>
    <w:rsid w:val="00FB5CF3"/>
    <w:rsid w:val="00FB5E47"/>
    <w:rsid w:val="00FB5F5E"/>
    <w:rsid w:val="00FB5FA4"/>
    <w:rsid w:val="00FB6020"/>
    <w:rsid w:val="00FB621F"/>
    <w:rsid w:val="00FB62CA"/>
    <w:rsid w:val="00FB6331"/>
    <w:rsid w:val="00FB6343"/>
    <w:rsid w:val="00FB6352"/>
    <w:rsid w:val="00FB63D2"/>
    <w:rsid w:val="00FB6515"/>
    <w:rsid w:val="00FB65A7"/>
    <w:rsid w:val="00FB65B3"/>
    <w:rsid w:val="00FB6719"/>
    <w:rsid w:val="00FB673F"/>
    <w:rsid w:val="00FB68A4"/>
    <w:rsid w:val="00FB68C6"/>
    <w:rsid w:val="00FB68FB"/>
    <w:rsid w:val="00FB699D"/>
    <w:rsid w:val="00FB69CB"/>
    <w:rsid w:val="00FB6A15"/>
    <w:rsid w:val="00FB6A32"/>
    <w:rsid w:val="00FB6A44"/>
    <w:rsid w:val="00FB6A4F"/>
    <w:rsid w:val="00FB6B0E"/>
    <w:rsid w:val="00FB6D9D"/>
    <w:rsid w:val="00FB6DDF"/>
    <w:rsid w:val="00FB709C"/>
    <w:rsid w:val="00FB7169"/>
    <w:rsid w:val="00FB72F2"/>
    <w:rsid w:val="00FB7356"/>
    <w:rsid w:val="00FB762A"/>
    <w:rsid w:val="00FB7816"/>
    <w:rsid w:val="00FB783A"/>
    <w:rsid w:val="00FB7A07"/>
    <w:rsid w:val="00FB7AD7"/>
    <w:rsid w:val="00FB7B95"/>
    <w:rsid w:val="00FB7BDD"/>
    <w:rsid w:val="00FB7CA5"/>
    <w:rsid w:val="00FB7D23"/>
    <w:rsid w:val="00FB7E5D"/>
    <w:rsid w:val="00FB7EA6"/>
    <w:rsid w:val="00FB7F08"/>
    <w:rsid w:val="00FC008C"/>
    <w:rsid w:val="00FC010E"/>
    <w:rsid w:val="00FC0180"/>
    <w:rsid w:val="00FC01A2"/>
    <w:rsid w:val="00FC0296"/>
    <w:rsid w:val="00FC02F3"/>
    <w:rsid w:val="00FC036C"/>
    <w:rsid w:val="00FC0571"/>
    <w:rsid w:val="00FC068F"/>
    <w:rsid w:val="00FC06AC"/>
    <w:rsid w:val="00FC06B2"/>
    <w:rsid w:val="00FC0894"/>
    <w:rsid w:val="00FC08FE"/>
    <w:rsid w:val="00FC0917"/>
    <w:rsid w:val="00FC0983"/>
    <w:rsid w:val="00FC09FF"/>
    <w:rsid w:val="00FC0ACF"/>
    <w:rsid w:val="00FC0B27"/>
    <w:rsid w:val="00FC0CDE"/>
    <w:rsid w:val="00FC0D91"/>
    <w:rsid w:val="00FC0E0F"/>
    <w:rsid w:val="00FC0E14"/>
    <w:rsid w:val="00FC0F02"/>
    <w:rsid w:val="00FC0FC6"/>
    <w:rsid w:val="00FC10DA"/>
    <w:rsid w:val="00FC116F"/>
    <w:rsid w:val="00FC11EA"/>
    <w:rsid w:val="00FC1327"/>
    <w:rsid w:val="00FC13E0"/>
    <w:rsid w:val="00FC1446"/>
    <w:rsid w:val="00FC14BB"/>
    <w:rsid w:val="00FC1510"/>
    <w:rsid w:val="00FC163D"/>
    <w:rsid w:val="00FC16C5"/>
    <w:rsid w:val="00FC1706"/>
    <w:rsid w:val="00FC1790"/>
    <w:rsid w:val="00FC1941"/>
    <w:rsid w:val="00FC19D8"/>
    <w:rsid w:val="00FC1B03"/>
    <w:rsid w:val="00FC1B81"/>
    <w:rsid w:val="00FC1D21"/>
    <w:rsid w:val="00FC1D93"/>
    <w:rsid w:val="00FC1ED2"/>
    <w:rsid w:val="00FC1FB8"/>
    <w:rsid w:val="00FC225E"/>
    <w:rsid w:val="00FC23CA"/>
    <w:rsid w:val="00FC24C4"/>
    <w:rsid w:val="00FC2682"/>
    <w:rsid w:val="00FC2744"/>
    <w:rsid w:val="00FC2916"/>
    <w:rsid w:val="00FC2B58"/>
    <w:rsid w:val="00FC2B79"/>
    <w:rsid w:val="00FC2B90"/>
    <w:rsid w:val="00FC2BFE"/>
    <w:rsid w:val="00FC2C09"/>
    <w:rsid w:val="00FC2CA3"/>
    <w:rsid w:val="00FC2CB3"/>
    <w:rsid w:val="00FC2F11"/>
    <w:rsid w:val="00FC2F72"/>
    <w:rsid w:val="00FC3078"/>
    <w:rsid w:val="00FC3121"/>
    <w:rsid w:val="00FC314D"/>
    <w:rsid w:val="00FC3190"/>
    <w:rsid w:val="00FC3260"/>
    <w:rsid w:val="00FC32B7"/>
    <w:rsid w:val="00FC3360"/>
    <w:rsid w:val="00FC33F0"/>
    <w:rsid w:val="00FC3485"/>
    <w:rsid w:val="00FC34B9"/>
    <w:rsid w:val="00FC34FB"/>
    <w:rsid w:val="00FC35A8"/>
    <w:rsid w:val="00FC35BA"/>
    <w:rsid w:val="00FC3673"/>
    <w:rsid w:val="00FC36A7"/>
    <w:rsid w:val="00FC37BB"/>
    <w:rsid w:val="00FC3C27"/>
    <w:rsid w:val="00FC3CFA"/>
    <w:rsid w:val="00FC3DBE"/>
    <w:rsid w:val="00FC3DFA"/>
    <w:rsid w:val="00FC3FB2"/>
    <w:rsid w:val="00FC42B5"/>
    <w:rsid w:val="00FC42CE"/>
    <w:rsid w:val="00FC432E"/>
    <w:rsid w:val="00FC436C"/>
    <w:rsid w:val="00FC43EE"/>
    <w:rsid w:val="00FC448B"/>
    <w:rsid w:val="00FC4543"/>
    <w:rsid w:val="00FC4580"/>
    <w:rsid w:val="00FC46F8"/>
    <w:rsid w:val="00FC475B"/>
    <w:rsid w:val="00FC479C"/>
    <w:rsid w:val="00FC47DC"/>
    <w:rsid w:val="00FC493B"/>
    <w:rsid w:val="00FC49DD"/>
    <w:rsid w:val="00FC4B1B"/>
    <w:rsid w:val="00FC4CDB"/>
    <w:rsid w:val="00FC4D2E"/>
    <w:rsid w:val="00FC4DA1"/>
    <w:rsid w:val="00FC4E19"/>
    <w:rsid w:val="00FC4F07"/>
    <w:rsid w:val="00FC5020"/>
    <w:rsid w:val="00FC50DF"/>
    <w:rsid w:val="00FC527F"/>
    <w:rsid w:val="00FC5417"/>
    <w:rsid w:val="00FC5456"/>
    <w:rsid w:val="00FC5649"/>
    <w:rsid w:val="00FC56C6"/>
    <w:rsid w:val="00FC57E9"/>
    <w:rsid w:val="00FC587D"/>
    <w:rsid w:val="00FC5893"/>
    <w:rsid w:val="00FC5B9B"/>
    <w:rsid w:val="00FC5C77"/>
    <w:rsid w:val="00FC5DD0"/>
    <w:rsid w:val="00FC5F58"/>
    <w:rsid w:val="00FC5F77"/>
    <w:rsid w:val="00FC6045"/>
    <w:rsid w:val="00FC6099"/>
    <w:rsid w:val="00FC60AD"/>
    <w:rsid w:val="00FC60BA"/>
    <w:rsid w:val="00FC60C5"/>
    <w:rsid w:val="00FC6117"/>
    <w:rsid w:val="00FC619C"/>
    <w:rsid w:val="00FC621F"/>
    <w:rsid w:val="00FC630F"/>
    <w:rsid w:val="00FC6331"/>
    <w:rsid w:val="00FC6402"/>
    <w:rsid w:val="00FC65BE"/>
    <w:rsid w:val="00FC66A2"/>
    <w:rsid w:val="00FC66DF"/>
    <w:rsid w:val="00FC671A"/>
    <w:rsid w:val="00FC69C5"/>
    <w:rsid w:val="00FC6B62"/>
    <w:rsid w:val="00FC6CCC"/>
    <w:rsid w:val="00FC6DF5"/>
    <w:rsid w:val="00FC6E37"/>
    <w:rsid w:val="00FC6ED9"/>
    <w:rsid w:val="00FC70A2"/>
    <w:rsid w:val="00FC7188"/>
    <w:rsid w:val="00FC725E"/>
    <w:rsid w:val="00FC7294"/>
    <w:rsid w:val="00FC72DA"/>
    <w:rsid w:val="00FC7514"/>
    <w:rsid w:val="00FC762C"/>
    <w:rsid w:val="00FC7643"/>
    <w:rsid w:val="00FC770F"/>
    <w:rsid w:val="00FC790C"/>
    <w:rsid w:val="00FC7980"/>
    <w:rsid w:val="00FC79CB"/>
    <w:rsid w:val="00FC79F7"/>
    <w:rsid w:val="00FC7B1C"/>
    <w:rsid w:val="00FC7B6D"/>
    <w:rsid w:val="00FC7CB4"/>
    <w:rsid w:val="00FC7CBF"/>
    <w:rsid w:val="00FC7D26"/>
    <w:rsid w:val="00FC7D48"/>
    <w:rsid w:val="00FC7DF4"/>
    <w:rsid w:val="00FC7E64"/>
    <w:rsid w:val="00FC7E76"/>
    <w:rsid w:val="00FC7F1B"/>
    <w:rsid w:val="00FD0149"/>
    <w:rsid w:val="00FD016F"/>
    <w:rsid w:val="00FD01F1"/>
    <w:rsid w:val="00FD024A"/>
    <w:rsid w:val="00FD02F5"/>
    <w:rsid w:val="00FD035C"/>
    <w:rsid w:val="00FD0399"/>
    <w:rsid w:val="00FD057A"/>
    <w:rsid w:val="00FD05BD"/>
    <w:rsid w:val="00FD063A"/>
    <w:rsid w:val="00FD0785"/>
    <w:rsid w:val="00FD086D"/>
    <w:rsid w:val="00FD08B1"/>
    <w:rsid w:val="00FD0B67"/>
    <w:rsid w:val="00FD0C87"/>
    <w:rsid w:val="00FD0D81"/>
    <w:rsid w:val="00FD0E17"/>
    <w:rsid w:val="00FD0E5D"/>
    <w:rsid w:val="00FD0E75"/>
    <w:rsid w:val="00FD0EDD"/>
    <w:rsid w:val="00FD0F14"/>
    <w:rsid w:val="00FD104F"/>
    <w:rsid w:val="00FD10E8"/>
    <w:rsid w:val="00FD1102"/>
    <w:rsid w:val="00FD11D9"/>
    <w:rsid w:val="00FD1310"/>
    <w:rsid w:val="00FD14F2"/>
    <w:rsid w:val="00FD15C4"/>
    <w:rsid w:val="00FD1645"/>
    <w:rsid w:val="00FD1704"/>
    <w:rsid w:val="00FD17CE"/>
    <w:rsid w:val="00FD189B"/>
    <w:rsid w:val="00FD1929"/>
    <w:rsid w:val="00FD1959"/>
    <w:rsid w:val="00FD1977"/>
    <w:rsid w:val="00FD1A0A"/>
    <w:rsid w:val="00FD1A26"/>
    <w:rsid w:val="00FD1B3F"/>
    <w:rsid w:val="00FD1C1A"/>
    <w:rsid w:val="00FD1D0C"/>
    <w:rsid w:val="00FD1D29"/>
    <w:rsid w:val="00FD1EB8"/>
    <w:rsid w:val="00FD1EFE"/>
    <w:rsid w:val="00FD1F7D"/>
    <w:rsid w:val="00FD202E"/>
    <w:rsid w:val="00FD2071"/>
    <w:rsid w:val="00FD21E4"/>
    <w:rsid w:val="00FD23A0"/>
    <w:rsid w:val="00FD2469"/>
    <w:rsid w:val="00FD2602"/>
    <w:rsid w:val="00FD26DE"/>
    <w:rsid w:val="00FD2794"/>
    <w:rsid w:val="00FD287D"/>
    <w:rsid w:val="00FD296C"/>
    <w:rsid w:val="00FD2AB6"/>
    <w:rsid w:val="00FD2ACA"/>
    <w:rsid w:val="00FD2BCF"/>
    <w:rsid w:val="00FD2C32"/>
    <w:rsid w:val="00FD2C82"/>
    <w:rsid w:val="00FD2E22"/>
    <w:rsid w:val="00FD2FB4"/>
    <w:rsid w:val="00FD3118"/>
    <w:rsid w:val="00FD331F"/>
    <w:rsid w:val="00FD3659"/>
    <w:rsid w:val="00FD3845"/>
    <w:rsid w:val="00FD397F"/>
    <w:rsid w:val="00FD39AF"/>
    <w:rsid w:val="00FD3B22"/>
    <w:rsid w:val="00FD3C5E"/>
    <w:rsid w:val="00FD3C79"/>
    <w:rsid w:val="00FD3D00"/>
    <w:rsid w:val="00FD3D1D"/>
    <w:rsid w:val="00FD3D88"/>
    <w:rsid w:val="00FD3E13"/>
    <w:rsid w:val="00FD3F8B"/>
    <w:rsid w:val="00FD406C"/>
    <w:rsid w:val="00FD4072"/>
    <w:rsid w:val="00FD4110"/>
    <w:rsid w:val="00FD4118"/>
    <w:rsid w:val="00FD41DF"/>
    <w:rsid w:val="00FD41F1"/>
    <w:rsid w:val="00FD4205"/>
    <w:rsid w:val="00FD42DF"/>
    <w:rsid w:val="00FD430D"/>
    <w:rsid w:val="00FD43E0"/>
    <w:rsid w:val="00FD442E"/>
    <w:rsid w:val="00FD4538"/>
    <w:rsid w:val="00FD4548"/>
    <w:rsid w:val="00FD4721"/>
    <w:rsid w:val="00FD4733"/>
    <w:rsid w:val="00FD487E"/>
    <w:rsid w:val="00FD48C0"/>
    <w:rsid w:val="00FD4DA6"/>
    <w:rsid w:val="00FD4F70"/>
    <w:rsid w:val="00FD4F9E"/>
    <w:rsid w:val="00FD503B"/>
    <w:rsid w:val="00FD5058"/>
    <w:rsid w:val="00FD536D"/>
    <w:rsid w:val="00FD5637"/>
    <w:rsid w:val="00FD569D"/>
    <w:rsid w:val="00FD56E5"/>
    <w:rsid w:val="00FD56E9"/>
    <w:rsid w:val="00FD5743"/>
    <w:rsid w:val="00FD5969"/>
    <w:rsid w:val="00FD59C6"/>
    <w:rsid w:val="00FD5A07"/>
    <w:rsid w:val="00FD5A6A"/>
    <w:rsid w:val="00FD5A6B"/>
    <w:rsid w:val="00FD5ADB"/>
    <w:rsid w:val="00FD5B86"/>
    <w:rsid w:val="00FD5C92"/>
    <w:rsid w:val="00FD5C9D"/>
    <w:rsid w:val="00FD5CD6"/>
    <w:rsid w:val="00FD5D9E"/>
    <w:rsid w:val="00FD619E"/>
    <w:rsid w:val="00FD61FB"/>
    <w:rsid w:val="00FD624E"/>
    <w:rsid w:val="00FD632C"/>
    <w:rsid w:val="00FD63B3"/>
    <w:rsid w:val="00FD6516"/>
    <w:rsid w:val="00FD65FC"/>
    <w:rsid w:val="00FD660E"/>
    <w:rsid w:val="00FD6800"/>
    <w:rsid w:val="00FD6855"/>
    <w:rsid w:val="00FD689E"/>
    <w:rsid w:val="00FD68C0"/>
    <w:rsid w:val="00FD68DA"/>
    <w:rsid w:val="00FD69FE"/>
    <w:rsid w:val="00FD6B82"/>
    <w:rsid w:val="00FD6BB4"/>
    <w:rsid w:val="00FD6CE9"/>
    <w:rsid w:val="00FD6D16"/>
    <w:rsid w:val="00FD6D84"/>
    <w:rsid w:val="00FD6D8E"/>
    <w:rsid w:val="00FD6E61"/>
    <w:rsid w:val="00FD6E65"/>
    <w:rsid w:val="00FD7066"/>
    <w:rsid w:val="00FD70E0"/>
    <w:rsid w:val="00FD7113"/>
    <w:rsid w:val="00FD715D"/>
    <w:rsid w:val="00FD715F"/>
    <w:rsid w:val="00FD7224"/>
    <w:rsid w:val="00FD725D"/>
    <w:rsid w:val="00FD74DA"/>
    <w:rsid w:val="00FD758D"/>
    <w:rsid w:val="00FD7632"/>
    <w:rsid w:val="00FD765F"/>
    <w:rsid w:val="00FD7751"/>
    <w:rsid w:val="00FD794B"/>
    <w:rsid w:val="00FD7AC0"/>
    <w:rsid w:val="00FD7AC3"/>
    <w:rsid w:val="00FD7AD7"/>
    <w:rsid w:val="00FD7B1E"/>
    <w:rsid w:val="00FD7C2B"/>
    <w:rsid w:val="00FD7CE8"/>
    <w:rsid w:val="00FE0037"/>
    <w:rsid w:val="00FE029C"/>
    <w:rsid w:val="00FE02D8"/>
    <w:rsid w:val="00FE0440"/>
    <w:rsid w:val="00FE048F"/>
    <w:rsid w:val="00FE04FC"/>
    <w:rsid w:val="00FE0505"/>
    <w:rsid w:val="00FE08B6"/>
    <w:rsid w:val="00FE0936"/>
    <w:rsid w:val="00FE0A83"/>
    <w:rsid w:val="00FE0BE8"/>
    <w:rsid w:val="00FE0C14"/>
    <w:rsid w:val="00FE0D88"/>
    <w:rsid w:val="00FE0DB1"/>
    <w:rsid w:val="00FE102B"/>
    <w:rsid w:val="00FE1212"/>
    <w:rsid w:val="00FE1216"/>
    <w:rsid w:val="00FE12C2"/>
    <w:rsid w:val="00FE131E"/>
    <w:rsid w:val="00FE14B9"/>
    <w:rsid w:val="00FE1644"/>
    <w:rsid w:val="00FE16FD"/>
    <w:rsid w:val="00FE1718"/>
    <w:rsid w:val="00FE1770"/>
    <w:rsid w:val="00FE187E"/>
    <w:rsid w:val="00FE188D"/>
    <w:rsid w:val="00FE190D"/>
    <w:rsid w:val="00FE191A"/>
    <w:rsid w:val="00FE197E"/>
    <w:rsid w:val="00FE1A37"/>
    <w:rsid w:val="00FE1A97"/>
    <w:rsid w:val="00FE1B50"/>
    <w:rsid w:val="00FE1BE2"/>
    <w:rsid w:val="00FE1C36"/>
    <w:rsid w:val="00FE1D8C"/>
    <w:rsid w:val="00FE1FBF"/>
    <w:rsid w:val="00FE1FD0"/>
    <w:rsid w:val="00FE21A2"/>
    <w:rsid w:val="00FE223C"/>
    <w:rsid w:val="00FE2367"/>
    <w:rsid w:val="00FE237F"/>
    <w:rsid w:val="00FE2462"/>
    <w:rsid w:val="00FE2572"/>
    <w:rsid w:val="00FE257D"/>
    <w:rsid w:val="00FE26B1"/>
    <w:rsid w:val="00FE2761"/>
    <w:rsid w:val="00FE27BA"/>
    <w:rsid w:val="00FE2884"/>
    <w:rsid w:val="00FE2B68"/>
    <w:rsid w:val="00FE2C2E"/>
    <w:rsid w:val="00FE2D41"/>
    <w:rsid w:val="00FE2F45"/>
    <w:rsid w:val="00FE2FAE"/>
    <w:rsid w:val="00FE3045"/>
    <w:rsid w:val="00FE30B8"/>
    <w:rsid w:val="00FE313B"/>
    <w:rsid w:val="00FE320E"/>
    <w:rsid w:val="00FE3283"/>
    <w:rsid w:val="00FE3316"/>
    <w:rsid w:val="00FE33AF"/>
    <w:rsid w:val="00FE3400"/>
    <w:rsid w:val="00FE346A"/>
    <w:rsid w:val="00FE35E6"/>
    <w:rsid w:val="00FE37DE"/>
    <w:rsid w:val="00FE380B"/>
    <w:rsid w:val="00FE3A4A"/>
    <w:rsid w:val="00FE3AE1"/>
    <w:rsid w:val="00FE3C75"/>
    <w:rsid w:val="00FE3C7B"/>
    <w:rsid w:val="00FE3D26"/>
    <w:rsid w:val="00FE3D7F"/>
    <w:rsid w:val="00FE3E73"/>
    <w:rsid w:val="00FE3EDE"/>
    <w:rsid w:val="00FE3F1C"/>
    <w:rsid w:val="00FE3F63"/>
    <w:rsid w:val="00FE3F82"/>
    <w:rsid w:val="00FE3F92"/>
    <w:rsid w:val="00FE3FF3"/>
    <w:rsid w:val="00FE4005"/>
    <w:rsid w:val="00FE4073"/>
    <w:rsid w:val="00FE41A9"/>
    <w:rsid w:val="00FE41BB"/>
    <w:rsid w:val="00FE43D3"/>
    <w:rsid w:val="00FE458E"/>
    <w:rsid w:val="00FE4654"/>
    <w:rsid w:val="00FE470B"/>
    <w:rsid w:val="00FE480E"/>
    <w:rsid w:val="00FE4976"/>
    <w:rsid w:val="00FE4BCD"/>
    <w:rsid w:val="00FE4C6B"/>
    <w:rsid w:val="00FE4C95"/>
    <w:rsid w:val="00FE4CAD"/>
    <w:rsid w:val="00FE510D"/>
    <w:rsid w:val="00FE5137"/>
    <w:rsid w:val="00FE51CD"/>
    <w:rsid w:val="00FE552C"/>
    <w:rsid w:val="00FE5559"/>
    <w:rsid w:val="00FE56B7"/>
    <w:rsid w:val="00FE59A9"/>
    <w:rsid w:val="00FE5B32"/>
    <w:rsid w:val="00FE5B98"/>
    <w:rsid w:val="00FE5D79"/>
    <w:rsid w:val="00FE5E46"/>
    <w:rsid w:val="00FE5E89"/>
    <w:rsid w:val="00FE5FBD"/>
    <w:rsid w:val="00FE6167"/>
    <w:rsid w:val="00FE61C5"/>
    <w:rsid w:val="00FE62E1"/>
    <w:rsid w:val="00FE655D"/>
    <w:rsid w:val="00FE6593"/>
    <w:rsid w:val="00FE662C"/>
    <w:rsid w:val="00FE6656"/>
    <w:rsid w:val="00FE668F"/>
    <w:rsid w:val="00FE66E8"/>
    <w:rsid w:val="00FE6846"/>
    <w:rsid w:val="00FE6961"/>
    <w:rsid w:val="00FE6A8F"/>
    <w:rsid w:val="00FE6B8C"/>
    <w:rsid w:val="00FE6BAB"/>
    <w:rsid w:val="00FE6BE1"/>
    <w:rsid w:val="00FE6CA7"/>
    <w:rsid w:val="00FE6CC9"/>
    <w:rsid w:val="00FE6D70"/>
    <w:rsid w:val="00FE6E08"/>
    <w:rsid w:val="00FE6FCA"/>
    <w:rsid w:val="00FE70C2"/>
    <w:rsid w:val="00FE7124"/>
    <w:rsid w:val="00FE7323"/>
    <w:rsid w:val="00FE743A"/>
    <w:rsid w:val="00FE74B3"/>
    <w:rsid w:val="00FE7503"/>
    <w:rsid w:val="00FE75C0"/>
    <w:rsid w:val="00FE75DB"/>
    <w:rsid w:val="00FE75FD"/>
    <w:rsid w:val="00FE76B4"/>
    <w:rsid w:val="00FE7755"/>
    <w:rsid w:val="00FE7797"/>
    <w:rsid w:val="00FE788E"/>
    <w:rsid w:val="00FE789D"/>
    <w:rsid w:val="00FE78E3"/>
    <w:rsid w:val="00FE7912"/>
    <w:rsid w:val="00FE798B"/>
    <w:rsid w:val="00FE79AE"/>
    <w:rsid w:val="00FE79F0"/>
    <w:rsid w:val="00FE7B2A"/>
    <w:rsid w:val="00FE7C2D"/>
    <w:rsid w:val="00FE7CA2"/>
    <w:rsid w:val="00FE7D3F"/>
    <w:rsid w:val="00FE7E3D"/>
    <w:rsid w:val="00FF0083"/>
    <w:rsid w:val="00FF00AA"/>
    <w:rsid w:val="00FF00B8"/>
    <w:rsid w:val="00FF0119"/>
    <w:rsid w:val="00FF03FD"/>
    <w:rsid w:val="00FF0431"/>
    <w:rsid w:val="00FF0481"/>
    <w:rsid w:val="00FF08C7"/>
    <w:rsid w:val="00FF095A"/>
    <w:rsid w:val="00FF108F"/>
    <w:rsid w:val="00FF10D9"/>
    <w:rsid w:val="00FF11DD"/>
    <w:rsid w:val="00FF123A"/>
    <w:rsid w:val="00FF14A7"/>
    <w:rsid w:val="00FF1539"/>
    <w:rsid w:val="00FF15BA"/>
    <w:rsid w:val="00FF175E"/>
    <w:rsid w:val="00FF1A8A"/>
    <w:rsid w:val="00FF1ADE"/>
    <w:rsid w:val="00FF1BB7"/>
    <w:rsid w:val="00FF1BBD"/>
    <w:rsid w:val="00FF1F2C"/>
    <w:rsid w:val="00FF1F3E"/>
    <w:rsid w:val="00FF208A"/>
    <w:rsid w:val="00FF21A0"/>
    <w:rsid w:val="00FF21E6"/>
    <w:rsid w:val="00FF23A5"/>
    <w:rsid w:val="00FF23F6"/>
    <w:rsid w:val="00FF2717"/>
    <w:rsid w:val="00FF2774"/>
    <w:rsid w:val="00FF27A2"/>
    <w:rsid w:val="00FF286B"/>
    <w:rsid w:val="00FF287D"/>
    <w:rsid w:val="00FF2915"/>
    <w:rsid w:val="00FF2A99"/>
    <w:rsid w:val="00FF2AD7"/>
    <w:rsid w:val="00FF2BE1"/>
    <w:rsid w:val="00FF2CB9"/>
    <w:rsid w:val="00FF2CD8"/>
    <w:rsid w:val="00FF2DCA"/>
    <w:rsid w:val="00FF2E3F"/>
    <w:rsid w:val="00FF2F04"/>
    <w:rsid w:val="00FF32E3"/>
    <w:rsid w:val="00FF33F8"/>
    <w:rsid w:val="00FF354C"/>
    <w:rsid w:val="00FF35E0"/>
    <w:rsid w:val="00FF383C"/>
    <w:rsid w:val="00FF395C"/>
    <w:rsid w:val="00FF3ADD"/>
    <w:rsid w:val="00FF3BFF"/>
    <w:rsid w:val="00FF3DE4"/>
    <w:rsid w:val="00FF3DEE"/>
    <w:rsid w:val="00FF4205"/>
    <w:rsid w:val="00FF4266"/>
    <w:rsid w:val="00FF432E"/>
    <w:rsid w:val="00FF4415"/>
    <w:rsid w:val="00FF442E"/>
    <w:rsid w:val="00FF446E"/>
    <w:rsid w:val="00FF4689"/>
    <w:rsid w:val="00FF47B5"/>
    <w:rsid w:val="00FF4980"/>
    <w:rsid w:val="00FF4A3E"/>
    <w:rsid w:val="00FF4AD6"/>
    <w:rsid w:val="00FF4B7A"/>
    <w:rsid w:val="00FF4C22"/>
    <w:rsid w:val="00FF4C2C"/>
    <w:rsid w:val="00FF4CF1"/>
    <w:rsid w:val="00FF4F3B"/>
    <w:rsid w:val="00FF4F4F"/>
    <w:rsid w:val="00FF50C4"/>
    <w:rsid w:val="00FF510B"/>
    <w:rsid w:val="00FF5231"/>
    <w:rsid w:val="00FF53B6"/>
    <w:rsid w:val="00FF540F"/>
    <w:rsid w:val="00FF5477"/>
    <w:rsid w:val="00FF59C3"/>
    <w:rsid w:val="00FF5BBE"/>
    <w:rsid w:val="00FF5C26"/>
    <w:rsid w:val="00FF5CED"/>
    <w:rsid w:val="00FF5D48"/>
    <w:rsid w:val="00FF5E79"/>
    <w:rsid w:val="00FF5FC0"/>
    <w:rsid w:val="00FF6031"/>
    <w:rsid w:val="00FF609B"/>
    <w:rsid w:val="00FF60D3"/>
    <w:rsid w:val="00FF617C"/>
    <w:rsid w:val="00FF61FC"/>
    <w:rsid w:val="00FF6261"/>
    <w:rsid w:val="00FF62EC"/>
    <w:rsid w:val="00FF6544"/>
    <w:rsid w:val="00FF65FC"/>
    <w:rsid w:val="00FF6822"/>
    <w:rsid w:val="00FF686A"/>
    <w:rsid w:val="00FF6A1C"/>
    <w:rsid w:val="00FF6AFA"/>
    <w:rsid w:val="00FF6D1A"/>
    <w:rsid w:val="00FF6E0A"/>
    <w:rsid w:val="00FF6E62"/>
    <w:rsid w:val="00FF6F0A"/>
    <w:rsid w:val="00FF6F86"/>
    <w:rsid w:val="00FF7023"/>
    <w:rsid w:val="00FF7132"/>
    <w:rsid w:val="00FF717A"/>
    <w:rsid w:val="00FF728D"/>
    <w:rsid w:val="00FF73F2"/>
    <w:rsid w:val="00FF7462"/>
    <w:rsid w:val="00FF7543"/>
    <w:rsid w:val="00FF762A"/>
    <w:rsid w:val="00FF7786"/>
    <w:rsid w:val="00FF783C"/>
    <w:rsid w:val="00FF7873"/>
    <w:rsid w:val="00FF78BA"/>
    <w:rsid w:val="00FF7A65"/>
    <w:rsid w:val="00FF7BE6"/>
    <w:rsid w:val="00FF7D6D"/>
    <w:rsid w:val="00FF7DFC"/>
    <w:rsid w:val="00F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95BC9"/>
  <w15:chartTrackingRefBased/>
  <w15:docId w15:val="{374AA605-913D-4480-AEB1-EC34A8B9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3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se"/>
    <w:qFormat/>
    <w:rsid w:val="00B1151F"/>
    <w:pPr>
      <w:spacing w:line="276" w:lineRule="auto"/>
      <w:ind w:firstLine="0"/>
    </w:pPr>
    <w:rPr>
      <w:rFonts w:ascii="Times New Roman" w:hAnsi="Times New Roman"/>
      <w:sz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39C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D7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324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2D7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C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9C"/>
    <w:rPr>
      <w:rFonts w:ascii="Times New Roman" w:eastAsiaTheme="majorEastAsia" w:hAnsi="Times New Roman" w:cstheme="majorBidi"/>
      <w:color w:val="000000" w:themeColor="text1"/>
      <w:sz w:val="32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B52D79"/>
    <w:rPr>
      <w:rFonts w:ascii="Times New Roman" w:eastAsiaTheme="majorEastAsia" w:hAnsi="Times New Roman" w:cstheme="majorBidi"/>
      <w:b/>
      <w:color w:val="000000" w:themeColor="text1"/>
      <w:sz w:val="24"/>
      <w:szCs w:val="26"/>
      <w:lang w:val="bg-BG"/>
    </w:rPr>
  </w:style>
  <w:style w:type="paragraph" w:styleId="NoSpacing">
    <w:name w:val="No Spacing"/>
    <w:uiPriority w:val="1"/>
    <w:qFormat/>
    <w:rsid w:val="002241B4"/>
    <w:pPr>
      <w:spacing w:line="240" w:lineRule="auto"/>
    </w:pPr>
    <w:rPr>
      <w:rFonts w:ascii="Times New Roman" w:hAnsi="Times New Roman"/>
      <w:sz w:val="24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0023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66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F6F"/>
    <w:rPr>
      <w:rFonts w:ascii="Times New Roman" w:hAnsi="Times New Roman"/>
      <w:sz w:val="24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F6F"/>
    <w:rPr>
      <w:rFonts w:ascii="Times New Roman" w:hAnsi="Times New Roman"/>
      <w:sz w:val="24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3F4F6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4F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4F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F4F6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A47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E4324"/>
    <w:rPr>
      <w:rFonts w:ascii="Times New Roman" w:eastAsiaTheme="majorEastAsia" w:hAnsi="Times New Roman" w:cstheme="majorBidi"/>
      <w:b/>
      <w:color w:val="000000" w:themeColor="text1"/>
      <w:sz w:val="24"/>
      <w:szCs w:val="24"/>
      <w:lang w:val="bg-BG"/>
    </w:rPr>
  </w:style>
  <w:style w:type="character" w:styleId="PlaceholderText">
    <w:name w:val="Placeholder Text"/>
    <w:basedOn w:val="DefaultParagraphFont"/>
    <w:uiPriority w:val="99"/>
    <w:semiHidden/>
    <w:rsid w:val="00CA33EA"/>
    <w:rPr>
      <w:color w:val="666666"/>
    </w:rPr>
  </w:style>
  <w:style w:type="paragraph" w:styleId="ListParagraph">
    <w:name w:val="List Paragraph"/>
    <w:basedOn w:val="Normal"/>
    <w:uiPriority w:val="34"/>
    <w:qFormat/>
    <w:rsid w:val="00A4568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52D79"/>
    <w:rPr>
      <w:rFonts w:ascii="Times New Roman" w:eastAsiaTheme="majorEastAsia" w:hAnsi="Times New Roman" w:cstheme="majorBidi"/>
      <w:b/>
      <w:iCs/>
      <w:color w:val="000000" w:themeColor="text1"/>
      <w:sz w:val="24"/>
      <w:lang w:val="bg-BG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7DD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7DD3"/>
    <w:rPr>
      <w:rFonts w:ascii="Times New Roman" w:hAnsi="Times New Roman"/>
      <w:sz w:val="20"/>
      <w:szCs w:val="20"/>
      <w:lang w:val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C7DD3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4B6B5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412BA"/>
    <w:pPr>
      <w:spacing w:after="100"/>
      <w:ind w:left="720"/>
    </w:pPr>
  </w:style>
  <w:style w:type="paragraph" w:customStyle="1" w:styleId="msonormal0">
    <w:name w:val="msonormal"/>
    <w:basedOn w:val="Normal"/>
    <w:rsid w:val="00001DF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01DF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DFB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unhideWhenUsed/>
    <w:rsid w:val="00B264DB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264DB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264DB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264DB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264DB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BodyText">
    <w:name w:val="Body Text"/>
    <w:basedOn w:val="Normal"/>
    <w:link w:val="BodyTextChar"/>
    <w:qFormat/>
    <w:rsid w:val="00E430D6"/>
    <w:pPr>
      <w:spacing w:before="180" w:after="180" w:line="240" w:lineRule="auto"/>
      <w:jc w:val="left"/>
    </w:pPr>
    <w:rPr>
      <w:kern w:val="0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430D6"/>
    <w:rPr>
      <w:rFonts w:ascii="Times New Roman" w:hAnsi="Times New Roman"/>
      <w:kern w:val="0"/>
      <w:sz w:val="24"/>
      <w:szCs w:val="24"/>
      <w14:ligatures w14:val="none"/>
    </w:rPr>
  </w:style>
  <w:style w:type="paragraph" w:customStyle="1" w:styleId="Compact">
    <w:name w:val="Compact"/>
    <w:basedOn w:val="BodyText"/>
    <w:rsid w:val="00E430D6"/>
    <w:pPr>
      <w:spacing w:before="36" w:after="36"/>
    </w:pPr>
  </w:style>
  <w:style w:type="table" w:customStyle="1" w:styleId="Table">
    <w:name w:val="Table"/>
    <w:semiHidden/>
    <w:unhideWhenUsed/>
    <w:qFormat/>
    <w:rsid w:val="00E430D6"/>
    <w:pPr>
      <w:spacing w:after="200" w:line="240" w:lineRule="auto"/>
      <w:ind w:firstLine="0"/>
      <w:jc w:val="left"/>
    </w:pPr>
    <w:rPr>
      <w:kern w:val="0"/>
      <w:sz w:val="24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C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C5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A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C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A2D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C5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7A2DC5"/>
  </w:style>
  <w:style w:type="paragraph" w:styleId="NormalWeb">
    <w:name w:val="Normal (Web)"/>
    <w:basedOn w:val="Normal"/>
    <w:uiPriority w:val="99"/>
    <w:semiHidden/>
    <w:unhideWhenUsed/>
    <w:rsid w:val="00882C19"/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2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0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S%20PC%201\Desktop\&#1086;&#1089;&#1085;&#1086;&#1074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9236C-7F5B-4B39-A4A3-D6777CADF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основа</Template>
  <TotalTime>3391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GRIGS PC 1</dc:creator>
  <cp:keywords/>
  <dc:description/>
  <cp:lastModifiedBy>GRIGS PC 1</cp:lastModifiedBy>
  <cp:revision>4124</cp:revision>
  <cp:lastPrinted>2026-01-17T21:23:00Z</cp:lastPrinted>
  <dcterms:created xsi:type="dcterms:W3CDTF">2025-05-01T21:40:00Z</dcterms:created>
  <dcterms:modified xsi:type="dcterms:W3CDTF">2026-02-03T21:51:00Z</dcterms:modified>
</cp:coreProperties>
</file>